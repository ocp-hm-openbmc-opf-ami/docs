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r w:rsidRPr="007A47E3">
        <w:rPr>
          <w:rFonts w:ascii="Adobe Garamond Pro" w:hAnsi="Adobe Garamond Pro"/>
          <w:sz w:val="56"/>
          <w:szCs w:val="56"/>
        </w:rPr>
        <w:t>MegaRAC</w:t>
      </w:r>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2A113B67" w14:textId="45BF05CA" w:rsidR="001E3816"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179290570" w:history="1">
            <w:r w:rsidR="001E3816" w:rsidRPr="00767DA5">
              <w:rPr>
                <w:rStyle w:val="Hyperlink"/>
              </w:rPr>
              <w:t>1 Introduction</w:t>
            </w:r>
            <w:r w:rsidR="001E3816">
              <w:rPr>
                <w:webHidden/>
              </w:rPr>
              <w:tab/>
            </w:r>
            <w:r w:rsidR="001E3816">
              <w:rPr>
                <w:webHidden/>
              </w:rPr>
              <w:fldChar w:fldCharType="begin"/>
            </w:r>
            <w:r w:rsidR="001E3816">
              <w:rPr>
                <w:webHidden/>
              </w:rPr>
              <w:instrText xml:space="preserve"> PAGEREF _Toc179290570 \h </w:instrText>
            </w:r>
            <w:r w:rsidR="001E3816">
              <w:rPr>
                <w:webHidden/>
              </w:rPr>
            </w:r>
            <w:r w:rsidR="001E3816">
              <w:rPr>
                <w:webHidden/>
              </w:rPr>
              <w:fldChar w:fldCharType="separate"/>
            </w:r>
            <w:r w:rsidR="001E3816">
              <w:rPr>
                <w:webHidden/>
              </w:rPr>
              <w:t>1</w:t>
            </w:r>
            <w:r w:rsidR="001E3816">
              <w:rPr>
                <w:webHidden/>
              </w:rPr>
              <w:fldChar w:fldCharType="end"/>
            </w:r>
          </w:hyperlink>
        </w:p>
        <w:p w14:paraId="7220B854" w14:textId="303D7C3F" w:rsidR="001E3816" w:rsidRDefault="001E3816">
          <w:pPr>
            <w:pStyle w:val="TOC1"/>
            <w:rPr>
              <w:rFonts w:asciiTheme="minorHAnsi" w:hAnsiTheme="minorHAnsi" w:cstheme="minorBidi"/>
              <w:b w:val="0"/>
              <w:bCs w:val="0"/>
              <w:kern w:val="2"/>
              <w:sz w:val="24"/>
              <w:szCs w:val="24"/>
              <w14:ligatures w14:val="standardContextual"/>
            </w:rPr>
          </w:pPr>
          <w:hyperlink w:anchor="_Toc179290571" w:history="1">
            <w:r w:rsidRPr="00767DA5">
              <w:rPr>
                <w:rStyle w:val="Hyperlink"/>
              </w:rPr>
              <w:t>2 Prerequisites</w:t>
            </w:r>
            <w:r>
              <w:rPr>
                <w:webHidden/>
              </w:rPr>
              <w:tab/>
            </w:r>
            <w:r>
              <w:rPr>
                <w:webHidden/>
              </w:rPr>
              <w:fldChar w:fldCharType="begin"/>
            </w:r>
            <w:r>
              <w:rPr>
                <w:webHidden/>
              </w:rPr>
              <w:instrText xml:space="preserve"> PAGEREF _Toc179290571 \h </w:instrText>
            </w:r>
            <w:r>
              <w:rPr>
                <w:webHidden/>
              </w:rPr>
            </w:r>
            <w:r>
              <w:rPr>
                <w:webHidden/>
              </w:rPr>
              <w:fldChar w:fldCharType="separate"/>
            </w:r>
            <w:r>
              <w:rPr>
                <w:webHidden/>
              </w:rPr>
              <w:t>1</w:t>
            </w:r>
            <w:r>
              <w:rPr>
                <w:webHidden/>
              </w:rPr>
              <w:fldChar w:fldCharType="end"/>
            </w:r>
          </w:hyperlink>
        </w:p>
        <w:p w14:paraId="6C4C6D84" w14:textId="0EBF7DEA" w:rsidR="001E3816" w:rsidRDefault="001E3816">
          <w:pPr>
            <w:pStyle w:val="TOC1"/>
            <w:rPr>
              <w:rFonts w:asciiTheme="minorHAnsi" w:hAnsiTheme="minorHAnsi" w:cstheme="minorBidi"/>
              <w:b w:val="0"/>
              <w:bCs w:val="0"/>
              <w:kern w:val="2"/>
              <w:sz w:val="24"/>
              <w:szCs w:val="24"/>
              <w14:ligatures w14:val="standardContextual"/>
            </w:rPr>
          </w:pPr>
          <w:hyperlink w:anchor="_Toc179290572" w:history="1">
            <w:r w:rsidRPr="00767DA5">
              <w:rPr>
                <w:rStyle w:val="Hyperlink"/>
              </w:rPr>
              <w:t>3 Download and Build</w:t>
            </w:r>
            <w:r>
              <w:rPr>
                <w:webHidden/>
              </w:rPr>
              <w:tab/>
            </w:r>
            <w:r>
              <w:rPr>
                <w:webHidden/>
              </w:rPr>
              <w:fldChar w:fldCharType="begin"/>
            </w:r>
            <w:r>
              <w:rPr>
                <w:webHidden/>
              </w:rPr>
              <w:instrText xml:space="preserve"> PAGEREF _Toc179290572 \h </w:instrText>
            </w:r>
            <w:r>
              <w:rPr>
                <w:webHidden/>
              </w:rPr>
            </w:r>
            <w:r>
              <w:rPr>
                <w:webHidden/>
              </w:rPr>
              <w:fldChar w:fldCharType="separate"/>
            </w:r>
            <w:r>
              <w:rPr>
                <w:webHidden/>
              </w:rPr>
              <w:t>1</w:t>
            </w:r>
            <w:r>
              <w:rPr>
                <w:webHidden/>
              </w:rPr>
              <w:fldChar w:fldCharType="end"/>
            </w:r>
          </w:hyperlink>
        </w:p>
        <w:p w14:paraId="4B125CA9" w14:textId="517C1D30"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73" w:history="1">
            <w:r w:rsidRPr="00767DA5">
              <w:rPr>
                <w:rStyle w:val="Hyperlink"/>
                <w:bCs/>
                <w:noProof/>
              </w:rPr>
              <w:t>3.1</w:t>
            </w:r>
            <w:r>
              <w:rPr>
                <w:rFonts w:asciiTheme="minorHAnsi" w:hAnsiTheme="minorHAnsi" w:cstheme="minorBidi"/>
                <w:noProof/>
                <w:kern w:val="2"/>
                <w:sz w:val="24"/>
                <w:szCs w:val="24"/>
                <w14:ligatures w14:val="standardContextual"/>
              </w:rPr>
              <w:tab/>
            </w:r>
            <w:r w:rsidRPr="00767DA5">
              <w:rPr>
                <w:rStyle w:val="Hyperlink"/>
                <w:noProof/>
              </w:rPr>
              <w:t>AST2600EVB</w:t>
            </w:r>
            <w:r>
              <w:rPr>
                <w:noProof/>
                <w:webHidden/>
              </w:rPr>
              <w:tab/>
            </w:r>
            <w:r>
              <w:rPr>
                <w:noProof/>
                <w:webHidden/>
              </w:rPr>
              <w:fldChar w:fldCharType="begin"/>
            </w:r>
            <w:r>
              <w:rPr>
                <w:noProof/>
                <w:webHidden/>
              </w:rPr>
              <w:instrText xml:space="preserve"> PAGEREF _Toc179290573 \h </w:instrText>
            </w:r>
            <w:r>
              <w:rPr>
                <w:noProof/>
                <w:webHidden/>
              </w:rPr>
            </w:r>
            <w:r>
              <w:rPr>
                <w:noProof/>
                <w:webHidden/>
              </w:rPr>
              <w:fldChar w:fldCharType="separate"/>
            </w:r>
            <w:r>
              <w:rPr>
                <w:noProof/>
                <w:webHidden/>
              </w:rPr>
              <w:t>1</w:t>
            </w:r>
            <w:r>
              <w:rPr>
                <w:noProof/>
                <w:webHidden/>
              </w:rPr>
              <w:fldChar w:fldCharType="end"/>
            </w:r>
          </w:hyperlink>
        </w:p>
        <w:p w14:paraId="1A79950A" w14:textId="1332CC58"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74" w:history="1">
            <w:r w:rsidRPr="00767DA5">
              <w:rPr>
                <w:rStyle w:val="Hyperlink"/>
                <w:bCs/>
                <w:noProof/>
              </w:rPr>
              <w:t>3.2</w:t>
            </w:r>
            <w:r>
              <w:rPr>
                <w:rFonts w:asciiTheme="minorHAnsi" w:hAnsiTheme="minorHAnsi" w:cstheme="minorBidi"/>
                <w:noProof/>
                <w:kern w:val="2"/>
                <w:sz w:val="24"/>
                <w:szCs w:val="24"/>
                <w14:ligatures w14:val="standardContextual"/>
              </w:rPr>
              <w:tab/>
            </w:r>
            <w:r w:rsidRPr="00767DA5">
              <w:rPr>
                <w:rStyle w:val="Hyperlink"/>
                <w:noProof/>
              </w:rPr>
              <w:t>AST2700EVB</w:t>
            </w:r>
            <w:r>
              <w:rPr>
                <w:noProof/>
                <w:webHidden/>
              </w:rPr>
              <w:tab/>
            </w:r>
            <w:r>
              <w:rPr>
                <w:noProof/>
                <w:webHidden/>
              </w:rPr>
              <w:fldChar w:fldCharType="begin"/>
            </w:r>
            <w:r>
              <w:rPr>
                <w:noProof/>
                <w:webHidden/>
              </w:rPr>
              <w:instrText xml:space="preserve"> PAGEREF _Toc179290574 \h </w:instrText>
            </w:r>
            <w:r>
              <w:rPr>
                <w:noProof/>
                <w:webHidden/>
              </w:rPr>
            </w:r>
            <w:r>
              <w:rPr>
                <w:noProof/>
                <w:webHidden/>
              </w:rPr>
              <w:fldChar w:fldCharType="separate"/>
            </w:r>
            <w:r>
              <w:rPr>
                <w:noProof/>
                <w:webHidden/>
              </w:rPr>
              <w:t>1</w:t>
            </w:r>
            <w:r>
              <w:rPr>
                <w:noProof/>
                <w:webHidden/>
              </w:rPr>
              <w:fldChar w:fldCharType="end"/>
            </w:r>
          </w:hyperlink>
        </w:p>
        <w:p w14:paraId="45576BB6" w14:textId="321F35EE"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75" w:history="1">
            <w:r w:rsidRPr="00767DA5">
              <w:rPr>
                <w:rStyle w:val="Hyperlink"/>
                <w:rFonts w:cstheme="minorHAnsi"/>
                <w:bCs/>
                <w:noProof/>
              </w:rPr>
              <w:t>3.3</w:t>
            </w:r>
            <w:r>
              <w:rPr>
                <w:rFonts w:asciiTheme="minorHAnsi" w:hAnsiTheme="minorHAnsi" w:cstheme="minorBidi"/>
                <w:noProof/>
                <w:kern w:val="2"/>
                <w:sz w:val="24"/>
                <w:szCs w:val="24"/>
                <w14:ligatures w14:val="standardContextual"/>
              </w:rPr>
              <w:tab/>
            </w:r>
            <w:r w:rsidRPr="00767DA5">
              <w:rPr>
                <w:rStyle w:val="Hyperlink"/>
                <w:noProof/>
              </w:rPr>
              <w:t xml:space="preserve">Nuvoton </w:t>
            </w:r>
            <w:r w:rsidRPr="00767DA5">
              <w:rPr>
                <w:rStyle w:val="Hyperlink"/>
                <w:rFonts w:cstheme="minorHAnsi"/>
                <w:bCs/>
                <w:noProof/>
              </w:rPr>
              <w:t>Arbel:</w:t>
            </w:r>
            <w:r>
              <w:rPr>
                <w:noProof/>
                <w:webHidden/>
              </w:rPr>
              <w:tab/>
            </w:r>
            <w:r>
              <w:rPr>
                <w:noProof/>
                <w:webHidden/>
              </w:rPr>
              <w:fldChar w:fldCharType="begin"/>
            </w:r>
            <w:r>
              <w:rPr>
                <w:noProof/>
                <w:webHidden/>
              </w:rPr>
              <w:instrText xml:space="preserve"> PAGEREF _Toc179290575 \h </w:instrText>
            </w:r>
            <w:r>
              <w:rPr>
                <w:noProof/>
                <w:webHidden/>
              </w:rPr>
            </w:r>
            <w:r>
              <w:rPr>
                <w:noProof/>
                <w:webHidden/>
              </w:rPr>
              <w:fldChar w:fldCharType="separate"/>
            </w:r>
            <w:r>
              <w:rPr>
                <w:noProof/>
                <w:webHidden/>
              </w:rPr>
              <w:t>1</w:t>
            </w:r>
            <w:r>
              <w:rPr>
                <w:noProof/>
                <w:webHidden/>
              </w:rPr>
              <w:fldChar w:fldCharType="end"/>
            </w:r>
          </w:hyperlink>
        </w:p>
        <w:p w14:paraId="45CBFF1B" w14:textId="388DDB2A" w:rsidR="001E3816" w:rsidRDefault="001E3816">
          <w:pPr>
            <w:pStyle w:val="TOC1"/>
            <w:rPr>
              <w:rFonts w:asciiTheme="minorHAnsi" w:hAnsiTheme="minorHAnsi" w:cstheme="minorBidi"/>
              <w:b w:val="0"/>
              <w:bCs w:val="0"/>
              <w:kern w:val="2"/>
              <w:sz w:val="24"/>
              <w:szCs w:val="24"/>
              <w14:ligatures w14:val="standardContextual"/>
            </w:rPr>
          </w:pPr>
          <w:hyperlink w:anchor="_Toc179290576" w:history="1">
            <w:r w:rsidRPr="00767DA5">
              <w:rPr>
                <w:rStyle w:val="Hyperlink"/>
              </w:rPr>
              <w:t>4 Firmware Flashing Method</w:t>
            </w:r>
            <w:r>
              <w:rPr>
                <w:webHidden/>
              </w:rPr>
              <w:tab/>
            </w:r>
            <w:r>
              <w:rPr>
                <w:webHidden/>
              </w:rPr>
              <w:fldChar w:fldCharType="begin"/>
            </w:r>
            <w:r>
              <w:rPr>
                <w:webHidden/>
              </w:rPr>
              <w:instrText xml:space="preserve"> PAGEREF _Toc179290576 \h </w:instrText>
            </w:r>
            <w:r>
              <w:rPr>
                <w:webHidden/>
              </w:rPr>
            </w:r>
            <w:r>
              <w:rPr>
                <w:webHidden/>
              </w:rPr>
              <w:fldChar w:fldCharType="separate"/>
            </w:r>
            <w:r>
              <w:rPr>
                <w:webHidden/>
              </w:rPr>
              <w:t>1</w:t>
            </w:r>
            <w:r>
              <w:rPr>
                <w:webHidden/>
              </w:rPr>
              <w:fldChar w:fldCharType="end"/>
            </w:r>
          </w:hyperlink>
        </w:p>
        <w:p w14:paraId="3E068E6B" w14:textId="0B92BE8A"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77" w:history="1">
            <w:r w:rsidRPr="00767DA5">
              <w:rPr>
                <w:rStyle w:val="Hyperlink"/>
                <w:bCs/>
                <w:noProof/>
              </w:rPr>
              <w:t>4.1</w:t>
            </w:r>
            <w:r>
              <w:rPr>
                <w:rFonts w:asciiTheme="minorHAnsi" w:hAnsiTheme="minorHAnsi" w:cstheme="minorBidi"/>
                <w:noProof/>
                <w:kern w:val="2"/>
                <w:sz w:val="24"/>
                <w:szCs w:val="24"/>
                <w14:ligatures w14:val="standardContextual"/>
              </w:rPr>
              <w:tab/>
            </w:r>
            <w:r w:rsidRPr="00767DA5">
              <w:rPr>
                <w:rStyle w:val="Hyperlink"/>
                <w:noProof/>
              </w:rPr>
              <w:t>Dediprog</w:t>
            </w:r>
            <w:r>
              <w:rPr>
                <w:noProof/>
                <w:webHidden/>
              </w:rPr>
              <w:tab/>
            </w:r>
            <w:r>
              <w:rPr>
                <w:noProof/>
                <w:webHidden/>
              </w:rPr>
              <w:fldChar w:fldCharType="begin"/>
            </w:r>
            <w:r>
              <w:rPr>
                <w:noProof/>
                <w:webHidden/>
              </w:rPr>
              <w:instrText xml:space="preserve"> PAGEREF _Toc179290577 \h </w:instrText>
            </w:r>
            <w:r>
              <w:rPr>
                <w:noProof/>
                <w:webHidden/>
              </w:rPr>
            </w:r>
            <w:r>
              <w:rPr>
                <w:noProof/>
                <w:webHidden/>
              </w:rPr>
              <w:fldChar w:fldCharType="separate"/>
            </w:r>
            <w:r>
              <w:rPr>
                <w:noProof/>
                <w:webHidden/>
              </w:rPr>
              <w:t>1</w:t>
            </w:r>
            <w:r>
              <w:rPr>
                <w:noProof/>
                <w:webHidden/>
              </w:rPr>
              <w:fldChar w:fldCharType="end"/>
            </w:r>
          </w:hyperlink>
        </w:p>
        <w:p w14:paraId="1C927005" w14:textId="2580BE8D"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78" w:history="1">
            <w:r w:rsidRPr="00767DA5">
              <w:rPr>
                <w:rStyle w:val="Hyperlink"/>
                <w:bCs/>
                <w:noProof/>
                <w:lang w:eastAsia="zh-TW"/>
              </w:rPr>
              <w:t>4.2</w:t>
            </w:r>
            <w:r>
              <w:rPr>
                <w:rFonts w:asciiTheme="minorHAnsi" w:hAnsiTheme="minorHAnsi" w:cstheme="minorBidi"/>
                <w:noProof/>
                <w:kern w:val="2"/>
                <w:sz w:val="24"/>
                <w:szCs w:val="24"/>
                <w14:ligatures w14:val="standardContextual"/>
              </w:rPr>
              <w:tab/>
            </w:r>
            <w:r w:rsidRPr="00767DA5">
              <w:rPr>
                <w:rStyle w:val="Hyperlink"/>
                <w:noProof/>
                <w:lang w:eastAsia="zh-TW"/>
              </w:rPr>
              <w:t>TFTP</w:t>
            </w:r>
            <w:r w:rsidRPr="00767DA5">
              <w:rPr>
                <w:rStyle w:val="Hyperlink"/>
                <w:noProof/>
                <w:lang w:eastAsia="zh-TW"/>
              </w:rPr>
              <w:t xml:space="preserve"> </w:t>
            </w:r>
            <w:r w:rsidRPr="00767DA5">
              <w:rPr>
                <w:rStyle w:val="Hyperlink"/>
                <w:noProof/>
              </w:rPr>
              <w:t>Flash</w:t>
            </w:r>
            <w:r>
              <w:rPr>
                <w:noProof/>
                <w:webHidden/>
              </w:rPr>
              <w:tab/>
            </w:r>
            <w:r>
              <w:rPr>
                <w:noProof/>
                <w:webHidden/>
              </w:rPr>
              <w:fldChar w:fldCharType="begin"/>
            </w:r>
            <w:r>
              <w:rPr>
                <w:noProof/>
                <w:webHidden/>
              </w:rPr>
              <w:instrText xml:space="preserve"> PAGEREF _Toc179290578 \h </w:instrText>
            </w:r>
            <w:r>
              <w:rPr>
                <w:noProof/>
                <w:webHidden/>
              </w:rPr>
            </w:r>
            <w:r>
              <w:rPr>
                <w:noProof/>
                <w:webHidden/>
              </w:rPr>
              <w:fldChar w:fldCharType="separate"/>
            </w:r>
            <w:r>
              <w:rPr>
                <w:noProof/>
                <w:webHidden/>
              </w:rPr>
              <w:t>1</w:t>
            </w:r>
            <w:r>
              <w:rPr>
                <w:noProof/>
                <w:webHidden/>
              </w:rPr>
              <w:fldChar w:fldCharType="end"/>
            </w:r>
          </w:hyperlink>
        </w:p>
        <w:p w14:paraId="38E03ECB" w14:textId="0FD2AA53"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79" w:history="1">
            <w:r w:rsidRPr="00767DA5">
              <w:rPr>
                <w:rStyle w:val="Hyperlink"/>
                <w:bCs/>
                <w:noProof/>
              </w:rPr>
              <w:t>4.3</w:t>
            </w:r>
            <w:r>
              <w:rPr>
                <w:rFonts w:asciiTheme="minorHAnsi" w:hAnsiTheme="minorHAnsi" w:cstheme="minorBidi"/>
                <w:noProof/>
                <w:kern w:val="2"/>
                <w:sz w:val="24"/>
                <w:szCs w:val="24"/>
                <w14:ligatures w14:val="standardContextual"/>
              </w:rPr>
              <w:tab/>
            </w:r>
            <w:r w:rsidRPr="00767DA5">
              <w:rPr>
                <w:rStyle w:val="Hyperlink"/>
                <w:noProof/>
              </w:rPr>
              <w:t>Web Flash</w:t>
            </w:r>
            <w:r>
              <w:rPr>
                <w:noProof/>
                <w:webHidden/>
              </w:rPr>
              <w:tab/>
            </w:r>
            <w:r>
              <w:rPr>
                <w:noProof/>
                <w:webHidden/>
              </w:rPr>
              <w:fldChar w:fldCharType="begin"/>
            </w:r>
            <w:r>
              <w:rPr>
                <w:noProof/>
                <w:webHidden/>
              </w:rPr>
              <w:instrText xml:space="preserve"> PAGEREF _Toc179290579 \h </w:instrText>
            </w:r>
            <w:r>
              <w:rPr>
                <w:noProof/>
                <w:webHidden/>
              </w:rPr>
            </w:r>
            <w:r>
              <w:rPr>
                <w:noProof/>
                <w:webHidden/>
              </w:rPr>
              <w:fldChar w:fldCharType="separate"/>
            </w:r>
            <w:r>
              <w:rPr>
                <w:noProof/>
                <w:webHidden/>
              </w:rPr>
              <w:t>1</w:t>
            </w:r>
            <w:r>
              <w:rPr>
                <w:noProof/>
                <w:webHidden/>
              </w:rPr>
              <w:fldChar w:fldCharType="end"/>
            </w:r>
          </w:hyperlink>
        </w:p>
        <w:p w14:paraId="0DD5B675" w14:textId="34487FB3"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0" w:history="1">
            <w:r w:rsidRPr="00767DA5">
              <w:rPr>
                <w:rStyle w:val="Hyperlink"/>
                <w:bCs/>
                <w:noProof/>
              </w:rPr>
              <w:t>4.4</w:t>
            </w:r>
            <w:r>
              <w:rPr>
                <w:rFonts w:asciiTheme="minorHAnsi" w:hAnsiTheme="minorHAnsi" w:cstheme="minorBidi"/>
                <w:noProof/>
                <w:kern w:val="2"/>
                <w:sz w:val="24"/>
                <w:szCs w:val="24"/>
                <w14:ligatures w14:val="standardContextual"/>
              </w:rPr>
              <w:tab/>
            </w:r>
            <w:r w:rsidRPr="00767DA5">
              <w:rPr>
                <w:rStyle w:val="Hyperlink"/>
                <w:noProof/>
              </w:rPr>
              <w:t>Phosphor IPMI Flash</w:t>
            </w:r>
            <w:r>
              <w:rPr>
                <w:noProof/>
                <w:webHidden/>
              </w:rPr>
              <w:tab/>
            </w:r>
            <w:r>
              <w:rPr>
                <w:noProof/>
                <w:webHidden/>
              </w:rPr>
              <w:fldChar w:fldCharType="begin"/>
            </w:r>
            <w:r>
              <w:rPr>
                <w:noProof/>
                <w:webHidden/>
              </w:rPr>
              <w:instrText xml:space="preserve"> PAGEREF _Toc179290580 \h </w:instrText>
            </w:r>
            <w:r>
              <w:rPr>
                <w:noProof/>
                <w:webHidden/>
              </w:rPr>
            </w:r>
            <w:r>
              <w:rPr>
                <w:noProof/>
                <w:webHidden/>
              </w:rPr>
              <w:fldChar w:fldCharType="separate"/>
            </w:r>
            <w:r>
              <w:rPr>
                <w:noProof/>
                <w:webHidden/>
              </w:rPr>
              <w:t>1</w:t>
            </w:r>
            <w:r>
              <w:rPr>
                <w:noProof/>
                <w:webHidden/>
              </w:rPr>
              <w:fldChar w:fldCharType="end"/>
            </w:r>
          </w:hyperlink>
        </w:p>
        <w:p w14:paraId="5AC56FA2" w14:textId="25AC590E" w:rsidR="001E3816" w:rsidRDefault="001E3816">
          <w:pPr>
            <w:pStyle w:val="TOC1"/>
            <w:rPr>
              <w:rFonts w:asciiTheme="minorHAnsi" w:hAnsiTheme="minorHAnsi" w:cstheme="minorBidi"/>
              <w:b w:val="0"/>
              <w:bCs w:val="0"/>
              <w:kern w:val="2"/>
              <w:sz w:val="24"/>
              <w:szCs w:val="24"/>
              <w14:ligatures w14:val="standardContextual"/>
            </w:rPr>
          </w:pPr>
          <w:hyperlink w:anchor="_Toc179290581" w:history="1">
            <w:r w:rsidRPr="00767DA5">
              <w:rPr>
                <w:rStyle w:val="Hyperlink"/>
              </w:rPr>
              <w:t>5 Network Configurations</w:t>
            </w:r>
            <w:r>
              <w:rPr>
                <w:webHidden/>
              </w:rPr>
              <w:tab/>
            </w:r>
            <w:r>
              <w:rPr>
                <w:webHidden/>
              </w:rPr>
              <w:fldChar w:fldCharType="begin"/>
            </w:r>
            <w:r>
              <w:rPr>
                <w:webHidden/>
              </w:rPr>
              <w:instrText xml:space="preserve"> PAGEREF _Toc179290581 \h </w:instrText>
            </w:r>
            <w:r>
              <w:rPr>
                <w:webHidden/>
              </w:rPr>
            </w:r>
            <w:r>
              <w:rPr>
                <w:webHidden/>
              </w:rPr>
              <w:fldChar w:fldCharType="separate"/>
            </w:r>
            <w:r>
              <w:rPr>
                <w:webHidden/>
              </w:rPr>
              <w:t>1</w:t>
            </w:r>
            <w:r>
              <w:rPr>
                <w:webHidden/>
              </w:rPr>
              <w:fldChar w:fldCharType="end"/>
            </w:r>
          </w:hyperlink>
        </w:p>
        <w:p w14:paraId="63587E7A" w14:textId="3B005647"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2" w:history="1">
            <w:r w:rsidRPr="00767DA5">
              <w:rPr>
                <w:rStyle w:val="Hyperlink"/>
                <w:bCs/>
                <w:noProof/>
              </w:rPr>
              <w:t>5.1</w:t>
            </w:r>
            <w:r>
              <w:rPr>
                <w:rFonts w:asciiTheme="minorHAnsi" w:hAnsiTheme="minorHAnsi" w:cstheme="minorBidi"/>
                <w:noProof/>
                <w:kern w:val="2"/>
                <w:sz w:val="24"/>
                <w:szCs w:val="24"/>
                <w14:ligatures w14:val="standardContextual"/>
              </w:rPr>
              <w:tab/>
            </w:r>
            <w:r w:rsidRPr="00767DA5">
              <w:rPr>
                <w:rStyle w:val="Hyperlink"/>
                <w:noProof/>
              </w:rPr>
              <w:t>U-boot</w:t>
            </w:r>
            <w:r>
              <w:rPr>
                <w:noProof/>
                <w:webHidden/>
              </w:rPr>
              <w:tab/>
            </w:r>
            <w:r>
              <w:rPr>
                <w:noProof/>
                <w:webHidden/>
              </w:rPr>
              <w:fldChar w:fldCharType="begin"/>
            </w:r>
            <w:r>
              <w:rPr>
                <w:noProof/>
                <w:webHidden/>
              </w:rPr>
              <w:instrText xml:space="preserve"> PAGEREF _Toc179290582 \h </w:instrText>
            </w:r>
            <w:r>
              <w:rPr>
                <w:noProof/>
                <w:webHidden/>
              </w:rPr>
            </w:r>
            <w:r>
              <w:rPr>
                <w:noProof/>
                <w:webHidden/>
              </w:rPr>
              <w:fldChar w:fldCharType="separate"/>
            </w:r>
            <w:r>
              <w:rPr>
                <w:noProof/>
                <w:webHidden/>
              </w:rPr>
              <w:t>1</w:t>
            </w:r>
            <w:r>
              <w:rPr>
                <w:noProof/>
                <w:webHidden/>
              </w:rPr>
              <w:fldChar w:fldCharType="end"/>
            </w:r>
          </w:hyperlink>
        </w:p>
        <w:p w14:paraId="54F90C59" w14:textId="7BEEA0A8"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3" w:history="1">
            <w:r w:rsidRPr="00767DA5">
              <w:rPr>
                <w:rStyle w:val="Hyperlink"/>
                <w:bCs/>
                <w:noProof/>
              </w:rPr>
              <w:t>5.2</w:t>
            </w:r>
            <w:r>
              <w:rPr>
                <w:rFonts w:asciiTheme="minorHAnsi" w:hAnsiTheme="minorHAnsi" w:cstheme="minorBidi"/>
                <w:noProof/>
                <w:kern w:val="2"/>
                <w:sz w:val="24"/>
                <w:szCs w:val="24"/>
                <w14:ligatures w14:val="standardContextual"/>
              </w:rPr>
              <w:tab/>
            </w:r>
            <w:r w:rsidRPr="00767DA5">
              <w:rPr>
                <w:rStyle w:val="Hyperlink"/>
                <w:noProof/>
              </w:rPr>
              <w:t>Linux</w:t>
            </w:r>
            <w:r>
              <w:rPr>
                <w:noProof/>
                <w:webHidden/>
              </w:rPr>
              <w:tab/>
            </w:r>
            <w:r>
              <w:rPr>
                <w:noProof/>
                <w:webHidden/>
              </w:rPr>
              <w:fldChar w:fldCharType="begin"/>
            </w:r>
            <w:r>
              <w:rPr>
                <w:noProof/>
                <w:webHidden/>
              </w:rPr>
              <w:instrText xml:space="preserve"> PAGEREF _Toc179290583 \h </w:instrText>
            </w:r>
            <w:r>
              <w:rPr>
                <w:noProof/>
                <w:webHidden/>
              </w:rPr>
            </w:r>
            <w:r>
              <w:rPr>
                <w:noProof/>
                <w:webHidden/>
              </w:rPr>
              <w:fldChar w:fldCharType="separate"/>
            </w:r>
            <w:r>
              <w:rPr>
                <w:noProof/>
                <w:webHidden/>
              </w:rPr>
              <w:t>1</w:t>
            </w:r>
            <w:r>
              <w:rPr>
                <w:noProof/>
                <w:webHidden/>
              </w:rPr>
              <w:fldChar w:fldCharType="end"/>
            </w:r>
          </w:hyperlink>
        </w:p>
        <w:p w14:paraId="715BA019" w14:textId="7510ADA3"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4" w:history="1">
            <w:r w:rsidRPr="00767DA5">
              <w:rPr>
                <w:rStyle w:val="Hyperlink"/>
                <w:bCs/>
                <w:noProof/>
              </w:rPr>
              <w:t>5.3</w:t>
            </w:r>
            <w:r>
              <w:rPr>
                <w:rFonts w:asciiTheme="minorHAnsi" w:hAnsiTheme="minorHAnsi" w:cstheme="minorBidi"/>
                <w:noProof/>
                <w:kern w:val="2"/>
                <w:sz w:val="24"/>
                <w:szCs w:val="24"/>
                <w14:ligatures w14:val="standardContextual"/>
              </w:rPr>
              <w:tab/>
            </w:r>
            <w:r w:rsidRPr="00767DA5">
              <w:rPr>
                <w:rStyle w:val="Hyperlink"/>
                <w:noProof/>
              </w:rPr>
              <w:t>Using ipmi Configure Network Settings</w:t>
            </w:r>
            <w:r>
              <w:rPr>
                <w:noProof/>
                <w:webHidden/>
              </w:rPr>
              <w:tab/>
            </w:r>
            <w:r>
              <w:rPr>
                <w:noProof/>
                <w:webHidden/>
              </w:rPr>
              <w:fldChar w:fldCharType="begin"/>
            </w:r>
            <w:r>
              <w:rPr>
                <w:noProof/>
                <w:webHidden/>
              </w:rPr>
              <w:instrText xml:space="preserve"> PAGEREF _Toc179290584 \h </w:instrText>
            </w:r>
            <w:r>
              <w:rPr>
                <w:noProof/>
                <w:webHidden/>
              </w:rPr>
            </w:r>
            <w:r>
              <w:rPr>
                <w:noProof/>
                <w:webHidden/>
              </w:rPr>
              <w:fldChar w:fldCharType="separate"/>
            </w:r>
            <w:r>
              <w:rPr>
                <w:noProof/>
                <w:webHidden/>
              </w:rPr>
              <w:t>1</w:t>
            </w:r>
            <w:r>
              <w:rPr>
                <w:noProof/>
                <w:webHidden/>
              </w:rPr>
              <w:fldChar w:fldCharType="end"/>
            </w:r>
          </w:hyperlink>
        </w:p>
        <w:p w14:paraId="6319E341" w14:textId="1CB7B121"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5" w:history="1">
            <w:r w:rsidRPr="00767DA5">
              <w:rPr>
                <w:rStyle w:val="Hyperlink"/>
                <w:bCs/>
                <w:noProof/>
              </w:rPr>
              <w:t>5.4</w:t>
            </w:r>
            <w:r>
              <w:rPr>
                <w:rFonts w:asciiTheme="minorHAnsi" w:hAnsiTheme="minorHAnsi" w:cstheme="minorBidi"/>
                <w:noProof/>
                <w:kern w:val="2"/>
                <w:sz w:val="24"/>
                <w:szCs w:val="24"/>
                <w14:ligatures w14:val="standardContextual"/>
              </w:rPr>
              <w:tab/>
            </w:r>
            <w:r w:rsidRPr="00767DA5">
              <w:rPr>
                <w:rStyle w:val="Hyperlink"/>
                <w:noProof/>
              </w:rPr>
              <w:t>Configure Network through Web UI</w:t>
            </w:r>
            <w:r>
              <w:rPr>
                <w:noProof/>
                <w:webHidden/>
              </w:rPr>
              <w:tab/>
            </w:r>
            <w:r>
              <w:rPr>
                <w:noProof/>
                <w:webHidden/>
              </w:rPr>
              <w:fldChar w:fldCharType="begin"/>
            </w:r>
            <w:r>
              <w:rPr>
                <w:noProof/>
                <w:webHidden/>
              </w:rPr>
              <w:instrText xml:space="preserve"> PAGEREF _Toc179290585 \h </w:instrText>
            </w:r>
            <w:r>
              <w:rPr>
                <w:noProof/>
                <w:webHidden/>
              </w:rPr>
            </w:r>
            <w:r>
              <w:rPr>
                <w:noProof/>
                <w:webHidden/>
              </w:rPr>
              <w:fldChar w:fldCharType="separate"/>
            </w:r>
            <w:r>
              <w:rPr>
                <w:noProof/>
                <w:webHidden/>
              </w:rPr>
              <w:t>1</w:t>
            </w:r>
            <w:r>
              <w:rPr>
                <w:noProof/>
                <w:webHidden/>
              </w:rPr>
              <w:fldChar w:fldCharType="end"/>
            </w:r>
          </w:hyperlink>
        </w:p>
        <w:p w14:paraId="73301E56" w14:textId="7E5D6329" w:rsidR="001E3816" w:rsidRDefault="001E3816">
          <w:pPr>
            <w:pStyle w:val="TOC1"/>
            <w:rPr>
              <w:rFonts w:asciiTheme="minorHAnsi" w:hAnsiTheme="minorHAnsi" w:cstheme="minorBidi"/>
              <w:b w:val="0"/>
              <w:bCs w:val="0"/>
              <w:kern w:val="2"/>
              <w:sz w:val="24"/>
              <w:szCs w:val="24"/>
              <w14:ligatures w14:val="standardContextual"/>
            </w:rPr>
          </w:pPr>
          <w:hyperlink w:anchor="_Toc179290586" w:history="1">
            <w:r w:rsidRPr="00767DA5">
              <w:rPr>
                <w:rStyle w:val="Hyperlink"/>
              </w:rPr>
              <w:t>6 BMC Debug Console</w:t>
            </w:r>
            <w:r>
              <w:rPr>
                <w:webHidden/>
              </w:rPr>
              <w:tab/>
            </w:r>
            <w:r>
              <w:rPr>
                <w:webHidden/>
              </w:rPr>
              <w:fldChar w:fldCharType="begin"/>
            </w:r>
            <w:r>
              <w:rPr>
                <w:webHidden/>
              </w:rPr>
              <w:instrText xml:space="preserve"> PAGEREF _Toc179290586 \h </w:instrText>
            </w:r>
            <w:r>
              <w:rPr>
                <w:webHidden/>
              </w:rPr>
            </w:r>
            <w:r>
              <w:rPr>
                <w:webHidden/>
              </w:rPr>
              <w:fldChar w:fldCharType="separate"/>
            </w:r>
            <w:r>
              <w:rPr>
                <w:webHidden/>
              </w:rPr>
              <w:t>1</w:t>
            </w:r>
            <w:r>
              <w:rPr>
                <w:webHidden/>
              </w:rPr>
              <w:fldChar w:fldCharType="end"/>
            </w:r>
          </w:hyperlink>
        </w:p>
        <w:p w14:paraId="1808AE66" w14:textId="384E6769"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7" w:history="1">
            <w:r w:rsidRPr="00767DA5">
              <w:rPr>
                <w:rStyle w:val="Hyperlink"/>
                <w:bCs/>
                <w:noProof/>
              </w:rPr>
              <w:t>6.1</w:t>
            </w:r>
            <w:r>
              <w:rPr>
                <w:rFonts w:asciiTheme="minorHAnsi" w:hAnsiTheme="minorHAnsi" w:cstheme="minorBidi"/>
                <w:noProof/>
                <w:kern w:val="2"/>
                <w:sz w:val="24"/>
                <w:szCs w:val="24"/>
                <w14:ligatures w14:val="standardContextual"/>
              </w:rPr>
              <w:tab/>
            </w:r>
            <w:r w:rsidRPr="00767DA5">
              <w:rPr>
                <w:rStyle w:val="Hyperlink"/>
                <w:noProof/>
              </w:rPr>
              <w:t>Minicom Configuration</w:t>
            </w:r>
            <w:r>
              <w:rPr>
                <w:noProof/>
                <w:webHidden/>
              </w:rPr>
              <w:tab/>
            </w:r>
            <w:r>
              <w:rPr>
                <w:noProof/>
                <w:webHidden/>
              </w:rPr>
              <w:fldChar w:fldCharType="begin"/>
            </w:r>
            <w:r>
              <w:rPr>
                <w:noProof/>
                <w:webHidden/>
              </w:rPr>
              <w:instrText xml:space="preserve"> PAGEREF _Toc179290587 \h </w:instrText>
            </w:r>
            <w:r>
              <w:rPr>
                <w:noProof/>
                <w:webHidden/>
              </w:rPr>
            </w:r>
            <w:r>
              <w:rPr>
                <w:noProof/>
                <w:webHidden/>
              </w:rPr>
              <w:fldChar w:fldCharType="separate"/>
            </w:r>
            <w:r>
              <w:rPr>
                <w:noProof/>
                <w:webHidden/>
              </w:rPr>
              <w:t>1</w:t>
            </w:r>
            <w:r>
              <w:rPr>
                <w:noProof/>
                <w:webHidden/>
              </w:rPr>
              <w:fldChar w:fldCharType="end"/>
            </w:r>
          </w:hyperlink>
        </w:p>
        <w:p w14:paraId="20173AED" w14:textId="40DA4090"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8" w:history="1">
            <w:r w:rsidRPr="00767DA5">
              <w:rPr>
                <w:rStyle w:val="Hyperlink"/>
                <w:bCs/>
                <w:noProof/>
              </w:rPr>
              <w:t>6.2</w:t>
            </w:r>
            <w:r>
              <w:rPr>
                <w:rFonts w:asciiTheme="minorHAnsi" w:hAnsiTheme="minorHAnsi" w:cstheme="minorBidi"/>
                <w:noProof/>
                <w:kern w:val="2"/>
                <w:sz w:val="24"/>
                <w:szCs w:val="24"/>
                <w14:ligatures w14:val="standardContextual"/>
              </w:rPr>
              <w:tab/>
            </w:r>
            <w:r w:rsidRPr="00767DA5">
              <w:rPr>
                <w:rStyle w:val="Hyperlink"/>
                <w:noProof/>
              </w:rPr>
              <w:t>Uboot</w:t>
            </w:r>
            <w:r>
              <w:rPr>
                <w:noProof/>
                <w:webHidden/>
              </w:rPr>
              <w:tab/>
            </w:r>
            <w:r>
              <w:rPr>
                <w:noProof/>
                <w:webHidden/>
              </w:rPr>
              <w:fldChar w:fldCharType="begin"/>
            </w:r>
            <w:r>
              <w:rPr>
                <w:noProof/>
                <w:webHidden/>
              </w:rPr>
              <w:instrText xml:space="preserve"> PAGEREF _Toc179290588 \h </w:instrText>
            </w:r>
            <w:r>
              <w:rPr>
                <w:noProof/>
                <w:webHidden/>
              </w:rPr>
            </w:r>
            <w:r>
              <w:rPr>
                <w:noProof/>
                <w:webHidden/>
              </w:rPr>
              <w:fldChar w:fldCharType="separate"/>
            </w:r>
            <w:r>
              <w:rPr>
                <w:noProof/>
                <w:webHidden/>
              </w:rPr>
              <w:t>1</w:t>
            </w:r>
            <w:r>
              <w:rPr>
                <w:noProof/>
                <w:webHidden/>
              </w:rPr>
              <w:fldChar w:fldCharType="end"/>
            </w:r>
          </w:hyperlink>
        </w:p>
        <w:p w14:paraId="363C4E98" w14:textId="3E6180AC"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89" w:history="1">
            <w:r w:rsidRPr="00767DA5">
              <w:rPr>
                <w:rStyle w:val="Hyperlink"/>
                <w:bCs/>
                <w:noProof/>
              </w:rPr>
              <w:t>6.3</w:t>
            </w:r>
            <w:r>
              <w:rPr>
                <w:rFonts w:asciiTheme="minorHAnsi" w:hAnsiTheme="minorHAnsi" w:cstheme="minorBidi"/>
                <w:noProof/>
                <w:kern w:val="2"/>
                <w:sz w:val="24"/>
                <w:szCs w:val="24"/>
                <w14:ligatures w14:val="standardContextual"/>
              </w:rPr>
              <w:tab/>
            </w:r>
            <w:r w:rsidRPr="00767DA5">
              <w:rPr>
                <w:rStyle w:val="Hyperlink"/>
                <w:noProof/>
              </w:rPr>
              <w:t>Linux</w:t>
            </w:r>
            <w:r>
              <w:rPr>
                <w:noProof/>
                <w:webHidden/>
              </w:rPr>
              <w:tab/>
            </w:r>
            <w:r>
              <w:rPr>
                <w:noProof/>
                <w:webHidden/>
              </w:rPr>
              <w:fldChar w:fldCharType="begin"/>
            </w:r>
            <w:r>
              <w:rPr>
                <w:noProof/>
                <w:webHidden/>
              </w:rPr>
              <w:instrText xml:space="preserve"> PAGEREF _Toc179290589 \h </w:instrText>
            </w:r>
            <w:r>
              <w:rPr>
                <w:noProof/>
                <w:webHidden/>
              </w:rPr>
            </w:r>
            <w:r>
              <w:rPr>
                <w:noProof/>
                <w:webHidden/>
              </w:rPr>
              <w:fldChar w:fldCharType="separate"/>
            </w:r>
            <w:r>
              <w:rPr>
                <w:noProof/>
                <w:webHidden/>
              </w:rPr>
              <w:t>1</w:t>
            </w:r>
            <w:r>
              <w:rPr>
                <w:noProof/>
                <w:webHidden/>
              </w:rPr>
              <w:fldChar w:fldCharType="end"/>
            </w:r>
          </w:hyperlink>
        </w:p>
        <w:p w14:paraId="429FF569" w14:textId="0D0F6CDD" w:rsidR="001E3816" w:rsidRDefault="001E3816">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79290590" w:history="1">
            <w:r w:rsidRPr="00767DA5">
              <w:rPr>
                <w:rStyle w:val="Hyperlink"/>
                <w:bCs/>
                <w:noProof/>
              </w:rPr>
              <w:t>6.4</w:t>
            </w:r>
            <w:r>
              <w:rPr>
                <w:rFonts w:asciiTheme="minorHAnsi" w:hAnsiTheme="minorHAnsi" w:cstheme="minorBidi"/>
                <w:noProof/>
                <w:kern w:val="2"/>
                <w:sz w:val="24"/>
                <w:szCs w:val="24"/>
                <w14:ligatures w14:val="standardContextual"/>
              </w:rPr>
              <w:tab/>
            </w:r>
            <w:r w:rsidRPr="00767DA5">
              <w:rPr>
                <w:rStyle w:val="Hyperlink"/>
                <w:noProof/>
              </w:rPr>
              <w:t>Uboot - Booting to BMC Linux</w:t>
            </w:r>
            <w:r>
              <w:rPr>
                <w:noProof/>
                <w:webHidden/>
              </w:rPr>
              <w:tab/>
            </w:r>
            <w:r>
              <w:rPr>
                <w:noProof/>
                <w:webHidden/>
              </w:rPr>
              <w:fldChar w:fldCharType="begin"/>
            </w:r>
            <w:r>
              <w:rPr>
                <w:noProof/>
                <w:webHidden/>
              </w:rPr>
              <w:instrText xml:space="preserve"> PAGEREF _Toc179290590 \h </w:instrText>
            </w:r>
            <w:r>
              <w:rPr>
                <w:noProof/>
                <w:webHidden/>
              </w:rPr>
            </w:r>
            <w:r>
              <w:rPr>
                <w:noProof/>
                <w:webHidden/>
              </w:rPr>
              <w:fldChar w:fldCharType="separate"/>
            </w:r>
            <w:r>
              <w:rPr>
                <w:noProof/>
                <w:webHidden/>
              </w:rPr>
              <w:t>1</w:t>
            </w:r>
            <w:r>
              <w:rPr>
                <w:noProof/>
                <w:webHidden/>
              </w:rPr>
              <w:fldChar w:fldCharType="end"/>
            </w:r>
          </w:hyperlink>
        </w:p>
        <w:p w14:paraId="07461A0B" w14:textId="0D968EF8"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179290570"/>
      <w:r>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ASPEED and Nuvoton EVB board details</w:t>
      </w:r>
      <w:r w:rsidR="005051DC">
        <w:t xml:space="preserve">, </w:t>
      </w:r>
      <w:r w:rsidRPr="00CE2FB3">
        <w:t>build</w:t>
      </w:r>
      <w:r w:rsidR="005051DC">
        <w:t xml:space="preserve"> and </w:t>
      </w:r>
      <w:r w:rsidRPr="00CE2FB3">
        <w:t xml:space="preserve">flash </w:t>
      </w:r>
      <w:r w:rsidR="00050C81">
        <w:t xml:space="preserve">using </w:t>
      </w:r>
      <w:r w:rsidR="008B5419" w:rsidRPr="008B5419">
        <w:t>MegaRAC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opensource-based BMC remote management solution developed on core technology from the Linux Foundation OpenBMC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based on the proven MegaRAC firmware stack, trusted for years by leading OEMs and ODMs for its robust, secure remote server management.</w:t>
      </w:r>
      <w:r w:rsidR="00B82E96">
        <w:t xml:space="preserve"> </w:t>
      </w:r>
    </w:p>
    <w:p w14:paraId="24D9F006" w14:textId="1371EC55" w:rsidR="00B82E96" w:rsidRDefault="00B82E96" w:rsidP="00A92D8A">
      <w:r>
        <w:t>For more details</w:t>
      </w:r>
      <w:r w:rsidRPr="00B82E96">
        <w:t>: https://www.ami.com/megarac/</w:t>
      </w:r>
    </w:p>
    <w:p w14:paraId="7F6D083A" w14:textId="206A0459" w:rsidR="00050C81" w:rsidRPr="00CE2FB3" w:rsidRDefault="00050C81" w:rsidP="00050C81">
      <w:pPr>
        <w:pStyle w:val="Heading1"/>
      </w:pPr>
      <w:bookmarkStart w:id="5" w:name="_Toc179290571"/>
      <w:r>
        <w:t>Prerequisites</w:t>
      </w:r>
      <w:bookmarkEnd w:id="5"/>
    </w:p>
    <w:p w14:paraId="209F8AD9" w14:textId="5A08F687" w:rsidR="00EA01A2" w:rsidRPr="00CE2FB3" w:rsidRDefault="006D71FD">
      <w:pPr>
        <w:pStyle w:val="ListBullet2"/>
      </w:pPr>
      <w:bookmarkStart w:id="6"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r w:rsidR="00902866" w:rsidRPr="00CE2FB3">
        <w:t xml:space="preserve">OpenBMC </w:t>
      </w:r>
      <w:r w:rsidR="0034523F">
        <w:t>Linux Foundation (LF)</w:t>
      </w:r>
      <w:r w:rsidRPr="00CE2FB3">
        <w:t xml:space="preserve"> source code was maintained under Git,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below </w:t>
      </w:r>
      <w:r w:rsidR="00902866">
        <w:t>command.</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t xml:space="preserve">$ </w:t>
      </w:r>
      <w:r w:rsidR="00EA01A2" w:rsidRPr="007A47E3">
        <w:rPr>
          <w:color w:val="000000" w:themeColor="text1"/>
        </w:rPr>
        <w:t>sudo apt-get install -y git build-essential libsdl1.2-dev texinfo gawk chrpath diffstat</w:t>
      </w:r>
    </w:p>
    <w:p w14:paraId="574AE2F7" w14:textId="677A4B88" w:rsidR="00456B3D" w:rsidRPr="007A47E3" w:rsidRDefault="00456B3D">
      <w:pPr>
        <w:pStyle w:val="Paragraph1"/>
        <w:numPr>
          <w:ilvl w:val="0"/>
          <w:numId w:val="27"/>
        </w:numPr>
        <w:spacing w:after="0"/>
        <w:rPr>
          <w:color w:val="000000" w:themeColor="text1"/>
        </w:rPr>
      </w:pPr>
      <w:r w:rsidRPr="007A47E3">
        <w:rPr>
          <w:rFonts w:hint="eastAsia"/>
          <w:color w:val="000000" w:themeColor="text1"/>
          <w:lang w:eastAsia="zh-TW"/>
        </w:rPr>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r w:rsidRPr="007A47E3">
        <w:rPr>
          <w:color w:val="000000" w:themeColor="text1"/>
        </w:rPr>
        <w:t>sudo apt-get install python</w:t>
      </w:r>
    </w:p>
    <w:p w14:paraId="48F1EEF8" w14:textId="5861AD79" w:rsidR="00456B3D" w:rsidRPr="007A47E3" w:rsidRDefault="00456B3D" w:rsidP="000B6DEE">
      <w:pPr>
        <w:pStyle w:val="Paragraph1"/>
        <w:spacing w:after="0"/>
        <w:ind w:left="360" w:firstLine="360"/>
        <w:rPr>
          <w:color w:val="000000" w:themeColor="text1"/>
        </w:rPr>
      </w:pPr>
      <w:r w:rsidRPr="007A47E3">
        <w:rPr>
          <w:color w:val="000000" w:themeColor="text1"/>
        </w:rPr>
        <w:t>sudo apt-get install python-pip</w:t>
      </w:r>
    </w:p>
    <w:p w14:paraId="14E72280" w14:textId="77777777" w:rsidR="000B6DEE" w:rsidRPr="007A47E3" w:rsidRDefault="000B6DEE">
      <w:pPr>
        <w:pStyle w:val="Paragraph1"/>
        <w:numPr>
          <w:ilvl w:val="0"/>
          <w:numId w:val="27"/>
        </w:numPr>
        <w:spacing w:after="0"/>
        <w:rPr>
          <w:color w:val="000000" w:themeColor="text1"/>
        </w:rPr>
      </w:pPr>
      <w:r w:rsidRPr="007A47E3">
        <w:rPr>
          <w:rFonts w:hint="eastAsia"/>
          <w:color w:val="000000" w:themeColor="text1"/>
          <w:lang w:eastAsia="zh-TW"/>
        </w:rPr>
        <w:t>Install git python and yaml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sudo pip install gitpython</w:t>
      </w:r>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sudo pip install pyyaml</w:t>
      </w:r>
    </w:p>
    <w:p w14:paraId="0ED860A6" w14:textId="1CFD35AF" w:rsidR="00050C81" w:rsidRPr="00CE2FB3" w:rsidRDefault="00050C81" w:rsidP="00050C81">
      <w:pPr>
        <w:pStyle w:val="Heading1"/>
      </w:pPr>
      <w:bookmarkStart w:id="7" w:name="_Toc179290572"/>
      <w:r>
        <w:t>Download and Build</w:t>
      </w:r>
      <w:bookmarkEnd w:id="7"/>
    </w:p>
    <w:p w14:paraId="653E32F2" w14:textId="30E153AF" w:rsidR="008403E7" w:rsidRPr="00CE2FB3" w:rsidRDefault="00050C81">
      <w:pPr>
        <w:pStyle w:val="Heading2"/>
      </w:pPr>
      <w:bookmarkStart w:id="8" w:name="_Toc179290573"/>
      <w:r>
        <w:t>AST2600EVB</w:t>
      </w:r>
      <w:bookmarkEnd w:id="8"/>
    </w:p>
    <w:p w14:paraId="24CAC86C" w14:textId="77777777" w:rsidR="00050C81" w:rsidRPr="00050C81" w:rsidRDefault="00050C81" w:rsidP="001E3816">
      <w:pPr>
        <w:pStyle w:val="ListNumber3"/>
        <w:numPr>
          <w:ilvl w:val="0"/>
          <w:numId w:val="27"/>
        </w:numPr>
        <w:rPr>
          <w:rStyle w:val="Hyperlink"/>
          <w:rFonts w:cstheme="minorBidi"/>
          <w:color w:val="000000" w:themeColor="text1"/>
        </w:rPr>
      </w:pPr>
      <w:bookmarkStart w:id="9" w:name="_Toc311207054"/>
      <w:bookmarkStart w:id="10" w:name="_Hlk165200217"/>
      <w:r w:rsidRPr="00050C81">
        <w:rPr>
          <w:rStyle w:val="Hyperlink"/>
          <w:rFonts w:cstheme="minorBidi"/>
          <w:color w:val="000000" w:themeColor="text1"/>
        </w:rPr>
        <w:t>git clone https://github.com/ocp-hm-openbmc-opf-ami/openbmc openbmc; cd openbmc</w:t>
      </w:r>
    </w:p>
    <w:p w14:paraId="1277ACF5" w14:textId="561E4DD1" w:rsidR="00050C81" w:rsidRPr="00050C81" w:rsidRDefault="00050C81"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https://github.com/ocp-hm-openbmc-opf-ami/meta-common</w:t>
      </w:r>
    </w:p>
    <w:p w14:paraId="5602B138" w14:textId="7C29579C" w:rsidR="00050C81" w:rsidRDefault="00050C81"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https://github.com/ocp-hm-openbmc-opf-ami/meta-ami</w:t>
      </w:r>
    </w:p>
    <w:p w14:paraId="34935345" w14:textId="487545C7" w:rsidR="00870016" w:rsidRDefault="00870016" w:rsidP="001E3816">
      <w:pPr>
        <w:pStyle w:val="ListNumber3"/>
        <w:numPr>
          <w:ilvl w:val="0"/>
          <w:numId w:val="27"/>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1E3816">
      <w:pPr>
        <w:pStyle w:val="ListNumber3"/>
        <w:numPr>
          <w:ilvl w:val="0"/>
          <w:numId w:val="27"/>
        </w:numPr>
        <w:rPr>
          <w:rStyle w:val="Hyperlink"/>
          <w:color w:val="auto"/>
          <w:u w:val="none"/>
        </w:rPr>
      </w:pPr>
      <w:r w:rsidRPr="001E3816">
        <w:rPr>
          <w:rStyle w:val="Hyperlink"/>
          <w:rFonts w:cstheme="minorBidi"/>
          <w:color w:val="000000" w:themeColor="text1"/>
        </w:rPr>
        <w:t>TEMPLATECONF=meta-ami/meta-evb/meta-evb-aspeed/meta-evb-ast2600/conf/templates/default . openbmc-env</w:t>
      </w:r>
    </w:p>
    <w:p w14:paraId="5D44AA3A" w14:textId="7EEDA9C1" w:rsidR="00870016" w:rsidRPr="001E3816" w:rsidRDefault="00870016" w:rsidP="001E3816">
      <w:pPr>
        <w:pStyle w:val="ListNumber3"/>
        <w:numPr>
          <w:ilvl w:val="0"/>
          <w:numId w:val="27"/>
        </w:numPr>
      </w:pPr>
      <w:r w:rsidRPr="001E3816">
        <w:rPr>
          <w:rFonts w:cstheme="minorBidi"/>
        </w:rPr>
        <w:t>bitbake obmc-phosphor-image</w:t>
      </w:r>
    </w:p>
    <w:p w14:paraId="6A76C49A" w14:textId="77777777" w:rsidR="001E3816" w:rsidRDefault="001E3816"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1" w:name="_Toc179290574"/>
      <w:r>
        <w:t>AST2</w:t>
      </w:r>
      <w:r>
        <w:t>7</w:t>
      </w:r>
      <w:r>
        <w:t>00EVB</w:t>
      </w:r>
      <w:bookmarkEnd w:id="11"/>
    </w:p>
    <w:p w14:paraId="1615579C" w14:textId="6AB4880C" w:rsidR="001E3816" w:rsidRPr="00050C81" w:rsidRDefault="001E3816"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https://github.com/ocp-hm-openbmc-opf-ami/openbmc openbmc; cd openbmc</w:t>
      </w:r>
    </w:p>
    <w:p w14:paraId="4BCEC63A" w14:textId="77777777" w:rsidR="001E3816" w:rsidRPr="00050C81" w:rsidRDefault="001E3816"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https://github.com/ocp-hm-openbmc-opf-ami/meta-common</w:t>
      </w:r>
    </w:p>
    <w:p w14:paraId="56976EA5" w14:textId="77777777" w:rsidR="001E3816" w:rsidRDefault="001E3816"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https://github.com/ocp-hm-openbmc-opf-ami/meta-ami</w:t>
      </w:r>
    </w:p>
    <w:p w14:paraId="0A7C860A" w14:textId="77777777" w:rsidR="001E3816" w:rsidRDefault="001E3816" w:rsidP="001E3816">
      <w:pPr>
        <w:pStyle w:val="ListNumber3"/>
        <w:numPr>
          <w:ilvl w:val="0"/>
          <w:numId w:val="27"/>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1E3816">
      <w:pPr>
        <w:pStyle w:val="ListNumber3"/>
        <w:numPr>
          <w:ilvl w:val="0"/>
          <w:numId w:val="27"/>
        </w:numPr>
        <w:rPr>
          <w:rStyle w:val="Hyperlink"/>
          <w:rFonts w:cstheme="minorBidi"/>
          <w:color w:val="000000" w:themeColor="text1"/>
        </w:rPr>
      </w:pPr>
      <w:r w:rsidRPr="001E3816">
        <w:rPr>
          <w:rFonts w:cstheme="minorBidi"/>
          <w:color w:val="000000" w:themeColor="text1"/>
          <w:u w:val="single"/>
        </w:rPr>
        <w:t>TEMPLATECONF=meta-ami/meta-evb/meta-evb-aspeed/meta-evb-ast2700/meta-ast2700/conf/templates/default . openbmc-env </w:t>
      </w:r>
    </w:p>
    <w:p w14:paraId="432513D2" w14:textId="3495C264" w:rsidR="001E3816" w:rsidRDefault="001E3816" w:rsidP="001E3816">
      <w:pPr>
        <w:pStyle w:val="ListNumber3"/>
        <w:numPr>
          <w:ilvl w:val="0"/>
          <w:numId w:val="27"/>
        </w:numPr>
      </w:pPr>
      <w:r w:rsidRPr="001E3816">
        <w:rPr>
          <w:rFonts w:cstheme="minorBidi"/>
        </w:rPr>
        <w:t>bitbake obmc-phosphor-image</w:t>
      </w:r>
    </w:p>
    <w:bookmarkEnd w:id="10"/>
    <w:p w14:paraId="7CE8A0AA" w14:textId="2F53D649" w:rsidR="00870016" w:rsidRPr="00050C81" w:rsidRDefault="00870016" w:rsidP="00B706F2">
      <w:pPr>
        <w:pStyle w:val="Heading2"/>
        <w:spacing w:after="0"/>
        <w:rPr>
          <w:rFonts w:cstheme="minorHAnsi"/>
          <w:bCs/>
        </w:rPr>
      </w:pPr>
      <w:r w:rsidRPr="001E3816">
        <w:br w:type="page"/>
      </w:r>
      <w:bookmarkStart w:id="12" w:name="_Toc179290575"/>
      <w:r w:rsidR="001E3816">
        <w:t xml:space="preserve">Nuvoton </w:t>
      </w:r>
      <w:r w:rsidRPr="00050C81">
        <w:rPr>
          <w:rFonts w:cstheme="minorHAnsi"/>
          <w:bCs/>
        </w:rPr>
        <w:t>Arbel:</w:t>
      </w:r>
      <w:bookmarkEnd w:id="12"/>
    </w:p>
    <w:p w14:paraId="32E0A53E" w14:textId="77777777" w:rsidR="00050C81" w:rsidRDefault="00050C81" w:rsidP="001E3816">
      <w:pPr>
        <w:pStyle w:val="ListNumber3"/>
        <w:numPr>
          <w:ilvl w:val="0"/>
          <w:numId w:val="52"/>
        </w:numPr>
        <w:jc w:val="left"/>
      </w:pPr>
      <w:r>
        <w:t>git clone https://github.com/ocp-hm-openbmc-opf-ami/openbmc openbmc; cd openbmc</w:t>
      </w:r>
    </w:p>
    <w:p w14:paraId="6F301A4E" w14:textId="44C4A62A" w:rsidR="00050C81" w:rsidRDefault="00050C81" w:rsidP="001E3816">
      <w:pPr>
        <w:pStyle w:val="ListNumber3"/>
        <w:numPr>
          <w:ilvl w:val="0"/>
          <w:numId w:val="52"/>
        </w:numPr>
        <w:jc w:val="left"/>
      </w:pPr>
      <w:r>
        <w:t>git clone https://github.com/ocp-hm-openbmc-opf-ami/meta-common</w:t>
      </w:r>
    </w:p>
    <w:p w14:paraId="7AEB48CD" w14:textId="4E7B0360" w:rsidR="00050C81" w:rsidRPr="00050C81" w:rsidRDefault="00050C81" w:rsidP="001E3816">
      <w:pPr>
        <w:pStyle w:val="ListNumber3"/>
        <w:numPr>
          <w:ilvl w:val="0"/>
          <w:numId w:val="52"/>
        </w:numPr>
        <w:jc w:val="left"/>
        <w:rPr>
          <w:rFonts w:cstheme="minorBidi"/>
          <w:color w:val="000000" w:themeColor="text1"/>
          <w:u w:val="single"/>
        </w:rPr>
      </w:pPr>
      <w:r>
        <w:t xml:space="preserve">git clone </w:t>
      </w:r>
      <w:hyperlink r:id="rId11" w:history="1">
        <w:r w:rsidRPr="00AE226D">
          <w:rPr>
            <w:rStyle w:val="Hyperlink"/>
          </w:rPr>
          <w:t>https://github.com/ocp-hm-openbmc-opf-ami/meta-ami</w:t>
        </w:r>
      </w:hyperlink>
    </w:p>
    <w:p w14:paraId="3D7F1B5A" w14:textId="4F97502A" w:rsidR="00870016" w:rsidRDefault="00870016" w:rsidP="001E3816">
      <w:pPr>
        <w:pStyle w:val="ListNumber3"/>
        <w:numPr>
          <w:ilvl w:val="0"/>
          <w:numId w:val="52"/>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1E3816">
      <w:pPr>
        <w:pStyle w:val="ListNumber3"/>
        <w:numPr>
          <w:ilvl w:val="0"/>
          <w:numId w:val="52"/>
        </w:numPr>
        <w:jc w:val="left"/>
        <w:rPr>
          <w:rStyle w:val="Hyperlink"/>
          <w:rFonts w:cstheme="minorBidi"/>
          <w:color w:val="000000" w:themeColor="text1"/>
        </w:rPr>
      </w:pPr>
      <w:r w:rsidRPr="0BCF0968">
        <w:rPr>
          <w:rStyle w:val="Hyperlink"/>
          <w:rFonts w:cstheme="minorBidi"/>
          <w:color w:val="000000" w:themeColor="text1"/>
        </w:rPr>
        <w:t>TEMPLATECONF=meta-ami/meta-evb/meta-evb-nuvoton/meta-evb-npcm845/conf/templates/default . openbmc-env</w:t>
      </w:r>
    </w:p>
    <w:p w14:paraId="2015373F" w14:textId="77777777" w:rsidR="00870016" w:rsidRDefault="00870016" w:rsidP="001E3816">
      <w:pPr>
        <w:pStyle w:val="ListNumber3"/>
        <w:numPr>
          <w:ilvl w:val="0"/>
          <w:numId w:val="52"/>
        </w:numPr>
        <w:jc w:val="left"/>
        <w:rPr>
          <w:rFonts w:cstheme="minorBidi"/>
        </w:rPr>
      </w:pPr>
      <w:r w:rsidRPr="0BCF0968">
        <w:rPr>
          <w:rFonts w:cstheme="minorBidi"/>
        </w:rPr>
        <w:t>bitbake obmc-phosphor-image</w:t>
      </w:r>
    </w:p>
    <w:p w14:paraId="0CF6F531" w14:textId="13DE6219" w:rsidR="00820F8E" w:rsidRPr="001B42DD" w:rsidRDefault="13AA2987" w:rsidP="00485B73">
      <w:pPr>
        <w:pStyle w:val="Heading1"/>
      </w:pPr>
      <w:bookmarkStart w:id="13" w:name="_Toc514953655"/>
      <w:bookmarkStart w:id="14" w:name="_Toc179290576"/>
      <w:r>
        <w:t>Firmware Flashing Method</w:t>
      </w:r>
      <w:bookmarkEnd w:id="14"/>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r w:rsidRPr="00A92D8A">
        <w:t>Dediprog and TFTP “xxx</w:t>
      </w:r>
      <w:r w:rsidRPr="00A92D8A">
        <w:rPr>
          <w:b/>
        </w:rPr>
        <w:t>.</w:t>
      </w:r>
      <w:r w:rsidRPr="00A92D8A">
        <w:t>mtd”</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“xxx.mtd.</w:t>
      </w:r>
      <w:r w:rsidR="002E7936" w:rsidRPr="00A92D8A">
        <w:rPr>
          <w:iCs/>
        </w:rPr>
        <w:t>tar.</w:t>
      </w:r>
      <w:r w:rsidRPr="00A92D8A">
        <w:rPr>
          <w:iCs/>
        </w:rPr>
        <w:t xml:space="preserve">all”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5" w:name="_Toc514953657"/>
      <w:bookmarkStart w:id="16" w:name="_Toc179290577"/>
      <w:bookmarkEnd w:id="13"/>
      <w:r>
        <w:t>Dediprog</w:t>
      </w:r>
      <w:bookmarkEnd w:id="15"/>
      <w:bookmarkEnd w:id="16"/>
    </w:p>
    <w:p w14:paraId="67667159" w14:textId="77777777" w:rsidR="00082826" w:rsidRPr="00CE2FB3" w:rsidRDefault="00082826" w:rsidP="005331E4">
      <w:r w:rsidRPr="00CE2FB3">
        <w:rPr>
          <w:b/>
        </w:rPr>
        <w:t>Hardware Tool</w:t>
      </w:r>
      <w:r w:rsidRPr="00CE2FB3">
        <w:t>: DediProg* SF600 or similar tool</w:t>
      </w:r>
    </w:p>
    <w:p w14:paraId="60175406" w14:textId="77777777" w:rsidR="00082826" w:rsidRPr="00CE2FB3" w:rsidRDefault="00082826" w:rsidP="005331E4">
      <w:r w:rsidRPr="00CE2FB3">
        <w:rPr>
          <w:b/>
        </w:rPr>
        <w:t>Software</w:t>
      </w:r>
      <w:r w:rsidRPr="00CE2FB3">
        <w:t>: DediProg Software latest version</w:t>
      </w:r>
    </w:p>
    <w:p w14:paraId="79FF4B35" w14:textId="77777777" w:rsidR="00082826" w:rsidRPr="00CE2FB3" w:rsidRDefault="00082826" w:rsidP="005331E4">
      <w:pPr>
        <w:rPr>
          <w:b/>
        </w:rPr>
      </w:pPr>
      <w:r w:rsidRPr="00CE2FB3">
        <w:rPr>
          <w:b/>
        </w:rPr>
        <w:t>Following are the steps to perform using Dediprog Software.</w:t>
      </w:r>
    </w:p>
    <w:p w14:paraId="51F53912" w14:textId="5F9DB6AF" w:rsidR="00082826" w:rsidRPr="00CE2FB3" w:rsidRDefault="00082826">
      <w:pPr>
        <w:pStyle w:val="ListNumber3"/>
        <w:numPr>
          <w:ilvl w:val="0"/>
          <w:numId w:val="38"/>
        </w:numPr>
      </w:pPr>
      <w:r w:rsidRPr="00CE2FB3">
        <w:t xml:space="preserve">Take the BMC EEPROM from the BMC socket and </w:t>
      </w:r>
      <w:r w:rsidR="000A23B3">
        <w:t>place it</w:t>
      </w:r>
      <w:r w:rsidR="000E6C5A">
        <w:t xml:space="preserve"> </w:t>
      </w:r>
      <w:r w:rsidRPr="00CE2FB3">
        <w:t>in DediProg programming socket.</w:t>
      </w:r>
    </w:p>
    <w:p w14:paraId="479B5B74" w14:textId="77777777" w:rsidR="00082826" w:rsidRPr="00CE2FB3" w:rsidRDefault="00082826">
      <w:pPr>
        <w:pStyle w:val="ListNumber3"/>
        <w:numPr>
          <w:ilvl w:val="0"/>
          <w:numId w:val="38"/>
        </w:numPr>
      </w:pPr>
      <w:r w:rsidRPr="00CE2FB3">
        <w:t>Launch the DediProg software and select SPI Device.</w:t>
      </w:r>
    </w:p>
    <w:p w14:paraId="2E104AE8" w14:textId="77777777" w:rsidR="00082826" w:rsidRPr="00CE2FB3" w:rsidRDefault="005331E4">
      <w:pPr>
        <w:pStyle w:val="ListNumber3"/>
        <w:numPr>
          <w:ilvl w:val="0"/>
          <w:numId w:val="38"/>
        </w:numPr>
      </w:pPr>
      <w:r>
        <w:t>Upl</w:t>
      </w:r>
      <w:r w:rsidR="00082826" w:rsidRPr="00CE2FB3">
        <w:t xml:space="preserve">oad the firmware image </w:t>
      </w:r>
      <w:r>
        <w:t>f</w:t>
      </w:r>
      <w:r w:rsidR="00082826" w:rsidRPr="00CE2FB3">
        <w:t>ile.</w:t>
      </w:r>
    </w:p>
    <w:p w14:paraId="421670FC" w14:textId="77777777" w:rsidR="00082826" w:rsidRPr="00CE2FB3" w:rsidRDefault="00082826">
      <w:pPr>
        <w:pStyle w:val="ListNumber3"/>
        <w:numPr>
          <w:ilvl w:val="0"/>
          <w:numId w:val="38"/>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r w:rsidRPr="00CE2FB3">
        <w:t>flashing starts.</w:t>
      </w:r>
    </w:p>
    <w:p w14:paraId="71F9510E" w14:textId="77777777" w:rsidR="00E27EB0" w:rsidRDefault="00E27EB0">
      <w:pPr>
        <w:pStyle w:val="Heading2"/>
        <w:rPr>
          <w:lang w:eastAsia="zh-TW"/>
        </w:rPr>
      </w:pPr>
      <w:bookmarkStart w:id="17" w:name="_Toc179290578"/>
      <w:r w:rsidRPr="00825BA5">
        <w:rPr>
          <w:lang w:eastAsia="zh-TW"/>
        </w:rPr>
        <w:t xml:space="preserve">TFTP </w:t>
      </w:r>
      <w:r>
        <w:t>Flash</w:t>
      </w:r>
      <w:bookmarkEnd w:id="17"/>
      <w:r w:rsidRPr="00825BA5">
        <w:rPr>
          <w:lang w:eastAsia="zh-TW"/>
        </w:rPr>
        <w:t xml:space="preserve"> </w:t>
      </w:r>
    </w:p>
    <w:p w14:paraId="04A77A4E" w14:textId="77777777" w:rsidR="00E27EB0" w:rsidRDefault="00E27EB0">
      <w:pPr>
        <w:pStyle w:val="ListNumber2"/>
        <w:numPr>
          <w:ilvl w:val="0"/>
          <w:numId w:val="28"/>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Tftp server ip and ethaddr and </w:t>
      </w:r>
      <w:r w:rsidR="00415855">
        <w:rPr>
          <w:lang w:eastAsia="zh-TW"/>
        </w:rPr>
        <w:t>get</w:t>
      </w:r>
      <w:r>
        <w:rPr>
          <w:lang w:eastAsia="zh-TW"/>
        </w:rPr>
        <w:t xml:space="preserve"> dynamic ip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r w:rsidRPr="00505382">
        <w:rPr>
          <w:lang w:eastAsia="zh-TW"/>
        </w:rPr>
        <w:t>setenv serverip &lt;IP Address&gt;</w:t>
      </w:r>
    </w:p>
    <w:p w14:paraId="11266C47" w14:textId="77777777" w:rsidR="00E27EB0" w:rsidRPr="00505382" w:rsidRDefault="00E27EB0" w:rsidP="008C2A92">
      <w:pPr>
        <w:rPr>
          <w:lang w:eastAsia="zh-TW"/>
        </w:rPr>
      </w:pPr>
      <w:r w:rsidRPr="00505382">
        <w:rPr>
          <w:lang w:eastAsia="zh-TW"/>
        </w:rPr>
        <w:t>setenv ethaddr &lt;MAC&gt;</w:t>
      </w:r>
    </w:p>
    <w:p w14:paraId="0A14A5DB" w14:textId="77777777" w:rsidR="00E27EB0" w:rsidRDefault="00E27EB0" w:rsidP="008C2A92">
      <w:pPr>
        <w:rPr>
          <w:lang w:eastAsia="zh-TW"/>
        </w:rPr>
      </w:pPr>
      <w:r w:rsidRPr="00505382">
        <w:rPr>
          <w:lang w:eastAsia="zh-TW"/>
        </w:rPr>
        <w:t>setenv eth1addr &lt;MAC&gt;</w:t>
      </w:r>
    </w:p>
    <w:p w14:paraId="6E30CD14" w14:textId="4ABC9D60" w:rsidR="0090241F" w:rsidRPr="00505382" w:rsidRDefault="0090241F" w:rsidP="008C2A92">
      <w:pPr>
        <w:rPr>
          <w:lang w:eastAsia="zh-TW"/>
        </w:rPr>
      </w:pPr>
      <w:r w:rsidRPr="0090241F">
        <w:rPr>
          <w:lang w:eastAsia="zh-TW"/>
        </w:rPr>
        <w:t xml:space="preserve">setenv ethact </w:t>
      </w:r>
      <w:r w:rsidR="00857C7D">
        <w:rPr>
          <w:lang w:eastAsia="zh-TW"/>
        </w:rPr>
        <w:t>&lt;ethaddr&gt;</w:t>
      </w:r>
    </w:p>
    <w:p w14:paraId="552B6FAA" w14:textId="77777777" w:rsidR="00E27EB0" w:rsidRPr="00505382" w:rsidRDefault="00E27EB0" w:rsidP="008C2A92">
      <w:pPr>
        <w:rPr>
          <w:lang w:eastAsia="zh-TW"/>
        </w:rPr>
      </w:pPr>
      <w:r w:rsidRPr="00505382">
        <w:rPr>
          <w:lang w:eastAsia="zh-TW"/>
        </w:rPr>
        <w:t>dhcp</w:t>
      </w:r>
    </w:p>
    <w:p w14:paraId="7E67B3EE" w14:textId="77777777" w:rsidR="00E27EB0" w:rsidRPr="00C06AE0" w:rsidRDefault="00E27EB0" w:rsidP="00C06AE0"/>
    <w:p w14:paraId="6B6EB63B" w14:textId="382965AE" w:rsidR="00E27EB0" w:rsidRDefault="00505382">
      <w:pPr>
        <w:pStyle w:val="ListNumber2"/>
        <w:numPr>
          <w:ilvl w:val="0"/>
          <w:numId w:val="28"/>
        </w:numPr>
      </w:pPr>
      <w:r>
        <w:t>Download</w:t>
      </w:r>
      <w:r w:rsidR="00E27EB0">
        <w:t xml:space="preserve"> image from tftp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r w:rsidRPr="00505382">
        <w:rPr>
          <w:color w:val="000000" w:themeColor="text1"/>
          <w:lang w:eastAsia="zh-TW"/>
        </w:rPr>
        <w:t>tftp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1E3816">
      <w:pPr>
        <w:pStyle w:val="ListNumber2"/>
        <w:numPr>
          <w:ilvl w:val="0"/>
          <w:numId w:val="28"/>
        </w:numPr>
      </w:pPr>
      <w:r>
        <w:t>Download image from tftp server and flash (</w:t>
      </w:r>
      <w:r>
        <w:t>Nuvoton Arbel</w:t>
      </w:r>
      <w:r>
        <w:t>):</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r w:rsidRPr="00505382">
        <w:rPr>
          <w:color w:val="000000" w:themeColor="text1"/>
          <w:lang w:eastAsia="zh-TW"/>
        </w:rPr>
        <w:t>tftp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t>reset</w:t>
      </w:r>
    </w:p>
    <w:p w14:paraId="7237A2BC" w14:textId="4FEDF0D0" w:rsidR="00B27C12" w:rsidRDefault="00B27C12">
      <w:pPr>
        <w:pStyle w:val="Heading2"/>
      </w:pPr>
      <w:bookmarkStart w:id="18" w:name="_Toc179290579"/>
      <w:r>
        <w:t>Web Flash</w:t>
      </w:r>
      <w:bookmarkEnd w:id="18"/>
    </w:p>
    <w:p w14:paraId="7EE221B3" w14:textId="6143A962" w:rsidR="00314D21" w:rsidRDefault="00314D21" w:rsidP="00770298">
      <w:r>
        <w:t xml:space="preserve">User can navigate to </w:t>
      </w:r>
      <w:r w:rsidRPr="00770298">
        <w:rPr>
          <w:b/>
          <w:bCs/>
        </w:rPr>
        <w:t>Operations</w:t>
      </w:r>
      <w:r w:rsidRPr="00770298">
        <w:t xml:space="preserve"> </w:t>
      </w:r>
      <w:r w:rsidR="000A23B3">
        <w:rPr>
          <w:rFonts w:ascii="Wingdings" w:eastAsia="Wingdings" w:hAnsi="Wingdings" w:cs="Wingdings"/>
        </w:rPr>
        <w:t>à</w:t>
      </w:r>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2"/>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pPr>
        <w:pStyle w:val="Numbering1"/>
        <w:numPr>
          <w:ilvl w:val="0"/>
          <w:numId w:val="41"/>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bmc will start to upload the firmware and after some time UI gets logout and BMC will reboot it.</w:t>
      </w:r>
    </w:p>
    <w:p w14:paraId="70504EA2" w14:textId="77777777" w:rsidR="00314D21" w:rsidRPr="000F610B" w:rsidRDefault="00314D21" w:rsidP="00C06AE0">
      <w:pPr>
        <w:pStyle w:val="Numbering1"/>
      </w:pPr>
      <w:r w:rsidRPr="00B132E1">
        <w:t>5-10 minutes</w:t>
      </w:r>
      <w:r w:rsidRPr="000F610B">
        <w:t xml:space="preserve"> for the BMC to flash and reset.</w:t>
      </w:r>
    </w:p>
    <w:p w14:paraId="3EFAFD86" w14:textId="77777777" w:rsidR="00050C81" w:rsidRDefault="00050C81" w:rsidP="00050C81">
      <w:pPr>
        <w:pStyle w:val="Heading2"/>
      </w:pPr>
      <w:bookmarkStart w:id="19" w:name="_Toc179290580"/>
      <w:r>
        <w:t>Phosphor IPMI Flash</w:t>
      </w:r>
      <w:bookmarkEnd w:id="19"/>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0" w:name="_Toc179290581"/>
      <w:r>
        <w:t>Network Configurations</w:t>
      </w:r>
      <w:bookmarkEnd w:id="20"/>
    </w:p>
    <w:p w14:paraId="3CC54250" w14:textId="05D1EE66" w:rsidR="00F67526" w:rsidRPr="00685D90" w:rsidRDefault="00685D90">
      <w:pPr>
        <w:pStyle w:val="Heading2"/>
      </w:pPr>
      <w:bookmarkStart w:id="21" w:name="_Toc179290582"/>
      <w:r>
        <w:t>U-</w:t>
      </w:r>
      <w:r w:rsidR="00F67526">
        <w:t>boot</w:t>
      </w:r>
      <w:bookmarkEnd w:id="21"/>
    </w:p>
    <w:p w14:paraId="768DC5BC" w14:textId="77777777" w:rsidR="00F67526" w:rsidRPr="00CE2FB3" w:rsidRDefault="00F67526" w:rsidP="00F67526">
      <w:pPr>
        <w:ind w:left="792" w:firstLine="288"/>
        <w:rPr>
          <w:b/>
        </w:rPr>
      </w:pPr>
      <w:r w:rsidRPr="00CE2FB3">
        <w:rPr>
          <w:b/>
        </w:rPr>
        <w:t>ast&gt;setenv ethaddr xx:xx:xx:xx:xx:xx</w:t>
      </w:r>
    </w:p>
    <w:p w14:paraId="37E7B2DC" w14:textId="77777777" w:rsidR="00400E6B" w:rsidRPr="00CE2FB3" w:rsidRDefault="00400E6B" w:rsidP="00400E6B">
      <w:pPr>
        <w:ind w:left="792" w:firstLine="288"/>
        <w:rPr>
          <w:b/>
        </w:rPr>
      </w:pPr>
      <w:r w:rsidRPr="00CE2FB3">
        <w:rPr>
          <w:b/>
        </w:rPr>
        <w:t>ast&gt;setenv eth1addr xx:xx:xx:xx:xx:xx</w:t>
      </w:r>
    </w:p>
    <w:p w14:paraId="4EC57B9C" w14:textId="77777777" w:rsidR="000C2DF0" w:rsidRPr="00CE2FB3" w:rsidRDefault="000C2DF0" w:rsidP="00C237C2">
      <w:r w:rsidRPr="00CE2FB3">
        <w:t>ast&gt;dhcp</w:t>
      </w:r>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r w:rsidRPr="00CE2FB3">
        <w:t>ast&gt;save</w:t>
      </w:r>
    </w:p>
    <w:p w14:paraId="47D95E01" w14:textId="77777777" w:rsidR="000C2DF0" w:rsidRDefault="005015CC" w:rsidP="00DF67E6">
      <w:r>
        <w:t xml:space="preserve">To know more information about booting </w:t>
      </w:r>
      <w:r w:rsidRPr="00CE2FB3">
        <w:t>from uboot to BMC Linux</w:t>
      </w:r>
      <w:r>
        <w:t xml:space="preserve">, kindly </w:t>
      </w:r>
      <w:r w:rsidR="000C2DF0" w:rsidRPr="00CE2FB3">
        <w:t xml:space="preserve">refer “BMC Debug Console: uboot – booting to Linux”. </w:t>
      </w:r>
    </w:p>
    <w:p w14:paraId="61D036B8" w14:textId="77777777" w:rsidR="00F67526" w:rsidRPr="00CE2FB3" w:rsidRDefault="00685D90">
      <w:pPr>
        <w:pStyle w:val="Heading2"/>
      </w:pPr>
      <w:bookmarkStart w:id="22" w:name="_Toc179290583"/>
      <w:r>
        <w:t>Linux</w:t>
      </w:r>
      <w:bookmarkEnd w:id="22"/>
    </w:p>
    <w:p w14:paraId="0BD00DFC" w14:textId="77777777" w:rsidR="00F67526" w:rsidRPr="00CE2FB3" w:rsidRDefault="00F67526" w:rsidP="00F67526">
      <w:pPr>
        <w:ind w:firstLine="360"/>
        <w:rPr>
          <w:b/>
        </w:rPr>
      </w:pPr>
      <w:r w:rsidRPr="00CE2FB3">
        <w:rPr>
          <w:b/>
        </w:rPr>
        <w:t>~ # ifconfig eth0 down</w:t>
      </w:r>
    </w:p>
    <w:p w14:paraId="47B5278E" w14:textId="77777777" w:rsidR="00F67526" w:rsidRPr="00CE2FB3" w:rsidRDefault="00F67526" w:rsidP="00F67526">
      <w:pPr>
        <w:ind w:firstLine="360"/>
        <w:rPr>
          <w:b/>
        </w:rPr>
      </w:pPr>
      <w:r w:rsidRPr="00CE2FB3">
        <w:rPr>
          <w:b/>
        </w:rPr>
        <w:t>~ # ifconfig eth0 hw ether xx:xx:xx:xx:xx:xx</w:t>
      </w:r>
    </w:p>
    <w:p w14:paraId="0BBB5678" w14:textId="77777777" w:rsidR="00F67526" w:rsidRDefault="00F67526" w:rsidP="00F67526">
      <w:pPr>
        <w:ind w:firstLine="360"/>
        <w:rPr>
          <w:b/>
        </w:rPr>
      </w:pPr>
      <w:r w:rsidRPr="00CE2FB3">
        <w:rPr>
          <w:b/>
        </w:rPr>
        <w:t xml:space="preserve">~ # </w:t>
      </w:r>
      <w:r w:rsidR="006B6244" w:rsidRPr="006B6244">
        <w:rPr>
          <w:b/>
        </w:rPr>
        <w:t>systemctl restart systemd-networkd.service</w:t>
      </w:r>
    </w:p>
    <w:p w14:paraId="2CF0F1F1" w14:textId="2F5839E2" w:rsidR="004841D5" w:rsidRPr="00CE2FB3" w:rsidRDefault="004841D5">
      <w:pPr>
        <w:pStyle w:val="Heading2"/>
      </w:pPr>
      <w:bookmarkStart w:id="23" w:name="_Toc179290584"/>
      <w:r>
        <w:t>Using ipmi</w:t>
      </w:r>
      <w:r w:rsidR="00510108">
        <w:t xml:space="preserve"> </w:t>
      </w:r>
      <w:r w:rsidR="005627F8">
        <w:t>Configure Network Settings</w:t>
      </w:r>
      <w:bookmarkEnd w:id="23"/>
    </w:p>
    <w:p w14:paraId="327E74CE" w14:textId="77777777" w:rsidR="001D033C" w:rsidRDefault="00510108" w:rsidP="004625DD">
      <w:pPr>
        <w:spacing w:before="0" w:after="200" w:line="288" w:lineRule="auto"/>
        <w:ind w:left="1080"/>
        <w:jc w:val="left"/>
        <w:rPr>
          <w:b/>
        </w:rPr>
      </w:pPr>
      <w:r>
        <w:rPr>
          <w:b/>
        </w:rPr>
        <w:t xml:space="preserve"># </w:t>
      </w:r>
      <w:r w:rsidR="004625DD" w:rsidRPr="004625DD">
        <w:rPr>
          <w:b/>
        </w:rPr>
        <w:t xml:space="preserve">ipmitool -H </w:t>
      </w:r>
      <w:r w:rsidR="004625DD">
        <w:rPr>
          <w:b/>
        </w:rPr>
        <w:t>&lt;BMCIP&gt;</w:t>
      </w:r>
      <w:r w:rsidR="004625DD" w:rsidRPr="004625DD">
        <w:rPr>
          <w:b/>
        </w:rPr>
        <w:t xml:space="preserve"> -U root -P 0penBmc -I lanplus lan set </w:t>
      </w:r>
      <w:r w:rsidR="006F6ED9">
        <w:rPr>
          <w:b/>
        </w:rPr>
        <w:t>&lt;channel number&gt;</w:t>
      </w:r>
      <w:r w:rsidR="004625DD" w:rsidRPr="004625DD">
        <w:rPr>
          <w:b/>
        </w:rPr>
        <w:t xml:space="preserve"> macaddr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 xml:space="preserve">&lt;channel number&gt; </w:t>
      </w:r>
      <w:r>
        <w:rPr>
          <w:b/>
        </w:rPr>
        <w:t>ipsrc</w:t>
      </w:r>
      <w:r w:rsidRPr="004625DD">
        <w:rPr>
          <w:b/>
        </w:rPr>
        <w:t xml:space="preserve"> </w:t>
      </w:r>
      <w:r>
        <w:rPr>
          <w:b/>
        </w:rPr>
        <w:t>&lt;static/dhcp&gt;</w:t>
      </w:r>
    </w:p>
    <w:p w14:paraId="044E4A23"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&lt;channel number&gt;</w:t>
      </w:r>
      <w:r w:rsidRPr="004625DD">
        <w:rPr>
          <w:b/>
        </w:rPr>
        <w:t xml:space="preserve"> </w:t>
      </w:r>
      <w:r>
        <w:rPr>
          <w:b/>
        </w:rPr>
        <w:t>ipaddr</w:t>
      </w:r>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4" w:name="_Toc179290585"/>
      <w:r>
        <w:t>Configure</w:t>
      </w:r>
      <w:r w:rsidR="000E371B">
        <w:t xml:space="preserve"> </w:t>
      </w:r>
      <w:r w:rsidR="00013FBC">
        <w:t>Network through Web</w:t>
      </w:r>
      <w:r w:rsidR="001E3065">
        <w:t xml:space="preserve"> </w:t>
      </w:r>
      <w:r>
        <w:t>UI</w:t>
      </w:r>
      <w:bookmarkEnd w:id="24"/>
    </w:p>
    <w:p w14:paraId="5AEE0BE5" w14:textId="28F7C3DB" w:rsidR="00D27B07" w:rsidRPr="00D27B07" w:rsidRDefault="00D27B07" w:rsidP="00D27B07">
      <w:r>
        <w:t xml:space="preserve">User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3"/>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r w:rsidRPr="00076326">
        <w:t>User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(mbps)</w:t>
      </w:r>
      <w:r>
        <w:t>.</w:t>
      </w:r>
    </w:p>
    <w:p w14:paraId="4C28672D" w14:textId="77777777" w:rsidR="00D27B07" w:rsidRPr="00076326" w:rsidRDefault="00D27B07">
      <w:pPr>
        <w:numPr>
          <w:ilvl w:val="0"/>
          <w:numId w:val="29"/>
        </w:numPr>
        <w:spacing w:before="0"/>
        <w:rPr>
          <w:b/>
          <w:bCs/>
        </w:rPr>
      </w:pPr>
      <w:r w:rsidRPr="00076326">
        <w:rPr>
          <w:b/>
          <w:bCs/>
        </w:rPr>
        <w:t>Interface settings</w:t>
      </w:r>
      <w:r>
        <w:rPr>
          <w:b/>
          <w:bCs/>
        </w:rPr>
        <w:t>:</w:t>
      </w:r>
    </w:p>
    <w:p w14:paraId="450AFAB8" w14:textId="77777777" w:rsidR="00D27B07" w:rsidRPr="007A4880" w:rsidRDefault="00D27B07">
      <w:pPr>
        <w:pStyle w:val="Bullet2"/>
        <w:numPr>
          <w:ilvl w:val="0"/>
          <w:numId w:val="30"/>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pPr>
        <w:pStyle w:val="Bullet2"/>
        <w:numPr>
          <w:ilvl w:val="0"/>
          <w:numId w:val="30"/>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below screenshot.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4"/>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pPr>
        <w:pStyle w:val="Bullet2"/>
        <w:numPr>
          <w:ilvl w:val="0"/>
          <w:numId w:val="30"/>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pPr>
        <w:pStyle w:val="Bullet2"/>
        <w:numPr>
          <w:ilvl w:val="0"/>
          <w:numId w:val="30"/>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pPr>
        <w:pStyle w:val="Bullet2"/>
        <w:numPr>
          <w:ilvl w:val="0"/>
          <w:numId w:val="30"/>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user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5"/>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pPr>
        <w:pStyle w:val="Bullet2"/>
        <w:numPr>
          <w:ilvl w:val="0"/>
          <w:numId w:val="30"/>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pPr>
        <w:pStyle w:val="Bullet2"/>
        <w:numPr>
          <w:ilvl w:val="0"/>
          <w:numId w:val="30"/>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pPr>
        <w:pStyle w:val="Bullet2"/>
        <w:numPr>
          <w:ilvl w:val="0"/>
          <w:numId w:val="30"/>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6"/>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Open BMC will support only uni-cast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t>x6-xx-xx-xx-xx-xx</w:t>
      </w:r>
    </w:p>
    <w:p w14:paraId="7A25BA05" w14:textId="66CE8BEB" w:rsidR="00B4689A" w:rsidRDefault="00B4689A" w:rsidP="00B4689A">
      <w:r>
        <w:t>xA-xx-xx-xx-xx-xx</w:t>
      </w:r>
    </w:p>
    <w:p w14:paraId="01E4D6E9" w14:textId="1CDAAEEF" w:rsidR="00B4689A" w:rsidRDefault="00B4689A" w:rsidP="00B4689A">
      <w:r>
        <w:t>xE-xx-xx-xx-xx-xx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5" w:name="_Toc482710748"/>
      <w:r w:rsidRPr="00050E4C">
        <w:rPr>
          <w:b/>
          <w:bCs/>
        </w:rPr>
        <w:t xml:space="preserve">Establish </w:t>
      </w:r>
      <w:r w:rsidR="00FA5508" w:rsidRPr="00050E4C">
        <w:rPr>
          <w:b/>
          <w:bCs/>
        </w:rPr>
        <w:t>WEB</w:t>
      </w:r>
      <w:bookmarkEnd w:id="25"/>
    </w:p>
    <w:p w14:paraId="3C7AD342" w14:textId="13842EE7" w:rsidR="00D27B07" w:rsidRPr="00D27B07" w:rsidRDefault="009815A6" w:rsidP="00D27B07">
      <w:r>
        <w:t>BMC FW supports a web server based on the bmcweb implementation and web</w:t>
      </w:r>
      <w:r w:rsidR="00EC03D8">
        <w:t>ui-vue</w:t>
      </w:r>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r w:rsidRPr="005D2BF1">
        <w:t>MegaRAC</w:t>
      </w:r>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7"/>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pPr>
        <w:pStyle w:val="ListNumber2"/>
        <w:numPr>
          <w:ilvl w:val="0"/>
          <w:numId w:val="31"/>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6" w:name="_Toc493496645"/>
      <w:bookmarkStart w:id="27" w:name="_Toc179290586"/>
      <w:r>
        <w:t>BMC Debug Console</w:t>
      </w:r>
      <w:bookmarkEnd w:id="26"/>
      <w:bookmarkEnd w:id="27"/>
    </w:p>
    <w:p w14:paraId="16195DD3" w14:textId="77777777" w:rsidR="00F42945" w:rsidRPr="00CE2FB3" w:rsidRDefault="00F42945" w:rsidP="009D7F95">
      <w:pPr>
        <w:pStyle w:val="Heading2"/>
      </w:pPr>
      <w:bookmarkStart w:id="28" w:name="_Toc179290587"/>
      <w:r>
        <w:t>Minicom Configuration</w:t>
      </w:r>
      <w:bookmarkEnd w:id="28"/>
    </w:p>
    <w:p w14:paraId="66312637" w14:textId="77777777" w:rsidR="00155BB3" w:rsidRPr="00EF21B1" w:rsidRDefault="00155BB3" w:rsidP="0078403B">
      <w:r w:rsidRPr="00EF21B1">
        <w:t>In order to get correct BMC Debug console, user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pPr>
        <w:pStyle w:val="ListNumber3"/>
        <w:numPr>
          <w:ilvl w:val="0"/>
          <w:numId w:val="40"/>
        </w:numPr>
      </w:pPr>
      <w:r w:rsidRPr="00EF21B1">
        <w:t>Open a terminal and type “dm</w:t>
      </w:r>
      <w:r w:rsidR="00013FBC">
        <w:t>e</w:t>
      </w:r>
      <w:r w:rsidRPr="00EF21B1">
        <w:t>sg | grep tty” which gives you in which tty device, the TTY to USB cable active.</w:t>
      </w:r>
    </w:p>
    <w:p w14:paraId="02A5E942" w14:textId="77777777" w:rsidR="00155BB3" w:rsidRPr="00EF21B1" w:rsidRDefault="00155BB3">
      <w:pPr>
        <w:pStyle w:val="ListNumber3"/>
      </w:pPr>
      <w:r w:rsidRPr="00EF21B1">
        <w:t>Install ‘minicom’ if not already available. By giving “apt-get install minicom”. If you already have minicom installed, type “minicom ttyUSB&lt;x&gt;” in order to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‘/dev/ttyUSB&lt;x&gt;’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ttyUSB&lt;x&gt;’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t xml:space="preserve">When using Windows as Minicom Machine, </w:t>
      </w:r>
    </w:p>
    <w:p w14:paraId="43B11E6E" w14:textId="77777777" w:rsidR="00155BB3" w:rsidRPr="00EF21B1" w:rsidRDefault="00155BB3">
      <w:pPr>
        <w:pStyle w:val="ListNumber3"/>
        <w:numPr>
          <w:ilvl w:val="0"/>
          <w:numId w:val="25"/>
        </w:numPr>
      </w:pPr>
      <w:r w:rsidRPr="00EF21B1">
        <w:t xml:space="preserve">User needs to install drivers for TTY to USB cable for the first time. Following link can be used for getting drivers. </w:t>
      </w:r>
    </w:p>
    <w:p w14:paraId="7CE94337" w14:textId="77777777" w:rsidR="00155BB3" w:rsidRPr="00EF21B1" w:rsidRDefault="00000000" w:rsidP="00DF67E6">
      <w:hyperlink r:id="rId19" w:history="1">
        <w:r w:rsidR="00155BB3"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After successful installation of drivers, plug in the USB to minicom machine, and go to, ‘Device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29" w:name="_Toc490139459"/>
      <w:bookmarkStart w:id="30" w:name="_Toc493496646"/>
      <w:bookmarkStart w:id="31" w:name="_Toc179290588"/>
      <w:r>
        <w:t>U</w:t>
      </w:r>
      <w:r w:rsidR="00155BB3">
        <w:t>boot</w:t>
      </w:r>
      <w:bookmarkEnd w:id="29"/>
      <w:bookmarkEnd w:id="30"/>
      <w:bookmarkEnd w:id="31"/>
    </w:p>
    <w:p w14:paraId="574389F1" w14:textId="5719CB1B" w:rsidR="18BF610C" w:rsidRDefault="18BF610C" w:rsidP="09A5596F">
      <w:r>
        <w:t xml:space="preserve">By </w:t>
      </w:r>
      <w:r w:rsidR="00C62CD1">
        <w:t>default,</w:t>
      </w:r>
      <w:r>
        <w:t xml:space="preserve"> auto delay is not configured when debug-tweaks is disabled. User ha</w:t>
      </w:r>
      <w:r w:rsidR="70650433">
        <w:t xml:space="preserve">s </w:t>
      </w:r>
      <w:r>
        <w:t>to enable the deb</w:t>
      </w:r>
      <w:r w:rsidR="42EA4A04">
        <w:t>ug-tweaks to stop the BMC in –boot.</w:t>
      </w:r>
    </w:p>
    <w:p w14:paraId="2E81AFBC" w14:textId="24FDE230" w:rsidR="4FB776CC" w:rsidRDefault="4FB776CC" w:rsidP="09A5596F">
      <w:r>
        <w:t>Uncomment EXTRA_IMAGE_FEATURES += "debug-tweaks" in build/conf/local.conf</w:t>
      </w:r>
    </w:p>
    <w:p w14:paraId="6D6B67FC" w14:textId="5986C9A5" w:rsidR="00155BB3" w:rsidRPr="00EF21B1" w:rsidRDefault="00EA7FC3" w:rsidP="00594A4E">
      <w:r w:rsidRPr="00EF21B1">
        <w:t>Users</w:t>
      </w:r>
      <w:r w:rsidR="00155BB3" w:rsidRPr="00EF21B1">
        <w:t xml:space="preserve"> can get to uboot prompt via 2 ways, mainly during AC Power ON or by issuing ‘reboot’ </w:t>
      </w:r>
      <w:r w:rsidR="00601AED">
        <w:t>BMC</w:t>
      </w:r>
      <w:r w:rsidR="00155BB3" w:rsidRPr="00EF21B1">
        <w:t xml:space="preserve">. </w:t>
      </w:r>
    </w:p>
    <w:p w14:paraId="4C8127A1" w14:textId="77777777" w:rsidR="00155BB3" w:rsidRPr="00EF21B1" w:rsidRDefault="00155BB3">
      <w:pPr>
        <w:pStyle w:val="ListNumber3"/>
        <w:numPr>
          <w:ilvl w:val="0"/>
          <w:numId w:val="26"/>
        </w:numPr>
      </w:pPr>
      <w:r w:rsidRPr="00EF21B1">
        <w:t>In order to get uboot prompt upon AC power on, user should press and hold the “Esc or Del” key as soon as AC power is applied, until redirected to uboot prompt.</w:t>
      </w:r>
    </w:p>
    <w:p w14:paraId="11DA39B6" w14:textId="041B622B" w:rsidR="00155BB3" w:rsidRPr="00EF21B1" w:rsidRDefault="00155BB3" w:rsidP="00DF67E6">
      <w:r w:rsidRPr="00EF21B1">
        <w:t xml:space="preserve">Sometimes, user may not succeed in getting to uboot as, ‘bootdelay’ environment variable in uboot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uboot prompt. </w:t>
      </w:r>
    </w:p>
    <w:p w14:paraId="51EACD78" w14:textId="77777777" w:rsidR="00155BB3" w:rsidRPr="00EF21B1" w:rsidRDefault="00155BB3" w:rsidP="009A04CD">
      <w:pPr>
        <w:ind w:firstLine="360"/>
      </w:pPr>
      <w:r w:rsidRPr="00EF21B1">
        <w:t>User may optionally set ‘bootdelay’ uboot environment variable with desired delay in seconds.</w:t>
      </w:r>
    </w:p>
    <w:p w14:paraId="37D94884" w14:textId="77777777" w:rsidR="00155BB3" w:rsidRPr="00EF21B1" w:rsidRDefault="00155BB3" w:rsidP="009A04CD">
      <w:pPr>
        <w:ind w:firstLine="360"/>
      </w:pPr>
      <w:r w:rsidRPr="00EF21B1">
        <w:t>This defines how much seconds BMC booting should be delayed upon reboot or next AC cycle.</w:t>
      </w:r>
    </w:p>
    <w:p w14:paraId="25BFB437" w14:textId="77777777" w:rsidR="00155BB3" w:rsidRDefault="00155BB3" w:rsidP="009A04CD">
      <w:pPr>
        <w:ind w:firstLine="360"/>
      </w:pPr>
      <w:r w:rsidRPr="00EF21B1">
        <w:t xml:space="preserve">ast&gt; set bootdelay 3; save;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2" w:name="_Toc490139460"/>
      <w:bookmarkStart w:id="33" w:name="_Toc493496647"/>
      <w:bookmarkStart w:id="34" w:name="_Toc179290589"/>
      <w:r>
        <w:t>Linux</w:t>
      </w:r>
      <w:bookmarkEnd w:id="32"/>
      <w:bookmarkEnd w:id="33"/>
      <w:bookmarkEnd w:id="34"/>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t>Password</w:t>
      </w:r>
      <w:r w:rsidR="00EF21B1" w:rsidRPr="001047CB">
        <w:t>: 0penBmc</w:t>
      </w:r>
      <w:r w:rsidR="006F0CA8">
        <w:tab/>
      </w:r>
    </w:p>
    <w:p w14:paraId="52A18096" w14:textId="77777777" w:rsidR="00155BB3" w:rsidRPr="00CE2FB3" w:rsidRDefault="00105DBC" w:rsidP="003C3F11">
      <w:pPr>
        <w:pStyle w:val="Heading2"/>
      </w:pPr>
      <w:bookmarkStart w:id="35" w:name="_Toc490139461"/>
      <w:bookmarkStart w:id="36" w:name="_Toc493496648"/>
      <w:bookmarkStart w:id="37" w:name="_Toc179290590"/>
      <w:r>
        <w:t xml:space="preserve">Uboot </w:t>
      </w:r>
      <w:r w:rsidR="00155BB3">
        <w:t>- Booting to BMC Linux</w:t>
      </w:r>
      <w:bookmarkEnd w:id="35"/>
      <w:bookmarkEnd w:id="36"/>
      <w:bookmarkEnd w:id="37"/>
    </w:p>
    <w:p w14:paraId="18CED635" w14:textId="77777777" w:rsidR="00155BB3" w:rsidRPr="001047CB" w:rsidRDefault="00155BB3" w:rsidP="00DF67E6">
      <w:r w:rsidRPr="001047CB">
        <w:t xml:space="preserve">After completing required operations in uboot prompt, user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r w:rsidRPr="001047CB">
        <w:t>ast</w:t>
      </w:r>
      <w:r w:rsidRPr="001047CB">
        <w:rPr>
          <w:b/>
        </w:rPr>
        <w:t>&gt;</w:t>
      </w:r>
      <w:r w:rsidR="007F3B9B">
        <w:rPr>
          <w:b/>
        </w:rPr>
        <w:t>reset</w:t>
      </w:r>
      <w:r w:rsidR="001B585B">
        <w:rPr>
          <w:b/>
        </w:rPr>
        <w:t xml:space="preserve"> or bootm &lt;kernel load address&gt;</w:t>
      </w:r>
    </w:p>
    <w:p w14:paraId="5C475BE1" w14:textId="77777777" w:rsidR="001B3FBA" w:rsidRPr="00CE2FB3" w:rsidRDefault="001B3FBA" w:rsidP="00DF67E6">
      <w:bookmarkStart w:id="38" w:name="_Hlk120708463"/>
      <w:r w:rsidRPr="00CE2FB3">
        <w:t>Environmental Variables for UBoot</w:t>
      </w:r>
    </w:p>
    <w:bookmarkEnd w:id="38"/>
    <w:p w14:paraId="389C9E55" w14:textId="77777777" w:rsidR="001B3FBA" w:rsidRPr="00C03045" w:rsidRDefault="001B3FBA" w:rsidP="001B3FBA">
      <w:pPr>
        <w:pStyle w:val="Paragraph1"/>
      </w:pPr>
      <w:r w:rsidRPr="00C03045">
        <w:t xml:space="preserve">The basic environmental variables for uboot are: </w:t>
      </w:r>
    </w:p>
    <w:p w14:paraId="6B72E351" w14:textId="6407467F" w:rsidR="001B3FBA" w:rsidRPr="00C03045" w:rsidRDefault="001B3FBA">
      <w:pPr>
        <w:pStyle w:val="ListBullet3"/>
      </w:pPr>
      <w:r w:rsidRPr="001C3726">
        <w:rPr>
          <w:b/>
        </w:rPr>
        <w:t>Serverip:</w:t>
      </w:r>
      <w:r w:rsidRPr="00C03045">
        <w:t xml:space="preserve"> Th</w:t>
      </w:r>
      <w:r w:rsidR="00946DB6">
        <w:t>e server ip contains the ip of the</w:t>
      </w:r>
      <w:r w:rsidRPr="00C03045">
        <w:t xml:space="preserve"> Linux or Windows system in which tftp server is present and running. The command to set the server ip is below</w:t>
      </w:r>
      <w:r w:rsidR="00B70AB4">
        <w:t>.</w:t>
      </w:r>
    </w:p>
    <w:p w14:paraId="31877C5C" w14:textId="77777777" w:rsidR="001B3FBA" w:rsidRPr="00C03045" w:rsidRDefault="001B3FBA" w:rsidP="001B3FBA">
      <w:pPr>
        <w:ind w:firstLine="720"/>
        <w:rPr>
          <w:b/>
        </w:rPr>
      </w:pPr>
      <w:r w:rsidRPr="00C03045">
        <w:rPr>
          <w:b/>
        </w:rPr>
        <w:t>setenv serverip &lt;IP Address&gt;</w:t>
      </w:r>
    </w:p>
    <w:p w14:paraId="35BA987C" w14:textId="77777777" w:rsidR="001B3FBA" w:rsidRPr="00C03045" w:rsidRDefault="001B3FBA">
      <w:pPr>
        <w:pStyle w:val="ListBullet3"/>
      </w:pPr>
      <w:r w:rsidRPr="001C3726">
        <w:rPr>
          <w:b/>
        </w:rPr>
        <w:t>Ethaddr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r w:rsidRPr="00C03045">
        <w:rPr>
          <w:b/>
        </w:rPr>
        <w:t xml:space="preserve">setenv ethaddr </w:t>
      </w:r>
      <w:r w:rsidR="00CF4328" w:rsidRPr="00C03045">
        <w:rPr>
          <w:b/>
        </w:rPr>
        <w:t>&lt;MAC ADDRESS&gt;</w:t>
      </w:r>
    </w:p>
    <w:p w14:paraId="772BE0B7" w14:textId="77777777" w:rsidR="001B3FBA" w:rsidRPr="00C03045" w:rsidRDefault="001B3FBA" w:rsidP="006F0CA8">
      <w:pPr>
        <w:ind w:firstLine="720"/>
        <w:rPr>
          <w:b/>
        </w:rPr>
      </w:pPr>
      <w:r w:rsidRPr="00C03045">
        <w:rPr>
          <w:b/>
        </w:rPr>
        <w:t xml:space="preserve">setenv eth1addr </w:t>
      </w:r>
      <w:r w:rsidR="00CF4328" w:rsidRPr="00C03045">
        <w:rPr>
          <w:b/>
        </w:rPr>
        <w:t>&lt;MAC ADDRESS&gt;</w:t>
      </w:r>
    </w:p>
    <w:p w14:paraId="6958C244" w14:textId="77777777" w:rsidR="001B3FBA" w:rsidRPr="00C03045" w:rsidRDefault="001B3FBA">
      <w:pPr>
        <w:pStyle w:val="ListBullet3"/>
      </w:pPr>
      <w:r w:rsidRPr="001C3726">
        <w:rPr>
          <w:b/>
        </w:rPr>
        <w:t>Ethact:</w:t>
      </w:r>
      <w:r w:rsidRPr="00C03045">
        <w:t xml:space="preserve"> This variable is used to set the active network interface for the board. The command is given below.</w:t>
      </w:r>
    </w:p>
    <w:bookmarkEnd w:id="6"/>
    <w:bookmarkEnd w:id="9"/>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setenv ethact </w:t>
      </w:r>
      <w:r w:rsidR="00003D9A">
        <w:rPr>
          <w:b/>
        </w:rPr>
        <w:t>ethaddr</w:t>
      </w:r>
    </w:p>
    <w:p w14:paraId="6DB19FFF" w14:textId="1F42E504" w:rsidR="00513949" w:rsidRPr="00513949" w:rsidRDefault="00513949" w:rsidP="00513949">
      <w:pPr>
        <w:ind w:firstLine="720"/>
        <w:rPr>
          <w:b/>
        </w:rPr>
      </w:pPr>
      <w:r w:rsidRPr="00513949">
        <w:rPr>
          <w:b/>
        </w:rPr>
        <w:t xml:space="preserve">For eth1 – setenv ethact </w:t>
      </w:r>
      <w:r w:rsidR="00003D9A">
        <w:rPr>
          <w:b/>
        </w:rPr>
        <w:t>eth1addr</w:t>
      </w:r>
    </w:p>
    <w:p w14:paraId="5CFFF679" w14:textId="607AF93E" w:rsidR="00B54394" w:rsidRDefault="00513949" w:rsidP="00513949">
      <w:pPr>
        <w:ind w:firstLine="720"/>
        <w:rPr>
          <w:b/>
        </w:rPr>
      </w:pPr>
      <w:r w:rsidRPr="00513949">
        <w:rPr>
          <w:b/>
        </w:rPr>
        <w:t xml:space="preserve">For eth2 – setenv ethact </w:t>
      </w:r>
      <w:r w:rsidR="00003D9A">
        <w:rPr>
          <w:b/>
        </w:rPr>
        <w:t>eth2addr</w:t>
      </w:r>
    </w:p>
    <w:p w14:paraId="701DFC82" w14:textId="04CBC802" w:rsidR="00F265BF" w:rsidRDefault="00003D9A" w:rsidP="00482638">
      <w:pPr>
        <w:ind w:firstLine="720"/>
        <w:rPr>
          <w:b/>
        </w:rPr>
      </w:pPr>
      <w:r>
        <w:rPr>
          <w:b/>
        </w:rPr>
        <w:t>For eth3 – setenv ethact eth3addr</w:t>
      </w: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20"/>
      <w:headerReference w:type="default" r:id="rId21"/>
      <w:footerReference w:type="even" r:id="rId22"/>
      <w:footerReference w:type="default" r:id="rId23"/>
      <w:headerReference w:type="first" r:id="rId24"/>
      <w:footerReference w:type="first" r:id="rId25"/>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E53EC" w14:textId="77777777" w:rsidR="001F4C3F" w:rsidRDefault="001F4C3F" w:rsidP="009502E7">
      <w:r>
        <w:separator/>
      </w:r>
    </w:p>
  </w:endnote>
  <w:endnote w:type="continuationSeparator" w:id="0">
    <w:p w14:paraId="4BC248A5" w14:textId="77777777" w:rsidR="001F4C3F" w:rsidRDefault="001F4C3F" w:rsidP="009502E7">
      <w:r>
        <w:continuationSeparator/>
      </w:r>
    </w:p>
  </w:endnote>
  <w:endnote w:type="continuationNotice" w:id="1">
    <w:p w14:paraId="2DF9BD78" w14:textId="77777777" w:rsidR="001F4C3F" w:rsidRDefault="001F4C3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6A3E2" w14:textId="77777777" w:rsidR="001F4C3F" w:rsidRDefault="001F4C3F" w:rsidP="009502E7">
      <w:r>
        <w:separator/>
      </w:r>
    </w:p>
  </w:footnote>
  <w:footnote w:type="continuationSeparator" w:id="0">
    <w:p w14:paraId="31E54103" w14:textId="77777777" w:rsidR="001F4C3F" w:rsidRDefault="001F4C3F" w:rsidP="009502E7">
      <w:r>
        <w:continuationSeparator/>
      </w:r>
    </w:p>
  </w:footnote>
  <w:footnote w:type="continuationNotice" w:id="1">
    <w:p w14:paraId="54C5E715" w14:textId="77777777" w:rsidR="001F4C3F" w:rsidRDefault="001F4C3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t xml:space="preserve">MegaRAC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r>
      <w:rPr>
        <w:rFonts w:cs="Arial"/>
        <w:b/>
        <w:lang w:eastAsia="zh-TW"/>
      </w:rPr>
      <w:t xml:space="preserve">MegaRAC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090C552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4"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5" w15:restartNumberingAfterBreak="0">
    <w:nsid w:val="28D105B8"/>
    <w:multiLevelType w:val="hybridMultilevel"/>
    <w:tmpl w:val="8CA2A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D1E9A"/>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BC674B5"/>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2F700B87"/>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20" w15:restartNumberingAfterBreak="0">
    <w:nsid w:val="3776D2AD"/>
    <w:multiLevelType w:val="hybridMultilevel"/>
    <w:tmpl w:val="8A72CE60"/>
    <w:lvl w:ilvl="0" w:tplc="D6424370">
      <w:start w:val="1"/>
      <w:numFmt w:val="decimal"/>
      <w:lvlText w:val="%1."/>
      <w:lvlJc w:val="left"/>
      <w:pPr>
        <w:ind w:left="720" w:hanging="360"/>
      </w:pPr>
    </w:lvl>
    <w:lvl w:ilvl="1" w:tplc="AF221920">
      <w:start w:val="1"/>
      <w:numFmt w:val="lowerLetter"/>
      <w:lvlText w:val="%2."/>
      <w:lvlJc w:val="left"/>
      <w:pPr>
        <w:ind w:left="1440" w:hanging="360"/>
      </w:pPr>
    </w:lvl>
    <w:lvl w:ilvl="2" w:tplc="208C1032">
      <w:start w:val="1"/>
      <w:numFmt w:val="lowerRoman"/>
      <w:lvlText w:val="%3."/>
      <w:lvlJc w:val="right"/>
      <w:pPr>
        <w:ind w:left="2160" w:hanging="180"/>
      </w:pPr>
    </w:lvl>
    <w:lvl w:ilvl="3" w:tplc="B3623740">
      <w:start w:val="1"/>
      <w:numFmt w:val="decimal"/>
      <w:lvlText w:val="%4."/>
      <w:lvlJc w:val="left"/>
      <w:pPr>
        <w:ind w:left="2880" w:hanging="360"/>
      </w:pPr>
    </w:lvl>
    <w:lvl w:ilvl="4" w:tplc="2508FCF4">
      <w:start w:val="1"/>
      <w:numFmt w:val="lowerLetter"/>
      <w:lvlText w:val="%5."/>
      <w:lvlJc w:val="left"/>
      <w:pPr>
        <w:ind w:left="3600" w:hanging="360"/>
      </w:pPr>
    </w:lvl>
    <w:lvl w:ilvl="5" w:tplc="E03854D4">
      <w:start w:val="1"/>
      <w:numFmt w:val="lowerRoman"/>
      <w:lvlText w:val="%6."/>
      <w:lvlJc w:val="right"/>
      <w:pPr>
        <w:ind w:left="4320" w:hanging="180"/>
      </w:pPr>
    </w:lvl>
    <w:lvl w:ilvl="6" w:tplc="BB02BCB2">
      <w:start w:val="1"/>
      <w:numFmt w:val="decimal"/>
      <w:lvlText w:val="%7."/>
      <w:lvlJc w:val="left"/>
      <w:pPr>
        <w:ind w:left="5040" w:hanging="360"/>
      </w:pPr>
    </w:lvl>
    <w:lvl w:ilvl="7" w:tplc="B1104FFC">
      <w:start w:val="1"/>
      <w:numFmt w:val="lowerLetter"/>
      <w:lvlText w:val="%8."/>
      <w:lvlJc w:val="left"/>
      <w:pPr>
        <w:ind w:left="5760" w:hanging="360"/>
      </w:pPr>
    </w:lvl>
    <w:lvl w:ilvl="8" w:tplc="047082A6">
      <w:start w:val="1"/>
      <w:numFmt w:val="lowerRoman"/>
      <w:lvlText w:val="%9."/>
      <w:lvlJc w:val="right"/>
      <w:pPr>
        <w:ind w:left="6480" w:hanging="180"/>
      </w:pPr>
    </w:lvl>
  </w:abstractNum>
  <w:abstractNum w:abstractNumId="21" w15:restartNumberingAfterBreak="0">
    <w:nsid w:val="38D0FB34"/>
    <w:multiLevelType w:val="hybridMultilevel"/>
    <w:tmpl w:val="0DDAEABC"/>
    <w:lvl w:ilvl="0" w:tplc="CEC847A6">
      <w:start w:val="1"/>
      <w:numFmt w:val="decimal"/>
      <w:lvlText w:val="%1."/>
      <w:lvlJc w:val="left"/>
      <w:pPr>
        <w:ind w:left="720" w:hanging="360"/>
      </w:pPr>
    </w:lvl>
    <w:lvl w:ilvl="1" w:tplc="FCACD768">
      <w:start w:val="1"/>
      <w:numFmt w:val="lowerLetter"/>
      <w:lvlText w:val="%2."/>
      <w:lvlJc w:val="left"/>
      <w:pPr>
        <w:ind w:left="1440" w:hanging="360"/>
      </w:pPr>
    </w:lvl>
    <w:lvl w:ilvl="2" w:tplc="6C72C442">
      <w:start w:val="1"/>
      <w:numFmt w:val="lowerRoman"/>
      <w:lvlText w:val="%3."/>
      <w:lvlJc w:val="right"/>
      <w:pPr>
        <w:ind w:left="2160" w:hanging="180"/>
      </w:pPr>
    </w:lvl>
    <w:lvl w:ilvl="3" w:tplc="91A4D4FC">
      <w:start w:val="1"/>
      <w:numFmt w:val="decimal"/>
      <w:lvlText w:val="%4."/>
      <w:lvlJc w:val="left"/>
      <w:pPr>
        <w:ind w:left="2880" w:hanging="360"/>
      </w:pPr>
    </w:lvl>
    <w:lvl w:ilvl="4" w:tplc="6D90B83E">
      <w:start w:val="1"/>
      <w:numFmt w:val="lowerLetter"/>
      <w:lvlText w:val="%5."/>
      <w:lvlJc w:val="left"/>
      <w:pPr>
        <w:ind w:left="3600" w:hanging="360"/>
      </w:pPr>
    </w:lvl>
    <w:lvl w:ilvl="5" w:tplc="A13E66E2">
      <w:start w:val="1"/>
      <w:numFmt w:val="lowerRoman"/>
      <w:lvlText w:val="%6."/>
      <w:lvlJc w:val="right"/>
      <w:pPr>
        <w:ind w:left="4320" w:hanging="180"/>
      </w:pPr>
    </w:lvl>
    <w:lvl w:ilvl="6" w:tplc="6E6C868C">
      <w:start w:val="1"/>
      <w:numFmt w:val="decimal"/>
      <w:lvlText w:val="%7."/>
      <w:lvlJc w:val="left"/>
      <w:pPr>
        <w:ind w:left="5040" w:hanging="360"/>
      </w:pPr>
    </w:lvl>
    <w:lvl w:ilvl="7" w:tplc="4E9E55F6">
      <w:start w:val="1"/>
      <w:numFmt w:val="lowerLetter"/>
      <w:lvlText w:val="%8."/>
      <w:lvlJc w:val="left"/>
      <w:pPr>
        <w:ind w:left="5760" w:hanging="360"/>
      </w:pPr>
    </w:lvl>
    <w:lvl w:ilvl="8" w:tplc="14E284E8">
      <w:start w:val="1"/>
      <w:numFmt w:val="lowerRoman"/>
      <w:lvlText w:val="%9."/>
      <w:lvlJc w:val="right"/>
      <w:pPr>
        <w:ind w:left="6480" w:hanging="180"/>
      </w:pPr>
    </w:lvl>
  </w:abstractNum>
  <w:abstractNum w:abstractNumId="22" w15:restartNumberingAfterBreak="0">
    <w:nsid w:val="45C06336"/>
    <w:multiLevelType w:val="hybridMultilevel"/>
    <w:tmpl w:val="90523F80"/>
    <w:lvl w:ilvl="0" w:tplc="683AF6E2">
      <w:start w:val="1"/>
      <w:numFmt w:val="decimal"/>
      <w:lvlText w:val="%1."/>
      <w:lvlJc w:val="left"/>
      <w:pPr>
        <w:ind w:left="720" w:hanging="360"/>
      </w:pPr>
    </w:lvl>
    <w:lvl w:ilvl="1" w:tplc="BE64A0FC">
      <w:start w:val="1"/>
      <w:numFmt w:val="lowerLetter"/>
      <w:lvlText w:val="%2."/>
      <w:lvlJc w:val="left"/>
      <w:pPr>
        <w:ind w:left="1440" w:hanging="360"/>
      </w:pPr>
    </w:lvl>
    <w:lvl w:ilvl="2" w:tplc="5B380116">
      <w:start w:val="1"/>
      <w:numFmt w:val="lowerRoman"/>
      <w:lvlText w:val="%3."/>
      <w:lvlJc w:val="right"/>
      <w:pPr>
        <w:ind w:left="2160" w:hanging="180"/>
      </w:pPr>
    </w:lvl>
    <w:lvl w:ilvl="3" w:tplc="2ADC9200">
      <w:start w:val="1"/>
      <w:numFmt w:val="decimal"/>
      <w:lvlText w:val="%4."/>
      <w:lvlJc w:val="left"/>
      <w:pPr>
        <w:ind w:left="2880" w:hanging="360"/>
      </w:pPr>
    </w:lvl>
    <w:lvl w:ilvl="4" w:tplc="B4C6A084">
      <w:start w:val="1"/>
      <w:numFmt w:val="lowerLetter"/>
      <w:lvlText w:val="%5."/>
      <w:lvlJc w:val="left"/>
      <w:pPr>
        <w:ind w:left="3600" w:hanging="360"/>
      </w:pPr>
    </w:lvl>
    <w:lvl w:ilvl="5" w:tplc="6AD0461E">
      <w:start w:val="1"/>
      <w:numFmt w:val="lowerRoman"/>
      <w:lvlText w:val="%6."/>
      <w:lvlJc w:val="right"/>
      <w:pPr>
        <w:ind w:left="4320" w:hanging="180"/>
      </w:pPr>
    </w:lvl>
    <w:lvl w:ilvl="6" w:tplc="48E84076">
      <w:start w:val="1"/>
      <w:numFmt w:val="decimal"/>
      <w:lvlText w:val="%7."/>
      <w:lvlJc w:val="left"/>
      <w:pPr>
        <w:ind w:left="5040" w:hanging="360"/>
      </w:pPr>
    </w:lvl>
    <w:lvl w:ilvl="7" w:tplc="7DB877B4">
      <w:start w:val="1"/>
      <w:numFmt w:val="lowerLetter"/>
      <w:lvlText w:val="%8."/>
      <w:lvlJc w:val="left"/>
      <w:pPr>
        <w:ind w:left="5760" w:hanging="360"/>
      </w:pPr>
    </w:lvl>
    <w:lvl w:ilvl="8" w:tplc="C95EACA4">
      <w:start w:val="1"/>
      <w:numFmt w:val="lowerRoman"/>
      <w:lvlText w:val="%9."/>
      <w:lvlJc w:val="right"/>
      <w:pPr>
        <w:ind w:left="6480" w:hanging="180"/>
      </w:pPr>
    </w:lvl>
  </w:abstractNum>
  <w:abstractNum w:abstractNumId="23"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5"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18BDE7"/>
    <w:multiLevelType w:val="hybridMultilevel"/>
    <w:tmpl w:val="C38C4D44"/>
    <w:lvl w:ilvl="0" w:tplc="96C6957C">
      <w:start w:val="1"/>
      <w:numFmt w:val="decimal"/>
      <w:lvlText w:val="%1."/>
      <w:lvlJc w:val="left"/>
      <w:pPr>
        <w:ind w:left="720" w:hanging="360"/>
      </w:pPr>
    </w:lvl>
    <w:lvl w:ilvl="1" w:tplc="3D42885E">
      <w:start w:val="1"/>
      <w:numFmt w:val="lowerLetter"/>
      <w:lvlText w:val="%2."/>
      <w:lvlJc w:val="left"/>
      <w:pPr>
        <w:ind w:left="1440" w:hanging="360"/>
      </w:pPr>
    </w:lvl>
    <w:lvl w:ilvl="2" w:tplc="15BC3884">
      <w:start w:val="1"/>
      <w:numFmt w:val="lowerRoman"/>
      <w:lvlText w:val="%3."/>
      <w:lvlJc w:val="right"/>
      <w:pPr>
        <w:ind w:left="2160" w:hanging="180"/>
      </w:pPr>
    </w:lvl>
    <w:lvl w:ilvl="3" w:tplc="8BA00E66">
      <w:start w:val="1"/>
      <w:numFmt w:val="decimal"/>
      <w:lvlText w:val="%4."/>
      <w:lvlJc w:val="left"/>
      <w:pPr>
        <w:ind w:left="2880" w:hanging="360"/>
      </w:pPr>
    </w:lvl>
    <w:lvl w:ilvl="4" w:tplc="ADDA359A">
      <w:start w:val="1"/>
      <w:numFmt w:val="lowerLetter"/>
      <w:lvlText w:val="%5."/>
      <w:lvlJc w:val="left"/>
      <w:pPr>
        <w:ind w:left="3600" w:hanging="360"/>
      </w:pPr>
    </w:lvl>
    <w:lvl w:ilvl="5" w:tplc="C21C4AFE">
      <w:start w:val="1"/>
      <w:numFmt w:val="lowerRoman"/>
      <w:lvlText w:val="%6."/>
      <w:lvlJc w:val="right"/>
      <w:pPr>
        <w:ind w:left="4320" w:hanging="180"/>
      </w:pPr>
    </w:lvl>
    <w:lvl w:ilvl="6" w:tplc="70A60936">
      <w:start w:val="1"/>
      <w:numFmt w:val="decimal"/>
      <w:lvlText w:val="%7."/>
      <w:lvlJc w:val="left"/>
      <w:pPr>
        <w:ind w:left="5040" w:hanging="360"/>
      </w:pPr>
    </w:lvl>
    <w:lvl w:ilvl="7" w:tplc="A052FBA0">
      <w:start w:val="1"/>
      <w:numFmt w:val="lowerLetter"/>
      <w:lvlText w:val="%8."/>
      <w:lvlJc w:val="left"/>
      <w:pPr>
        <w:ind w:left="5760" w:hanging="360"/>
      </w:pPr>
    </w:lvl>
    <w:lvl w:ilvl="8" w:tplc="D94EFCFE">
      <w:start w:val="1"/>
      <w:numFmt w:val="lowerRoman"/>
      <w:lvlText w:val="%9."/>
      <w:lvlJc w:val="right"/>
      <w:pPr>
        <w:ind w:left="6480" w:hanging="180"/>
      </w:pPr>
    </w:lvl>
  </w:abstractNum>
  <w:abstractNum w:abstractNumId="28"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30B585D"/>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61FD5FA"/>
    <w:multiLevelType w:val="hybridMultilevel"/>
    <w:tmpl w:val="73ECC4F0"/>
    <w:lvl w:ilvl="0" w:tplc="A48C19EA">
      <w:start w:val="1"/>
      <w:numFmt w:val="decimal"/>
      <w:lvlText w:val="%1."/>
      <w:lvlJc w:val="left"/>
      <w:pPr>
        <w:ind w:left="720" w:hanging="360"/>
      </w:pPr>
    </w:lvl>
    <w:lvl w:ilvl="1" w:tplc="A7863E24">
      <w:start w:val="1"/>
      <w:numFmt w:val="lowerLetter"/>
      <w:lvlText w:val="%2."/>
      <w:lvlJc w:val="left"/>
      <w:pPr>
        <w:ind w:left="1440" w:hanging="360"/>
      </w:pPr>
    </w:lvl>
    <w:lvl w:ilvl="2" w:tplc="73D2B574">
      <w:start w:val="1"/>
      <w:numFmt w:val="lowerRoman"/>
      <w:lvlText w:val="%3."/>
      <w:lvlJc w:val="right"/>
      <w:pPr>
        <w:ind w:left="2160" w:hanging="180"/>
      </w:pPr>
    </w:lvl>
    <w:lvl w:ilvl="3" w:tplc="C9E012DC">
      <w:start w:val="1"/>
      <w:numFmt w:val="decimal"/>
      <w:lvlText w:val="%4."/>
      <w:lvlJc w:val="left"/>
      <w:pPr>
        <w:ind w:left="2880" w:hanging="360"/>
      </w:pPr>
    </w:lvl>
    <w:lvl w:ilvl="4" w:tplc="03367280">
      <w:start w:val="1"/>
      <w:numFmt w:val="lowerLetter"/>
      <w:lvlText w:val="%5."/>
      <w:lvlJc w:val="left"/>
      <w:pPr>
        <w:ind w:left="3600" w:hanging="360"/>
      </w:pPr>
    </w:lvl>
    <w:lvl w:ilvl="5" w:tplc="043821B2">
      <w:start w:val="1"/>
      <w:numFmt w:val="lowerRoman"/>
      <w:lvlText w:val="%6."/>
      <w:lvlJc w:val="right"/>
      <w:pPr>
        <w:ind w:left="4320" w:hanging="180"/>
      </w:pPr>
    </w:lvl>
    <w:lvl w:ilvl="6" w:tplc="207ED8CE">
      <w:start w:val="1"/>
      <w:numFmt w:val="decimal"/>
      <w:lvlText w:val="%7."/>
      <w:lvlJc w:val="left"/>
      <w:pPr>
        <w:ind w:left="5040" w:hanging="360"/>
      </w:pPr>
    </w:lvl>
    <w:lvl w:ilvl="7" w:tplc="F3C8FA64">
      <w:start w:val="1"/>
      <w:numFmt w:val="lowerLetter"/>
      <w:lvlText w:val="%8."/>
      <w:lvlJc w:val="left"/>
      <w:pPr>
        <w:ind w:left="5760" w:hanging="360"/>
      </w:pPr>
    </w:lvl>
    <w:lvl w:ilvl="8" w:tplc="8ADCB8DA">
      <w:start w:val="1"/>
      <w:numFmt w:val="lowerRoman"/>
      <w:lvlText w:val="%9."/>
      <w:lvlJc w:val="right"/>
      <w:pPr>
        <w:ind w:left="6480" w:hanging="180"/>
      </w:pPr>
    </w:lvl>
  </w:abstractNum>
  <w:abstractNum w:abstractNumId="32" w15:restartNumberingAfterBreak="0">
    <w:nsid w:val="67059B67"/>
    <w:multiLevelType w:val="hybridMultilevel"/>
    <w:tmpl w:val="988A9362"/>
    <w:lvl w:ilvl="0" w:tplc="94424588">
      <w:start w:val="1"/>
      <w:numFmt w:val="decimal"/>
      <w:lvlText w:val="%1."/>
      <w:lvlJc w:val="left"/>
      <w:pPr>
        <w:ind w:left="720" w:hanging="360"/>
      </w:pPr>
    </w:lvl>
    <w:lvl w:ilvl="1" w:tplc="F6B64B44">
      <w:start w:val="1"/>
      <w:numFmt w:val="lowerLetter"/>
      <w:lvlText w:val="%2."/>
      <w:lvlJc w:val="left"/>
      <w:pPr>
        <w:ind w:left="1440" w:hanging="360"/>
      </w:pPr>
    </w:lvl>
    <w:lvl w:ilvl="2" w:tplc="DDEE857C">
      <w:start w:val="1"/>
      <w:numFmt w:val="lowerRoman"/>
      <w:lvlText w:val="%3."/>
      <w:lvlJc w:val="right"/>
      <w:pPr>
        <w:ind w:left="2160" w:hanging="180"/>
      </w:pPr>
    </w:lvl>
    <w:lvl w:ilvl="3" w:tplc="8ECEFF30">
      <w:start w:val="1"/>
      <w:numFmt w:val="decimal"/>
      <w:lvlText w:val="%4."/>
      <w:lvlJc w:val="left"/>
      <w:pPr>
        <w:ind w:left="2880" w:hanging="360"/>
      </w:pPr>
    </w:lvl>
    <w:lvl w:ilvl="4" w:tplc="580C1624">
      <w:start w:val="1"/>
      <w:numFmt w:val="lowerLetter"/>
      <w:lvlText w:val="%5."/>
      <w:lvlJc w:val="left"/>
      <w:pPr>
        <w:ind w:left="3600" w:hanging="360"/>
      </w:pPr>
    </w:lvl>
    <w:lvl w:ilvl="5" w:tplc="A3FC9D74">
      <w:start w:val="1"/>
      <w:numFmt w:val="lowerRoman"/>
      <w:lvlText w:val="%6."/>
      <w:lvlJc w:val="right"/>
      <w:pPr>
        <w:ind w:left="4320" w:hanging="180"/>
      </w:pPr>
    </w:lvl>
    <w:lvl w:ilvl="6" w:tplc="ED16E57E">
      <w:start w:val="1"/>
      <w:numFmt w:val="decimal"/>
      <w:lvlText w:val="%7."/>
      <w:lvlJc w:val="left"/>
      <w:pPr>
        <w:ind w:left="5040" w:hanging="360"/>
      </w:pPr>
    </w:lvl>
    <w:lvl w:ilvl="7" w:tplc="C3BECEAC">
      <w:start w:val="1"/>
      <w:numFmt w:val="lowerLetter"/>
      <w:lvlText w:val="%8."/>
      <w:lvlJc w:val="left"/>
      <w:pPr>
        <w:ind w:left="5760" w:hanging="360"/>
      </w:pPr>
    </w:lvl>
    <w:lvl w:ilvl="8" w:tplc="45DEE60A">
      <w:start w:val="1"/>
      <w:numFmt w:val="lowerRoman"/>
      <w:lvlText w:val="%9."/>
      <w:lvlJc w:val="right"/>
      <w:pPr>
        <w:ind w:left="6480" w:hanging="180"/>
      </w:pPr>
    </w:lvl>
  </w:abstractNum>
  <w:abstractNum w:abstractNumId="33"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34"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5"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9143774">
    <w:abstractNumId w:val="22"/>
  </w:num>
  <w:num w:numId="2" w16cid:durableId="1607810284">
    <w:abstractNumId w:val="33"/>
  </w:num>
  <w:num w:numId="3" w16cid:durableId="2119595120">
    <w:abstractNumId w:val="10"/>
  </w:num>
  <w:num w:numId="4" w16cid:durableId="920914233">
    <w:abstractNumId w:val="36"/>
  </w:num>
  <w:num w:numId="5" w16cid:durableId="1292444474">
    <w:abstractNumId w:val="11"/>
  </w:num>
  <w:num w:numId="6" w16cid:durableId="1675911570">
    <w:abstractNumId w:val="9"/>
  </w:num>
  <w:num w:numId="7" w16cid:durableId="12729954">
    <w:abstractNumId w:val="14"/>
  </w:num>
  <w:num w:numId="8" w16cid:durableId="2440366">
    <w:abstractNumId w:val="13"/>
  </w:num>
  <w:num w:numId="9" w16cid:durableId="438640990">
    <w:abstractNumId w:val="12"/>
  </w:num>
  <w:num w:numId="10" w16cid:durableId="474030807">
    <w:abstractNumId w:val="26"/>
  </w:num>
  <w:num w:numId="11" w16cid:durableId="428743227">
    <w:abstractNumId w:val="8"/>
  </w:num>
  <w:num w:numId="12" w16cid:durableId="2060398578">
    <w:abstractNumId w:val="19"/>
  </w:num>
  <w:num w:numId="13" w16cid:durableId="49888128">
    <w:abstractNumId w:val="23"/>
  </w:num>
  <w:num w:numId="14" w16cid:durableId="534737366">
    <w:abstractNumId w:val="29"/>
  </w:num>
  <w:num w:numId="15" w16cid:durableId="1206598707">
    <w:abstractNumId w:val="6"/>
  </w:num>
  <w:num w:numId="16" w16cid:durableId="1401633890">
    <w:abstractNumId w:val="5"/>
  </w:num>
  <w:num w:numId="17" w16cid:durableId="815878031">
    <w:abstractNumId w:val="28"/>
  </w:num>
  <w:num w:numId="18" w16cid:durableId="431897371">
    <w:abstractNumId w:val="4"/>
  </w:num>
  <w:num w:numId="19" w16cid:durableId="549535132">
    <w:abstractNumId w:val="7"/>
  </w:num>
  <w:num w:numId="20" w16cid:durableId="1348289673">
    <w:abstractNumId w:val="3"/>
  </w:num>
  <w:num w:numId="21" w16cid:durableId="998196263">
    <w:abstractNumId w:val="2"/>
  </w:num>
  <w:num w:numId="22" w16cid:durableId="620844605">
    <w:abstractNumId w:val="1"/>
  </w:num>
  <w:num w:numId="23" w16cid:durableId="627977489">
    <w:abstractNumId w:val="0"/>
  </w:num>
  <w:num w:numId="24" w16cid:durableId="34891293">
    <w:abstractNumId w:val="25"/>
  </w:num>
  <w:num w:numId="25" w16cid:durableId="609437134">
    <w:abstractNumId w:val="2"/>
    <w:lvlOverride w:ilvl="0">
      <w:startOverride w:val="1"/>
    </w:lvlOverride>
  </w:num>
  <w:num w:numId="26" w16cid:durableId="2063015587">
    <w:abstractNumId w:val="2"/>
    <w:lvlOverride w:ilvl="0">
      <w:startOverride w:val="1"/>
    </w:lvlOverride>
  </w:num>
  <w:num w:numId="27" w16cid:durableId="247079613">
    <w:abstractNumId w:val="15"/>
  </w:num>
  <w:num w:numId="28" w16cid:durableId="846292097">
    <w:abstractNumId w:val="37"/>
  </w:num>
  <w:num w:numId="29" w16cid:durableId="1951424880">
    <w:abstractNumId w:val="24"/>
  </w:num>
  <w:num w:numId="30" w16cid:durableId="1167554033">
    <w:abstractNumId w:val="34"/>
  </w:num>
  <w:num w:numId="31" w16cid:durableId="462845715">
    <w:abstractNumId w:val="3"/>
    <w:lvlOverride w:ilvl="0">
      <w:startOverride w:val="1"/>
    </w:lvlOverride>
  </w:num>
  <w:num w:numId="32" w16cid:durableId="1122918293">
    <w:abstractNumId w:val="12"/>
    <w:lvlOverride w:ilvl="0">
      <w:startOverride w:val="1"/>
    </w:lvlOverride>
  </w:num>
  <w:num w:numId="33" w16cid:durableId="733359920">
    <w:abstractNumId w:val="3"/>
    <w:lvlOverride w:ilvl="0">
      <w:startOverride w:val="1"/>
    </w:lvlOverride>
  </w:num>
  <w:num w:numId="34" w16cid:durableId="1461725425">
    <w:abstractNumId w:val="2"/>
    <w:lvlOverride w:ilvl="0">
      <w:startOverride w:val="1"/>
    </w:lvlOverride>
  </w:num>
  <w:num w:numId="35" w16cid:durableId="1006980517">
    <w:abstractNumId w:val="2"/>
    <w:lvlOverride w:ilvl="0">
      <w:startOverride w:val="1"/>
    </w:lvlOverride>
  </w:num>
  <w:num w:numId="36" w16cid:durableId="926886988">
    <w:abstractNumId w:val="2"/>
    <w:lvlOverride w:ilvl="0">
      <w:startOverride w:val="1"/>
    </w:lvlOverride>
  </w:num>
  <w:num w:numId="37" w16cid:durableId="1569226189">
    <w:abstractNumId w:val="2"/>
    <w:lvlOverride w:ilvl="0">
      <w:startOverride w:val="1"/>
    </w:lvlOverride>
  </w:num>
  <w:num w:numId="38" w16cid:durableId="395472178">
    <w:abstractNumId w:val="2"/>
    <w:lvlOverride w:ilvl="0">
      <w:startOverride w:val="1"/>
    </w:lvlOverride>
  </w:num>
  <w:num w:numId="39" w16cid:durableId="1700542105">
    <w:abstractNumId w:val="2"/>
    <w:lvlOverride w:ilvl="0">
      <w:startOverride w:val="1"/>
    </w:lvlOverride>
  </w:num>
  <w:num w:numId="40" w16cid:durableId="2040692138">
    <w:abstractNumId w:val="2"/>
    <w:lvlOverride w:ilvl="0">
      <w:startOverride w:val="1"/>
    </w:lvlOverride>
  </w:num>
  <w:num w:numId="41" w16cid:durableId="1746561863">
    <w:abstractNumId w:val="12"/>
    <w:lvlOverride w:ilvl="0">
      <w:startOverride w:val="1"/>
    </w:lvlOverride>
  </w:num>
  <w:num w:numId="42" w16cid:durableId="1684629174">
    <w:abstractNumId w:val="18"/>
  </w:num>
  <w:num w:numId="43" w16cid:durableId="531306329">
    <w:abstractNumId w:val="30"/>
  </w:num>
  <w:num w:numId="44" w16cid:durableId="853763922">
    <w:abstractNumId w:val="16"/>
  </w:num>
  <w:num w:numId="45" w16cid:durableId="272174642">
    <w:abstractNumId w:val="17"/>
  </w:num>
  <w:num w:numId="46" w16cid:durableId="690028854">
    <w:abstractNumId w:val="27"/>
  </w:num>
  <w:num w:numId="47" w16cid:durableId="726144785">
    <w:abstractNumId w:val="20"/>
  </w:num>
  <w:num w:numId="48" w16cid:durableId="1830780867">
    <w:abstractNumId w:val="32"/>
  </w:num>
  <w:num w:numId="49" w16cid:durableId="1838887980">
    <w:abstractNumId w:val="31"/>
  </w:num>
  <w:num w:numId="50" w16cid:durableId="255285712">
    <w:abstractNumId w:val="21"/>
  </w:num>
  <w:num w:numId="51" w16cid:durableId="1700276346">
    <w:abstractNumId w:val="2"/>
  </w:num>
  <w:num w:numId="52" w16cid:durableId="1640182199">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bordersDoNotSurroundHeader/>
  <w:bordersDoNotSurroundFooter/>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E19"/>
    <w:rsid w:val="000534B9"/>
    <w:rsid w:val="00053873"/>
    <w:rsid w:val="00053AC5"/>
    <w:rsid w:val="00053C13"/>
    <w:rsid w:val="00054A91"/>
    <w:rsid w:val="0005517A"/>
    <w:rsid w:val="00056A2E"/>
    <w:rsid w:val="000571BA"/>
    <w:rsid w:val="00057688"/>
    <w:rsid w:val="00057A7A"/>
    <w:rsid w:val="00057ACF"/>
    <w:rsid w:val="000600CF"/>
    <w:rsid w:val="000618B1"/>
    <w:rsid w:val="00061C62"/>
    <w:rsid w:val="000632FB"/>
    <w:rsid w:val="00063FD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874"/>
    <w:rsid w:val="000E0A25"/>
    <w:rsid w:val="000E1B47"/>
    <w:rsid w:val="000E1D2D"/>
    <w:rsid w:val="000E2048"/>
    <w:rsid w:val="000E371B"/>
    <w:rsid w:val="000E42A9"/>
    <w:rsid w:val="000E49C4"/>
    <w:rsid w:val="000E5732"/>
    <w:rsid w:val="000E6C5A"/>
    <w:rsid w:val="000E7F6E"/>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7F3"/>
    <w:rsid w:val="001A19E9"/>
    <w:rsid w:val="001A1DBA"/>
    <w:rsid w:val="001A277A"/>
    <w:rsid w:val="001A2B49"/>
    <w:rsid w:val="001A2FCA"/>
    <w:rsid w:val="001A4790"/>
    <w:rsid w:val="001A4EF0"/>
    <w:rsid w:val="001A5019"/>
    <w:rsid w:val="001A5EBF"/>
    <w:rsid w:val="001A5FD3"/>
    <w:rsid w:val="001A6015"/>
    <w:rsid w:val="001A75E1"/>
    <w:rsid w:val="001B0842"/>
    <w:rsid w:val="001B0A86"/>
    <w:rsid w:val="001B135E"/>
    <w:rsid w:val="001B24A0"/>
    <w:rsid w:val="001B25A5"/>
    <w:rsid w:val="001B2C0F"/>
    <w:rsid w:val="001B3FBA"/>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30337"/>
    <w:rsid w:val="0023052C"/>
    <w:rsid w:val="00231CD5"/>
    <w:rsid w:val="00232A7C"/>
    <w:rsid w:val="00232C89"/>
    <w:rsid w:val="00232DCD"/>
    <w:rsid w:val="00233317"/>
    <w:rsid w:val="00233509"/>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A3"/>
    <w:rsid w:val="003A61E5"/>
    <w:rsid w:val="003A661C"/>
    <w:rsid w:val="003B0810"/>
    <w:rsid w:val="003B1032"/>
    <w:rsid w:val="003B1CBA"/>
    <w:rsid w:val="003B35EF"/>
    <w:rsid w:val="003B3878"/>
    <w:rsid w:val="003B3C7A"/>
    <w:rsid w:val="003B43B5"/>
    <w:rsid w:val="003B4A74"/>
    <w:rsid w:val="003B5DFC"/>
    <w:rsid w:val="003B6C96"/>
    <w:rsid w:val="003B7E67"/>
    <w:rsid w:val="003B7F76"/>
    <w:rsid w:val="003C0541"/>
    <w:rsid w:val="003C0AF2"/>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F09E9"/>
    <w:rsid w:val="003F0AE1"/>
    <w:rsid w:val="003F0B04"/>
    <w:rsid w:val="003F0B84"/>
    <w:rsid w:val="003F19CF"/>
    <w:rsid w:val="003F1B10"/>
    <w:rsid w:val="003F2DFB"/>
    <w:rsid w:val="003F49C2"/>
    <w:rsid w:val="003F51D3"/>
    <w:rsid w:val="003F5A2A"/>
    <w:rsid w:val="003F69B5"/>
    <w:rsid w:val="00400E6B"/>
    <w:rsid w:val="00401FEC"/>
    <w:rsid w:val="004047B3"/>
    <w:rsid w:val="00405E0B"/>
    <w:rsid w:val="00407DF4"/>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90B98"/>
    <w:rsid w:val="004913B3"/>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E6E"/>
    <w:rsid w:val="004E1820"/>
    <w:rsid w:val="004E232B"/>
    <w:rsid w:val="004E31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4AB"/>
    <w:rsid w:val="005051DC"/>
    <w:rsid w:val="00505382"/>
    <w:rsid w:val="005060DA"/>
    <w:rsid w:val="0050642F"/>
    <w:rsid w:val="00506536"/>
    <w:rsid w:val="00506610"/>
    <w:rsid w:val="00507011"/>
    <w:rsid w:val="00507CFD"/>
    <w:rsid w:val="00507DD9"/>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A2197"/>
    <w:rsid w:val="005A21BE"/>
    <w:rsid w:val="005A2637"/>
    <w:rsid w:val="005A2C0D"/>
    <w:rsid w:val="005A4023"/>
    <w:rsid w:val="005A41EF"/>
    <w:rsid w:val="005A4909"/>
    <w:rsid w:val="005A4A58"/>
    <w:rsid w:val="005A4B9A"/>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646E"/>
    <w:rsid w:val="005D6CE8"/>
    <w:rsid w:val="005D6EA7"/>
    <w:rsid w:val="005D742B"/>
    <w:rsid w:val="005D769C"/>
    <w:rsid w:val="005D7C7C"/>
    <w:rsid w:val="005E0B5F"/>
    <w:rsid w:val="005E0EB1"/>
    <w:rsid w:val="005E225E"/>
    <w:rsid w:val="005E24AA"/>
    <w:rsid w:val="005E3897"/>
    <w:rsid w:val="005E3ACA"/>
    <w:rsid w:val="005E41B0"/>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4000"/>
    <w:rsid w:val="006442E2"/>
    <w:rsid w:val="00644397"/>
    <w:rsid w:val="006449DD"/>
    <w:rsid w:val="00645F94"/>
    <w:rsid w:val="0064711D"/>
    <w:rsid w:val="0064747B"/>
    <w:rsid w:val="00647962"/>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7E3"/>
    <w:rsid w:val="007A4DA3"/>
    <w:rsid w:val="007A4EAB"/>
    <w:rsid w:val="007A75AC"/>
    <w:rsid w:val="007A7A20"/>
    <w:rsid w:val="007A7D8B"/>
    <w:rsid w:val="007A7EE1"/>
    <w:rsid w:val="007B0265"/>
    <w:rsid w:val="007B02C9"/>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80070"/>
    <w:rsid w:val="0098096B"/>
    <w:rsid w:val="009810D2"/>
    <w:rsid w:val="009815A6"/>
    <w:rsid w:val="009819A5"/>
    <w:rsid w:val="00982A3A"/>
    <w:rsid w:val="0098417B"/>
    <w:rsid w:val="00984963"/>
    <w:rsid w:val="00984DF1"/>
    <w:rsid w:val="009852B6"/>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57A5"/>
    <w:rsid w:val="00A358DA"/>
    <w:rsid w:val="00A35F71"/>
    <w:rsid w:val="00A36717"/>
    <w:rsid w:val="00A4025B"/>
    <w:rsid w:val="00A40309"/>
    <w:rsid w:val="00A405B4"/>
    <w:rsid w:val="00A42C61"/>
    <w:rsid w:val="00A42FCF"/>
    <w:rsid w:val="00A4414C"/>
    <w:rsid w:val="00A44924"/>
    <w:rsid w:val="00A4571D"/>
    <w:rsid w:val="00A45E05"/>
    <w:rsid w:val="00A464A2"/>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40EB"/>
    <w:rsid w:val="00AA5A74"/>
    <w:rsid w:val="00AA63DE"/>
    <w:rsid w:val="00AA6A0A"/>
    <w:rsid w:val="00AA6A40"/>
    <w:rsid w:val="00AA788E"/>
    <w:rsid w:val="00AA7B2E"/>
    <w:rsid w:val="00AA7C15"/>
    <w:rsid w:val="00AA7DFF"/>
    <w:rsid w:val="00AB006F"/>
    <w:rsid w:val="00AB24B1"/>
    <w:rsid w:val="00AB2D05"/>
    <w:rsid w:val="00AB3F0A"/>
    <w:rsid w:val="00AB4315"/>
    <w:rsid w:val="00AB4CFD"/>
    <w:rsid w:val="00AB4DF5"/>
    <w:rsid w:val="00AB5021"/>
    <w:rsid w:val="00AB5FD4"/>
    <w:rsid w:val="00AB636B"/>
    <w:rsid w:val="00AB64DE"/>
    <w:rsid w:val="00AB7D9C"/>
    <w:rsid w:val="00AC01A8"/>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BFA"/>
    <w:rsid w:val="00B66C6C"/>
    <w:rsid w:val="00B67106"/>
    <w:rsid w:val="00B67AF1"/>
    <w:rsid w:val="00B70AB4"/>
    <w:rsid w:val="00B716CA"/>
    <w:rsid w:val="00B7287A"/>
    <w:rsid w:val="00B73FE0"/>
    <w:rsid w:val="00B75FC7"/>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4BE5"/>
    <w:rsid w:val="00BB532D"/>
    <w:rsid w:val="00BB54F6"/>
    <w:rsid w:val="00BB5697"/>
    <w:rsid w:val="00BB5A0C"/>
    <w:rsid w:val="00BB5B80"/>
    <w:rsid w:val="00BB5C2A"/>
    <w:rsid w:val="00BB6224"/>
    <w:rsid w:val="00BB706F"/>
    <w:rsid w:val="00BB7ACE"/>
    <w:rsid w:val="00BC0434"/>
    <w:rsid w:val="00BC07E4"/>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772"/>
    <w:rsid w:val="00C46DAD"/>
    <w:rsid w:val="00C50989"/>
    <w:rsid w:val="00C50D9E"/>
    <w:rsid w:val="00C50DFE"/>
    <w:rsid w:val="00C51721"/>
    <w:rsid w:val="00C523D2"/>
    <w:rsid w:val="00C553C3"/>
    <w:rsid w:val="00C555BA"/>
    <w:rsid w:val="00C55841"/>
    <w:rsid w:val="00C56389"/>
    <w:rsid w:val="00C56393"/>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F8F"/>
    <w:rsid w:val="00C854D9"/>
    <w:rsid w:val="00C85931"/>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D3C"/>
    <w:rsid w:val="00CA092C"/>
    <w:rsid w:val="00CA09F4"/>
    <w:rsid w:val="00CA105E"/>
    <w:rsid w:val="00CA2718"/>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3ABA"/>
    <w:rsid w:val="00CC42D5"/>
    <w:rsid w:val="00CC5F7C"/>
    <w:rsid w:val="00CC601D"/>
    <w:rsid w:val="00CC67B7"/>
    <w:rsid w:val="00CC6D72"/>
    <w:rsid w:val="00CC726D"/>
    <w:rsid w:val="00CC7A31"/>
    <w:rsid w:val="00CD0A75"/>
    <w:rsid w:val="00CD2FE9"/>
    <w:rsid w:val="00CD3288"/>
    <w:rsid w:val="00CD38F7"/>
    <w:rsid w:val="00CD39F7"/>
    <w:rsid w:val="00CD3C3A"/>
    <w:rsid w:val="00CD4262"/>
    <w:rsid w:val="00CD4B63"/>
    <w:rsid w:val="00CD4FCE"/>
    <w:rsid w:val="00CD54C0"/>
    <w:rsid w:val="00CD6FC8"/>
    <w:rsid w:val="00CD76DA"/>
    <w:rsid w:val="00CD7C61"/>
    <w:rsid w:val="00CE12D5"/>
    <w:rsid w:val="00CE1B20"/>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A50"/>
    <w:rsid w:val="00D23668"/>
    <w:rsid w:val="00D25C5A"/>
    <w:rsid w:val="00D25D1E"/>
    <w:rsid w:val="00D25F30"/>
    <w:rsid w:val="00D26010"/>
    <w:rsid w:val="00D260C1"/>
    <w:rsid w:val="00D27157"/>
    <w:rsid w:val="00D27B07"/>
    <w:rsid w:val="00D27BCB"/>
    <w:rsid w:val="00D3005A"/>
    <w:rsid w:val="00D301C2"/>
    <w:rsid w:val="00D31551"/>
    <w:rsid w:val="00D32898"/>
    <w:rsid w:val="00D34213"/>
    <w:rsid w:val="00D3436E"/>
    <w:rsid w:val="00D34FBE"/>
    <w:rsid w:val="00D3514A"/>
    <w:rsid w:val="00D3604C"/>
    <w:rsid w:val="00D37737"/>
    <w:rsid w:val="00D40588"/>
    <w:rsid w:val="00D407BC"/>
    <w:rsid w:val="00D43DC6"/>
    <w:rsid w:val="00D47047"/>
    <w:rsid w:val="00D47935"/>
    <w:rsid w:val="00D479AB"/>
    <w:rsid w:val="00D5039E"/>
    <w:rsid w:val="00D50BCE"/>
    <w:rsid w:val="00D50EF6"/>
    <w:rsid w:val="00D51BB7"/>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37F"/>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367F"/>
    <w:rsid w:val="00E03808"/>
    <w:rsid w:val="00E04ACF"/>
    <w:rsid w:val="00E059ED"/>
    <w:rsid w:val="00E06322"/>
    <w:rsid w:val="00E0729E"/>
    <w:rsid w:val="00E07BFB"/>
    <w:rsid w:val="00E07EF4"/>
    <w:rsid w:val="00E14FE3"/>
    <w:rsid w:val="00E154CF"/>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FC3"/>
    <w:rsid w:val="00EB0BA1"/>
    <w:rsid w:val="00EB1C82"/>
    <w:rsid w:val="00EB230B"/>
    <w:rsid w:val="00EB2927"/>
    <w:rsid w:val="00EB3697"/>
    <w:rsid w:val="00EB3EAF"/>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445F"/>
    <w:rsid w:val="00ED5352"/>
    <w:rsid w:val="00ED569B"/>
    <w:rsid w:val="00ED5B7C"/>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21B1"/>
    <w:rsid w:val="00EF2A51"/>
    <w:rsid w:val="00EF30A1"/>
    <w:rsid w:val="00EF35FB"/>
    <w:rsid w:val="00EF41A8"/>
    <w:rsid w:val="00EF46A3"/>
    <w:rsid w:val="00EF46B9"/>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6DA"/>
    <w:rsid w:val="00F63209"/>
    <w:rsid w:val="00F65386"/>
    <w:rsid w:val="00F659B4"/>
    <w:rsid w:val="00F6639A"/>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508"/>
    <w:rsid w:val="00FA6BA9"/>
    <w:rsid w:val="00FA7249"/>
    <w:rsid w:val="00FA7D55"/>
    <w:rsid w:val="00FB1730"/>
    <w:rsid w:val="00FB2432"/>
    <w:rsid w:val="00FB2673"/>
    <w:rsid w:val="00FB287C"/>
    <w:rsid w:val="00FB3550"/>
    <w:rsid w:val="00FB3D78"/>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F98"/>
    <w:rsid w:val="00FD44AA"/>
    <w:rsid w:val="00FD4534"/>
    <w:rsid w:val="00FD4726"/>
    <w:rsid w:val="00FD5630"/>
    <w:rsid w:val="00FD6616"/>
    <w:rsid w:val="00FD69A5"/>
    <w:rsid w:val="00FE1143"/>
    <w:rsid w:val="00FE213A"/>
    <w:rsid w:val="00FE4804"/>
    <w:rsid w:val="00FE53B4"/>
    <w:rsid w:val="00FE541E"/>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4"/>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4"/>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4"/>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4"/>
      </w:numPr>
      <w:spacing w:before="240" w:after="60"/>
      <w:outlineLvl w:val="6"/>
    </w:pPr>
    <w:rPr>
      <w:sz w:val="24"/>
    </w:rPr>
  </w:style>
  <w:style w:type="paragraph" w:styleId="Heading8">
    <w:name w:val="heading 8"/>
    <w:basedOn w:val="Normal"/>
    <w:next w:val="Normal"/>
    <w:link w:val="Heading8Char"/>
    <w:qFormat/>
    <w:rsid w:val="009731BF"/>
    <w:pPr>
      <w:numPr>
        <w:ilvl w:val="7"/>
        <w:numId w:val="14"/>
      </w:numPr>
      <w:spacing w:before="240" w:after="60"/>
      <w:outlineLvl w:val="7"/>
    </w:pPr>
    <w:rPr>
      <w:i/>
      <w:iCs/>
      <w:sz w:val="24"/>
    </w:rPr>
  </w:style>
  <w:style w:type="paragraph" w:styleId="Heading9">
    <w:name w:val="heading 9"/>
    <w:basedOn w:val="Normal"/>
    <w:next w:val="Normal"/>
    <w:link w:val="Heading9Char"/>
    <w:qFormat/>
    <w:rsid w:val="009731BF"/>
    <w:pPr>
      <w:numPr>
        <w:ilvl w:val="8"/>
        <w:numId w:val="1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3"/>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2"/>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3"/>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4"/>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4"/>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8"/>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5"/>
      </w:numPr>
      <w:contextualSpacing/>
    </w:pPr>
  </w:style>
  <w:style w:type="paragraph" w:styleId="ListBullet3">
    <w:name w:val="List Bullet 3"/>
    <w:basedOn w:val="Normal"/>
    <w:uiPriority w:val="99"/>
    <w:unhideWhenUsed/>
    <w:rsid w:val="009731BF"/>
    <w:pPr>
      <w:numPr>
        <w:numId w:val="16"/>
      </w:numPr>
      <w:contextualSpacing/>
    </w:pPr>
  </w:style>
  <w:style w:type="paragraph" w:styleId="ListBullet4">
    <w:name w:val="List Bullet 4"/>
    <w:basedOn w:val="Normal"/>
    <w:uiPriority w:val="99"/>
    <w:unhideWhenUsed/>
    <w:rsid w:val="009731BF"/>
    <w:pPr>
      <w:numPr>
        <w:numId w:val="17"/>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8"/>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9"/>
      </w:numPr>
      <w:contextualSpacing/>
    </w:pPr>
  </w:style>
  <w:style w:type="paragraph" w:styleId="ListNumber2">
    <w:name w:val="List Number 2"/>
    <w:basedOn w:val="Normal"/>
    <w:uiPriority w:val="99"/>
    <w:unhideWhenUsed/>
    <w:rsid w:val="009731BF"/>
    <w:pPr>
      <w:numPr>
        <w:numId w:val="20"/>
      </w:numPr>
      <w:contextualSpacing/>
    </w:pPr>
  </w:style>
  <w:style w:type="paragraph" w:styleId="ListNumber3">
    <w:name w:val="List Number 3"/>
    <w:basedOn w:val="Normal"/>
    <w:uiPriority w:val="99"/>
    <w:unhideWhenUsed/>
    <w:rsid w:val="009731BF"/>
    <w:pPr>
      <w:numPr>
        <w:numId w:val="21"/>
      </w:numPr>
      <w:contextualSpacing/>
    </w:pPr>
  </w:style>
  <w:style w:type="paragraph" w:styleId="ListNumber4">
    <w:name w:val="List Number 4"/>
    <w:basedOn w:val="Normal"/>
    <w:uiPriority w:val="99"/>
    <w:unhideWhenUsed/>
    <w:rsid w:val="009731BF"/>
    <w:pPr>
      <w:numPr>
        <w:numId w:val="22"/>
      </w:numPr>
      <w:contextualSpacing/>
    </w:pPr>
  </w:style>
  <w:style w:type="paragraph" w:styleId="ListNumber5">
    <w:name w:val="List Number 5"/>
    <w:basedOn w:val="Normal"/>
    <w:uiPriority w:val="99"/>
    <w:unhideWhenUsed/>
    <w:rsid w:val="009731BF"/>
    <w:pPr>
      <w:numPr>
        <w:numId w:val="23"/>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9"/>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10"/>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1"/>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2"/>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4"/>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ocp-hm-openbmc-opf-ami/meta-ami" TargetMode="Externa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learn.adafruit.com/adafruits-raspberry-pi-lesson-5-using-a-console-cable/software-installation-windo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Props1.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5930AB-DAC1-48F5-AAD1-B21EA9A04AE4}">
  <ds:schemaRefs>
    <ds:schemaRef ds:uri="http://schemas.microsoft.com/sharepoint/v3/contenttype/forms"/>
  </ds:schemaRefs>
</ds:datastoreItem>
</file>

<file path=customXml/itemProps3.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4.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 Design for MegaRAC XMS</Template>
  <TotalTime>249</TotalTime>
  <Pages>1</Pages>
  <Words>2218</Words>
  <Characters>12648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IINDIA</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Pravinash Jeyapaul</cp:lastModifiedBy>
  <cp:revision>22</cp:revision>
  <cp:lastPrinted>2024-05-02T08:00:00Z</cp:lastPrinted>
  <dcterms:created xsi:type="dcterms:W3CDTF">2024-05-02T08:03:00Z</dcterms:created>
  <dcterms:modified xsi:type="dcterms:W3CDTF">2024-10-08T18:49:00Z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