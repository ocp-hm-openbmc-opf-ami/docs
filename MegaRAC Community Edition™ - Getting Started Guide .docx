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proofErr w:type="spellStart"/>
      <w:r w:rsidRPr="007A47E3">
        <w:rPr>
          <w:rFonts w:ascii="Adobe Garamond Pro" w:hAnsi="Adobe Garamond Pro"/>
          <w:sz w:val="56"/>
          <w:szCs w:val="56"/>
        </w:rPr>
        <w:t>MegaRAC</w:t>
      </w:r>
      <w:proofErr w:type="spellEnd"/>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End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2A2CE634" w14:textId="05661975" w:rsidR="008D245D"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211962927" w:history="1">
            <w:r w:rsidR="008D245D" w:rsidRPr="00D90C1F">
              <w:rPr>
                <w:rStyle w:val="Hyperlink"/>
              </w:rPr>
              <w:t>1 Introduction</w:t>
            </w:r>
            <w:r w:rsidR="008D245D">
              <w:rPr>
                <w:webHidden/>
              </w:rPr>
              <w:tab/>
            </w:r>
            <w:r w:rsidR="008D245D">
              <w:rPr>
                <w:webHidden/>
              </w:rPr>
              <w:fldChar w:fldCharType="begin"/>
            </w:r>
            <w:r w:rsidR="008D245D">
              <w:rPr>
                <w:webHidden/>
              </w:rPr>
              <w:instrText xml:space="preserve"> PAGEREF _Toc211962927 \h </w:instrText>
            </w:r>
            <w:r w:rsidR="008D245D">
              <w:rPr>
                <w:webHidden/>
              </w:rPr>
            </w:r>
            <w:r w:rsidR="008D245D">
              <w:rPr>
                <w:webHidden/>
              </w:rPr>
              <w:fldChar w:fldCharType="separate"/>
            </w:r>
            <w:r w:rsidR="008D245D">
              <w:rPr>
                <w:webHidden/>
              </w:rPr>
              <w:t>2</w:t>
            </w:r>
            <w:r w:rsidR="008D245D">
              <w:rPr>
                <w:webHidden/>
              </w:rPr>
              <w:fldChar w:fldCharType="end"/>
            </w:r>
          </w:hyperlink>
        </w:p>
        <w:p w14:paraId="178828D8" w14:textId="365DA10E" w:rsidR="008D245D" w:rsidRDefault="008D245D">
          <w:pPr>
            <w:pStyle w:val="TOC1"/>
            <w:rPr>
              <w:rFonts w:asciiTheme="minorHAnsi" w:hAnsiTheme="minorHAnsi" w:cstheme="minorBidi"/>
              <w:b w:val="0"/>
              <w:bCs w:val="0"/>
              <w:kern w:val="2"/>
              <w:sz w:val="24"/>
              <w:szCs w:val="24"/>
              <w14:ligatures w14:val="standardContextual"/>
            </w:rPr>
          </w:pPr>
          <w:hyperlink w:anchor="_Toc211962928" w:history="1">
            <w:r w:rsidRPr="00D90C1F">
              <w:rPr>
                <w:rStyle w:val="Hyperlink"/>
              </w:rPr>
              <w:t>2 Megarac Community Edition vs Megarac OneTree</w:t>
            </w:r>
            <w:r>
              <w:rPr>
                <w:webHidden/>
              </w:rPr>
              <w:tab/>
            </w:r>
            <w:r>
              <w:rPr>
                <w:webHidden/>
              </w:rPr>
              <w:fldChar w:fldCharType="begin"/>
            </w:r>
            <w:r>
              <w:rPr>
                <w:webHidden/>
              </w:rPr>
              <w:instrText xml:space="preserve"> PAGEREF _Toc211962928 \h </w:instrText>
            </w:r>
            <w:r>
              <w:rPr>
                <w:webHidden/>
              </w:rPr>
            </w:r>
            <w:r>
              <w:rPr>
                <w:webHidden/>
              </w:rPr>
              <w:fldChar w:fldCharType="separate"/>
            </w:r>
            <w:r>
              <w:rPr>
                <w:webHidden/>
              </w:rPr>
              <w:t>2</w:t>
            </w:r>
            <w:r>
              <w:rPr>
                <w:webHidden/>
              </w:rPr>
              <w:fldChar w:fldCharType="end"/>
            </w:r>
          </w:hyperlink>
        </w:p>
        <w:p w14:paraId="5D93A110" w14:textId="14D9950F" w:rsidR="008D245D" w:rsidRDefault="008D245D">
          <w:pPr>
            <w:pStyle w:val="TOC1"/>
            <w:rPr>
              <w:rFonts w:asciiTheme="minorHAnsi" w:hAnsiTheme="minorHAnsi" w:cstheme="minorBidi"/>
              <w:b w:val="0"/>
              <w:bCs w:val="0"/>
              <w:kern w:val="2"/>
              <w:sz w:val="24"/>
              <w:szCs w:val="24"/>
              <w14:ligatures w14:val="standardContextual"/>
            </w:rPr>
          </w:pPr>
          <w:hyperlink w:anchor="_Toc211962929" w:history="1">
            <w:r w:rsidRPr="00D90C1F">
              <w:rPr>
                <w:rStyle w:val="Hyperlink"/>
              </w:rPr>
              <w:t>3 Prerequisites</w:t>
            </w:r>
            <w:r>
              <w:rPr>
                <w:webHidden/>
              </w:rPr>
              <w:tab/>
            </w:r>
            <w:r>
              <w:rPr>
                <w:webHidden/>
              </w:rPr>
              <w:fldChar w:fldCharType="begin"/>
            </w:r>
            <w:r>
              <w:rPr>
                <w:webHidden/>
              </w:rPr>
              <w:instrText xml:space="preserve"> PAGEREF _Toc211962929 \h </w:instrText>
            </w:r>
            <w:r>
              <w:rPr>
                <w:webHidden/>
              </w:rPr>
            </w:r>
            <w:r>
              <w:rPr>
                <w:webHidden/>
              </w:rPr>
              <w:fldChar w:fldCharType="separate"/>
            </w:r>
            <w:r>
              <w:rPr>
                <w:webHidden/>
              </w:rPr>
              <w:t>3</w:t>
            </w:r>
            <w:r>
              <w:rPr>
                <w:webHidden/>
              </w:rPr>
              <w:fldChar w:fldCharType="end"/>
            </w:r>
          </w:hyperlink>
        </w:p>
        <w:p w14:paraId="0396BE4E" w14:textId="557DCFF7" w:rsidR="008D245D" w:rsidRDefault="008D245D">
          <w:pPr>
            <w:pStyle w:val="TOC1"/>
            <w:rPr>
              <w:rFonts w:asciiTheme="minorHAnsi" w:hAnsiTheme="minorHAnsi" w:cstheme="minorBidi"/>
              <w:b w:val="0"/>
              <w:bCs w:val="0"/>
              <w:kern w:val="2"/>
              <w:sz w:val="24"/>
              <w:szCs w:val="24"/>
              <w14:ligatures w14:val="standardContextual"/>
            </w:rPr>
          </w:pPr>
          <w:hyperlink w:anchor="_Toc211962930" w:history="1">
            <w:r w:rsidRPr="00D90C1F">
              <w:rPr>
                <w:rStyle w:val="Hyperlink"/>
              </w:rPr>
              <w:t>4 Download and Build</w:t>
            </w:r>
            <w:r>
              <w:rPr>
                <w:webHidden/>
              </w:rPr>
              <w:tab/>
            </w:r>
            <w:r>
              <w:rPr>
                <w:webHidden/>
              </w:rPr>
              <w:fldChar w:fldCharType="begin"/>
            </w:r>
            <w:r>
              <w:rPr>
                <w:webHidden/>
              </w:rPr>
              <w:instrText xml:space="preserve"> PAGEREF _Toc211962930 \h </w:instrText>
            </w:r>
            <w:r>
              <w:rPr>
                <w:webHidden/>
              </w:rPr>
            </w:r>
            <w:r>
              <w:rPr>
                <w:webHidden/>
              </w:rPr>
              <w:fldChar w:fldCharType="separate"/>
            </w:r>
            <w:r>
              <w:rPr>
                <w:webHidden/>
              </w:rPr>
              <w:t>3</w:t>
            </w:r>
            <w:r>
              <w:rPr>
                <w:webHidden/>
              </w:rPr>
              <w:fldChar w:fldCharType="end"/>
            </w:r>
          </w:hyperlink>
        </w:p>
        <w:p w14:paraId="490F617F" w14:textId="57B3AB2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1" w:history="1">
            <w:r w:rsidRPr="00D90C1F">
              <w:rPr>
                <w:rStyle w:val="Hyperlink"/>
                <w:bCs/>
                <w:noProof/>
              </w:rPr>
              <w:t>4.1</w:t>
            </w:r>
            <w:r>
              <w:rPr>
                <w:rFonts w:asciiTheme="minorHAnsi" w:hAnsiTheme="minorHAnsi" w:cstheme="minorBidi"/>
                <w:noProof/>
                <w:kern w:val="2"/>
                <w:sz w:val="24"/>
                <w:szCs w:val="24"/>
                <w14:ligatures w14:val="standardContextual"/>
              </w:rPr>
              <w:tab/>
            </w:r>
            <w:r w:rsidRPr="00D90C1F">
              <w:rPr>
                <w:rStyle w:val="Hyperlink"/>
                <w:noProof/>
              </w:rPr>
              <w:t>AST2600EVB</w:t>
            </w:r>
            <w:r>
              <w:rPr>
                <w:noProof/>
                <w:webHidden/>
              </w:rPr>
              <w:tab/>
            </w:r>
            <w:r>
              <w:rPr>
                <w:noProof/>
                <w:webHidden/>
              </w:rPr>
              <w:fldChar w:fldCharType="begin"/>
            </w:r>
            <w:r>
              <w:rPr>
                <w:noProof/>
                <w:webHidden/>
              </w:rPr>
              <w:instrText xml:space="preserve"> PAGEREF _Toc211962931 \h </w:instrText>
            </w:r>
            <w:r>
              <w:rPr>
                <w:noProof/>
                <w:webHidden/>
              </w:rPr>
            </w:r>
            <w:r>
              <w:rPr>
                <w:noProof/>
                <w:webHidden/>
              </w:rPr>
              <w:fldChar w:fldCharType="separate"/>
            </w:r>
            <w:r>
              <w:rPr>
                <w:noProof/>
                <w:webHidden/>
              </w:rPr>
              <w:t>3</w:t>
            </w:r>
            <w:r>
              <w:rPr>
                <w:noProof/>
                <w:webHidden/>
              </w:rPr>
              <w:fldChar w:fldCharType="end"/>
            </w:r>
          </w:hyperlink>
        </w:p>
        <w:p w14:paraId="6E1C1096" w14:textId="6CD6A35A"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2" w:history="1">
            <w:r w:rsidRPr="00D90C1F">
              <w:rPr>
                <w:rStyle w:val="Hyperlink"/>
                <w:bCs/>
                <w:noProof/>
              </w:rPr>
              <w:t>4.2</w:t>
            </w:r>
            <w:r>
              <w:rPr>
                <w:rFonts w:asciiTheme="minorHAnsi" w:hAnsiTheme="minorHAnsi" w:cstheme="minorBidi"/>
                <w:noProof/>
                <w:kern w:val="2"/>
                <w:sz w:val="24"/>
                <w:szCs w:val="24"/>
                <w14:ligatures w14:val="standardContextual"/>
              </w:rPr>
              <w:tab/>
            </w:r>
            <w:r w:rsidRPr="00D90C1F">
              <w:rPr>
                <w:rStyle w:val="Hyperlink"/>
                <w:noProof/>
              </w:rPr>
              <w:t>AST2700EVB</w:t>
            </w:r>
            <w:r>
              <w:rPr>
                <w:noProof/>
                <w:webHidden/>
              </w:rPr>
              <w:tab/>
            </w:r>
            <w:r>
              <w:rPr>
                <w:noProof/>
                <w:webHidden/>
              </w:rPr>
              <w:fldChar w:fldCharType="begin"/>
            </w:r>
            <w:r>
              <w:rPr>
                <w:noProof/>
                <w:webHidden/>
              </w:rPr>
              <w:instrText xml:space="preserve"> PAGEREF _Toc211962932 \h </w:instrText>
            </w:r>
            <w:r>
              <w:rPr>
                <w:noProof/>
                <w:webHidden/>
              </w:rPr>
            </w:r>
            <w:r>
              <w:rPr>
                <w:noProof/>
                <w:webHidden/>
              </w:rPr>
              <w:fldChar w:fldCharType="separate"/>
            </w:r>
            <w:r>
              <w:rPr>
                <w:noProof/>
                <w:webHidden/>
              </w:rPr>
              <w:t>3</w:t>
            </w:r>
            <w:r>
              <w:rPr>
                <w:noProof/>
                <w:webHidden/>
              </w:rPr>
              <w:fldChar w:fldCharType="end"/>
            </w:r>
          </w:hyperlink>
        </w:p>
        <w:p w14:paraId="45B54753" w14:textId="69A6153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3" w:history="1">
            <w:r w:rsidRPr="00D90C1F">
              <w:rPr>
                <w:rStyle w:val="Hyperlink"/>
                <w:rFonts w:cstheme="minorHAnsi"/>
                <w:bCs/>
                <w:noProof/>
              </w:rPr>
              <w:t>4.3</w:t>
            </w:r>
            <w:r>
              <w:rPr>
                <w:rFonts w:asciiTheme="minorHAnsi" w:hAnsiTheme="minorHAnsi" w:cstheme="minorBidi"/>
                <w:noProof/>
                <w:kern w:val="2"/>
                <w:sz w:val="24"/>
                <w:szCs w:val="24"/>
                <w14:ligatures w14:val="standardContextual"/>
              </w:rPr>
              <w:tab/>
            </w:r>
            <w:r w:rsidRPr="00D90C1F">
              <w:rPr>
                <w:rStyle w:val="Hyperlink"/>
                <w:noProof/>
              </w:rPr>
              <w:t xml:space="preserve">Nuvoton </w:t>
            </w:r>
            <w:r w:rsidRPr="00D90C1F">
              <w:rPr>
                <w:rStyle w:val="Hyperlink"/>
                <w:rFonts w:cstheme="minorHAnsi"/>
                <w:bCs/>
                <w:noProof/>
              </w:rPr>
              <w:t>Arbel:</w:t>
            </w:r>
            <w:r>
              <w:rPr>
                <w:noProof/>
                <w:webHidden/>
              </w:rPr>
              <w:tab/>
            </w:r>
            <w:r>
              <w:rPr>
                <w:noProof/>
                <w:webHidden/>
              </w:rPr>
              <w:fldChar w:fldCharType="begin"/>
            </w:r>
            <w:r>
              <w:rPr>
                <w:noProof/>
                <w:webHidden/>
              </w:rPr>
              <w:instrText xml:space="preserve"> PAGEREF _Toc211962933 \h </w:instrText>
            </w:r>
            <w:r>
              <w:rPr>
                <w:noProof/>
                <w:webHidden/>
              </w:rPr>
            </w:r>
            <w:r>
              <w:rPr>
                <w:noProof/>
                <w:webHidden/>
              </w:rPr>
              <w:fldChar w:fldCharType="separate"/>
            </w:r>
            <w:r>
              <w:rPr>
                <w:noProof/>
                <w:webHidden/>
              </w:rPr>
              <w:t>4</w:t>
            </w:r>
            <w:r>
              <w:rPr>
                <w:noProof/>
                <w:webHidden/>
              </w:rPr>
              <w:fldChar w:fldCharType="end"/>
            </w:r>
          </w:hyperlink>
        </w:p>
        <w:p w14:paraId="567E064E" w14:textId="5099FCBE" w:rsidR="008D245D" w:rsidRDefault="008D245D">
          <w:pPr>
            <w:pStyle w:val="TOC1"/>
            <w:rPr>
              <w:rFonts w:asciiTheme="minorHAnsi" w:hAnsiTheme="minorHAnsi" w:cstheme="minorBidi"/>
              <w:b w:val="0"/>
              <w:bCs w:val="0"/>
              <w:kern w:val="2"/>
              <w:sz w:val="24"/>
              <w:szCs w:val="24"/>
              <w14:ligatures w14:val="standardContextual"/>
            </w:rPr>
          </w:pPr>
          <w:hyperlink w:anchor="_Toc211962934" w:history="1">
            <w:r w:rsidRPr="00D90C1F">
              <w:rPr>
                <w:rStyle w:val="Hyperlink"/>
              </w:rPr>
              <w:t>5 Firmware Flashing Method</w:t>
            </w:r>
            <w:r>
              <w:rPr>
                <w:webHidden/>
              </w:rPr>
              <w:tab/>
            </w:r>
            <w:r>
              <w:rPr>
                <w:webHidden/>
              </w:rPr>
              <w:fldChar w:fldCharType="begin"/>
            </w:r>
            <w:r>
              <w:rPr>
                <w:webHidden/>
              </w:rPr>
              <w:instrText xml:space="preserve"> PAGEREF _Toc211962934 \h </w:instrText>
            </w:r>
            <w:r>
              <w:rPr>
                <w:webHidden/>
              </w:rPr>
            </w:r>
            <w:r>
              <w:rPr>
                <w:webHidden/>
              </w:rPr>
              <w:fldChar w:fldCharType="separate"/>
            </w:r>
            <w:r>
              <w:rPr>
                <w:webHidden/>
              </w:rPr>
              <w:t>4</w:t>
            </w:r>
            <w:r>
              <w:rPr>
                <w:webHidden/>
              </w:rPr>
              <w:fldChar w:fldCharType="end"/>
            </w:r>
          </w:hyperlink>
        </w:p>
        <w:p w14:paraId="3BC4BF4B" w14:textId="16DC9B22"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5" w:history="1">
            <w:r w:rsidRPr="00D90C1F">
              <w:rPr>
                <w:rStyle w:val="Hyperlink"/>
                <w:bCs/>
                <w:noProof/>
              </w:rPr>
              <w:t>5.1</w:t>
            </w:r>
            <w:r>
              <w:rPr>
                <w:rFonts w:asciiTheme="minorHAnsi" w:hAnsiTheme="minorHAnsi" w:cstheme="minorBidi"/>
                <w:noProof/>
                <w:kern w:val="2"/>
                <w:sz w:val="24"/>
                <w:szCs w:val="24"/>
                <w14:ligatures w14:val="standardContextual"/>
              </w:rPr>
              <w:tab/>
            </w:r>
            <w:r w:rsidRPr="00D90C1F">
              <w:rPr>
                <w:rStyle w:val="Hyperlink"/>
                <w:noProof/>
              </w:rPr>
              <w:t>Dediprog</w:t>
            </w:r>
            <w:r>
              <w:rPr>
                <w:noProof/>
                <w:webHidden/>
              </w:rPr>
              <w:tab/>
            </w:r>
            <w:r>
              <w:rPr>
                <w:noProof/>
                <w:webHidden/>
              </w:rPr>
              <w:fldChar w:fldCharType="begin"/>
            </w:r>
            <w:r>
              <w:rPr>
                <w:noProof/>
                <w:webHidden/>
              </w:rPr>
              <w:instrText xml:space="preserve"> PAGEREF _Toc211962935 \h </w:instrText>
            </w:r>
            <w:r>
              <w:rPr>
                <w:noProof/>
                <w:webHidden/>
              </w:rPr>
            </w:r>
            <w:r>
              <w:rPr>
                <w:noProof/>
                <w:webHidden/>
              </w:rPr>
              <w:fldChar w:fldCharType="separate"/>
            </w:r>
            <w:r>
              <w:rPr>
                <w:noProof/>
                <w:webHidden/>
              </w:rPr>
              <w:t>4</w:t>
            </w:r>
            <w:r>
              <w:rPr>
                <w:noProof/>
                <w:webHidden/>
              </w:rPr>
              <w:fldChar w:fldCharType="end"/>
            </w:r>
          </w:hyperlink>
        </w:p>
        <w:p w14:paraId="05EB7BBD" w14:textId="0D0DB5CF"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6" w:history="1">
            <w:r w:rsidRPr="00D90C1F">
              <w:rPr>
                <w:rStyle w:val="Hyperlink"/>
                <w:bCs/>
                <w:noProof/>
                <w:lang w:eastAsia="zh-TW"/>
              </w:rPr>
              <w:t>5.2</w:t>
            </w:r>
            <w:r>
              <w:rPr>
                <w:rFonts w:asciiTheme="minorHAnsi" w:hAnsiTheme="minorHAnsi" w:cstheme="minorBidi"/>
                <w:noProof/>
                <w:kern w:val="2"/>
                <w:sz w:val="24"/>
                <w:szCs w:val="24"/>
                <w14:ligatures w14:val="standardContextual"/>
              </w:rPr>
              <w:tab/>
            </w:r>
            <w:r w:rsidRPr="00D90C1F">
              <w:rPr>
                <w:rStyle w:val="Hyperlink"/>
                <w:noProof/>
                <w:lang w:eastAsia="zh-TW"/>
              </w:rPr>
              <w:t xml:space="preserve">TFTP </w:t>
            </w:r>
            <w:r w:rsidRPr="00D90C1F">
              <w:rPr>
                <w:rStyle w:val="Hyperlink"/>
                <w:noProof/>
              </w:rPr>
              <w:t>Flash</w:t>
            </w:r>
            <w:r>
              <w:rPr>
                <w:noProof/>
                <w:webHidden/>
              </w:rPr>
              <w:tab/>
            </w:r>
            <w:r>
              <w:rPr>
                <w:noProof/>
                <w:webHidden/>
              </w:rPr>
              <w:fldChar w:fldCharType="begin"/>
            </w:r>
            <w:r>
              <w:rPr>
                <w:noProof/>
                <w:webHidden/>
              </w:rPr>
              <w:instrText xml:space="preserve"> PAGEREF _Toc211962936 \h </w:instrText>
            </w:r>
            <w:r>
              <w:rPr>
                <w:noProof/>
                <w:webHidden/>
              </w:rPr>
            </w:r>
            <w:r>
              <w:rPr>
                <w:noProof/>
                <w:webHidden/>
              </w:rPr>
              <w:fldChar w:fldCharType="separate"/>
            </w:r>
            <w:r>
              <w:rPr>
                <w:noProof/>
                <w:webHidden/>
              </w:rPr>
              <w:t>4</w:t>
            </w:r>
            <w:r>
              <w:rPr>
                <w:noProof/>
                <w:webHidden/>
              </w:rPr>
              <w:fldChar w:fldCharType="end"/>
            </w:r>
          </w:hyperlink>
        </w:p>
        <w:p w14:paraId="35F6ACD2" w14:textId="627D1F58"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7" w:history="1">
            <w:r w:rsidRPr="00D90C1F">
              <w:rPr>
                <w:rStyle w:val="Hyperlink"/>
                <w:bCs/>
                <w:noProof/>
              </w:rPr>
              <w:t>5.3</w:t>
            </w:r>
            <w:r>
              <w:rPr>
                <w:rFonts w:asciiTheme="minorHAnsi" w:hAnsiTheme="minorHAnsi" w:cstheme="minorBidi"/>
                <w:noProof/>
                <w:kern w:val="2"/>
                <w:sz w:val="24"/>
                <w:szCs w:val="24"/>
                <w14:ligatures w14:val="standardContextual"/>
              </w:rPr>
              <w:tab/>
            </w:r>
            <w:r w:rsidRPr="00D90C1F">
              <w:rPr>
                <w:rStyle w:val="Hyperlink"/>
                <w:noProof/>
              </w:rPr>
              <w:t>Web Flash</w:t>
            </w:r>
            <w:r>
              <w:rPr>
                <w:noProof/>
                <w:webHidden/>
              </w:rPr>
              <w:tab/>
            </w:r>
            <w:r>
              <w:rPr>
                <w:noProof/>
                <w:webHidden/>
              </w:rPr>
              <w:fldChar w:fldCharType="begin"/>
            </w:r>
            <w:r>
              <w:rPr>
                <w:noProof/>
                <w:webHidden/>
              </w:rPr>
              <w:instrText xml:space="preserve"> PAGEREF _Toc211962937 \h </w:instrText>
            </w:r>
            <w:r>
              <w:rPr>
                <w:noProof/>
                <w:webHidden/>
              </w:rPr>
            </w:r>
            <w:r>
              <w:rPr>
                <w:noProof/>
                <w:webHidden/>
              </w:rPr>
              <w:fldChar w:fldCharType="separate"/>
            </w:r>
            <w:r>
              <w:rPr>
                <w:noProof/>
                <w:webHidden/>
              </w:rPr>
              <w:t>5</w:t>
            </w:r>
            <w:r>
              <w:rPr>
                <w:noProof/>
                <w:webHidden/>
              </w:rPr>
              <w:fldChar w:fldCharType="end"/>
            </w:r>
          </w:hyperlink>
        </w:p>
        <w:p w14:paraId="5350BFBE" w14:textId="276AA39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8" w:history="1">
            <w:r w:rsidRPr="00D90C1F">
              <w:rPr>
                <w:rStyle w:val="Hyperlink"/>
                <w:bCs/>
                <w:noProof/>
              </w:rPr>
              <w:t>5.4</w:t>
            </w:r>
            <w:r>
              <w:rPr>
                <w:rFonts w:asciiTheme="minorHAnsi" w:hAnsiTheme="minorHAnsi" w:cstheme="minorBidi"/>
                <w:noProof/>
                <w:kern w:val="2"/>
                <w:sz w:val="24"/>
                <w:szCs w:val="24"/>
                <w14:ligatures w14:val="standardContextual"/>
              </w:rPr>
              <w:tab/>
            </w:r>
            <w:r w:rsidRPr="00D90C1F">
              <w:rPr>
                <w:rStyle w:val="Hyperlink"/>
                <w:noProof/>
              </w:rPr>
              <w:t>Phosphor IPMI Flash</w:t>
            </w:r>
            <w:r>
              <w:rPr>
                <w:noProof/>
                <w:webHidden/>
              </w:rPr>
              <w:tab/>
            </w:r>
            <w:r>
              <w:rPr>
                <w:noProof/>
                <w:webHidden/>
              </w:rPr>
              <w:fldChar w:fldCharType="begin"/>
            </w:r>
            <w:r>
              <w:rPr>
                <w:noProof/>
                <w:webHidden/>
              </w:rPr>
              <w:instrText xml:space="preserve"> PAGEREF _Toc211962938 \h </w:instrText>
            </w:r>
            <w:r>
              <w:rPr>
                <w:noProof/>
                <w:webHidden/>
              </w:rPr>
            </w:r>
            <w:r>
              <w:rPr>
                <w:noProof/>
                <w:webHidden/>
              </w:rPr>
              <w:fldChar w:fldCharType="separate"/>
            </w:r>
            <w:r>
              <w:rPr>
                <w:noProof/>
                <w:webHidden/>
              </w:rPr>
              <w:t>6</w:t>
            </w:r>
            <w:r>
              <w:rPr>
                <w:noProof/>
                <w:webHidden/>
              </w:rPr>
              <w:fldChar w:fldCharType="end"/>
            </w:r>
          </w:hyperlink>
        </w:p>
        <w:p w14:paraId="5BD8B27D" w14:textId="23C26B92" w:rsidR="008D245D" w:rsidRDefault="008D245D">
          <w:pPr>
            <w:pStyle w:val="TOC1"/>
            <w:rPr>
              <w:rFonts w:asciiTheme="minorHAnsi" w:hAnsiTheme="minorHAnsi" w:cstheme="minorBidi"/>
              <w:b w:val="0"/>
              <w:bCs w:val="0"/>
              <w:kern w:val="2"/>
              <w:sz w:val="24"/>
              <w:szCs w:val="24"/>
              <w14:ligatures w14:val="standardContextual"/>
            </w:rPr>
          </w:pPr>
          <w:hyperlink w:anchor="_Toc211962939" w:history="1">
            <w:r w:rsidRPr="00D90C1F">
              <w:rPr>
                <w:rStyle w:val="Hyperlink"/>
              </w:rPr>
              <w:t>6 Network Configurations</w:t>
            </w:r>
            <w:r>
              <w:rPr>
                <w:webHidden/>
              </w:rPr>
              <w:tab/>
            </w:r>
            <w:r>
              <w:rPr>
                <w:webHidden/>
              </w:rPr>
              <w:fldChar w:fldCharType="begin"/>
            </w:r>
            <w:r>
              <w:rPr>
                <w:webHidden/>
              </w:rPr>
              <w:instrText xml:space="preserve"> PAGEREF _Toc211962939 \h </w:instrText>
            </w:r>
            <w:r>
              <w:rPr>
                <w:webHidden/>
              </w:rPr>
            </w:r>
            <w:r>
              <w:rPr>
                <w:webHidden/>
              </w:rPr>
              <w:fldChar w:fldCharType="separate"/>
            </w:r>
            <w:r>
              <w:rPr>
                <w:webHidden/>
              </w:rPr>
              <w:t>6</w:t>
            </w:r>
            <w:r>
              <w:rPr>
                <w:webHidden/>
              </w:rPr>
              <w:fldChar w:fldCharType="end"/>
            </w:r>
          </w:hyperlink>
        </w:p>
        <w:p w14:paraId="234456C7" w14:textId="0EE7EB9B"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0" w:history="1">
            <w:r w:rsidRPr="00D90C1F">
              <w:rPr>
                <w:rStyle w:val="Hyperlink"/>
                <w:bCs/>
                <w:noProof/>
              </w:rPr>
              <w:t>6.1</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_Toc211962940 \h </w:instrText>
            </w:r>
            <w:r>
              <w:rPr>
                <w:noProof/>
                <w:webHidden/>
              </w:rPr>
            </w:r>
            <w:r>
              <w:rPr>
                <w:noProof/>
                <w:webHidden/>
              </w:rPr>
              <w:fldChar w:fldCharType="separate"/>
            </w:r>
            <w:r>
              <w:rPr>
                <w:noProof/>
                <w:webHidden/>
              </w:rPr>
              <w:t>6</w:t>
            </w:r>
            <w:r>
              <w:rPr>
                <w:noProof/>
                <w:webHidden/>
              </w:rPr>
              <w:fldChar w:fldCharType="end"/>
            </w:r>
          </w:hyperlink>
        </w:p>
        <w:p w14:paraId="0FC1E351" w14:textId="0DAC105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1" w:history="1">
            <w:r w:rsidRPr="00D90C1F">
              <w:rPr>
                <w:rStyle w:val="Hyperlink"/>
                <w:bCs/>
                <w:noProof/>
              </w:rPr>
              <w:t>6.2</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_Toc211962941 \h </w:instrText>
            </w:r>
            <w:r>
              <w:rPr>
                <w:noProof/>
                <w:webHidden/>
              </w:rPr>
            </w:r>
            <w:r>
              <w:rPr>
                <w:noProof/>
                <w:webHidden/>
              </w:rPr>
              <w:fldChar w:fldCharType="separate"/>
            </w:r>
            <w:r>
              <w:rPr>
                <w:noProof/>
                <w:webHidden/>
              </w:rPr>
              <w:t>6</w:t>
            </w:r>
            <w:r>
              <w:rPr>
                <w:noProof/>
                <w:webHidden/>
              </w:rPr>
              <w:fldChar w:fldCharType="end"/>
            </w:r>
          </w:hyperlink>
        </w:p>
        <w:p w14:paraId="1C3A57CB" w14:textId="56E1BD9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2" w:history="1">
            <w:r w:rsidRPr="00D90C1F">
              <w:rPr>
                <w:rStyle w:val="Hyperlink"/>
                <w:bCs/>
                <w:noProof/>
              </w:rPr>
              <w:t>6.3</w:t>
            </w:r>
            <w:r>
              <w:rPr>
                <w:rFonts w:asciiTheme="minorHAnsi" w:hAnsiTheme="minorHAnsi" w:cstheme="minorBidi"/>
                <w:noProof/>
                <w:kern w:val="2"/>
                <w:sz w:val="24"/>
                <w:szCs w:val="24"/>
                <w14:ligatures w14:val="standardContextual"/>
              </w:rPr>
              <w:tab/>
            </w:r>
            <w:r w:rsidRPr="00D90C1F">
              <w:rPr>
                <w:rStyle w:val="Hyperlink"/>
                <w:noProof/>
              </w:rPr>
              <w:t>Using ipmi Configure Network Settings</w:t>
            </w:r>
            <w:r>
              <w:rPr>
                <w:noProof/>
                <w:webHidden/>
              </w:rPr>
              <w:tab/>
            </w:r>
            <w:r>
              <w:rPr>
                <w:noProof/>
                <w:webHidden/>
              </w:rPr>
              <w:fldChar w:fldCharType="begin"/>
            </w:r>
            <w:r>
              <w:rPr>
                <w:noProof/>
                <w:webHidden/>
              </w:rPr>
              <w:instrText xml:space="preserve"> PAGEREF _Toc211962942 \h </w:instrText>
            </w:r>
            <w:r>
              <w:rPr>
                <w:noProof/>
                <w:webHidden/>
              </w:rPr>
            </w:r>
            <w:r>
              <w:rPr>
                <w:noProof/>
                <w:webHidden/>
              </w:rPr>
              <w:fldChar w:fldCharType="separate"/>
            </w:r>
            <w:r>
              <w:rPr>
                <w:noProof/>
                <w:webHidden/>
              </w:rPr>
              <w:t>6</w:t>
            </w:r>
            <w:r>
              <w:rPr>
                <w:noProof/>
                <w:webHidden/>
              </w:rPr>
              <w:fldChar w:fldCharType="end"/>
            </w:r>
          </w:hyperlink>
        </w:p>
        <w:p w14:paraId="0546D786" w14:textId="1DDBF61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3" w:history="1">
            <w:r w:rsidRPr="00D90C1F">
              <w:rPr>
                <w:rStyle w:val="Hyperlink"/>
                <w:bCs/>
                <w:noProof/>
              </w:rPr>
              <w:t>6.4</w:t>
            </w:r>
            <w:r>
              <w:rPr>
                <w:rFonts w:asciiTheme="minorHAnsi" w:hAnsiTheme="minorHAnsi" w:cstheme="minorBidi"/>
                <w:noProof/>
                <w:kern w:val="2"/>
                <w:sz w:val="24"/>
                <w:szCs w:val="24"/>
                <w14:ligatures w14:val="standardContextual"/>
              </w:rPr>
              <w:tab/>
            </w:r>
            <w:r w:rsidRPr="00D90C1F">
              <w:rPr>
                <w:rStyle w:val="Hyperlink"/>
                <w:noProof/>
              </w:rPr>
              <w:t>Configure Network through Web UI</w:t>
            </w:r>
            <w:r>
              <w:rPr>
                <w:noProof/>
                <w:webHidden/>
              </w:rPr>
              <w:tab/>
            </w:r>
            <w:r>
              <w:rPr>
                <w:noProof/>
                <w:webHidden/>
              </w:rPr>
              <w:fldChar w:fldCharType="begin"/>
            </w:r>
            <w:r>
              <w:rPr>
                <w:noProof/>
                <w:webHidden/>
              </w:rPr>
              <w:instrText xml:space="preserve"> PAGEREF _Toc211962943 \h </w:instrText>
            </w:r>
            <w:r>
              <w:rPr>
                <w:noProof/>
                <w:webHidden/>
              </w:rPr>
            </w:r>
            <w:r>
              <w:rPr>
                <w:noProof/>
                <w:webHidden/>
              </w:rPr>
              <w:fldChar w:fldCharType="separate"/>
            </w:r>
            <w:r>
              <w:rPr>
                <w:noProof/>
                <w:webHidden/>
              </w:rPr>
              <w:t>6</w:t>
            </w:r>
            <w:r>
              <w:rPr>
                <w:noProof/>
                <w:webHidden/>
              </w:rPr>
              <w:fldChar w:fldCharType="end"/>
            </w:r>
          </w:hyperlink>
        </w:p>
        <w:p w14:paraId="09C6DBD1" w14:textId="5BFC1CDC" w:rsidR="008D245D" w:rsidRDefault="008D245D">
          <w:pPr>
            <w:pStyle w:val="TOC1"/>
            <w:rPr>
              <w:rFonts w:asciiTheme="minorHAnsi" w:hAnsiTheme="minorHAnsi" w:cstheme="minorBidi"/>
              <w:b w:val="0"/>
              <w:bCs w:val="0"/>
              <w:kern w:val="2"/>
              <w:sz w:val="24"/>
              <w:szCs w:val="24"/>
              <w14:ligatures w14:val="standardContextual"/>
            </w:rPr>
          </w:pPr>
          <w:hyperlink w:anchor="_Toc211962944" w:history="1">
            <w:r w:rsidRPr="00D90C1F">
              <w:rPr>
                <w:rStyle w:val="Hyperlink"/>
              </w:rPr>
              <w:t>7 BMC Debug Console</w:t>
            </w:r>
            <w:r>
              <w:rPr>
                <w:webHidden/>
              </w:rPr>
              <w:tab/>
            </w:r>
            <w:r>
              <w:rPr>
                <w:webHidden/>
              </w:rPr>
              <w:fldChar w:fldCharType="begin"/>
            </w:r>
            <w:r>
              <w:rPr>
                <w:webHidden/>
              </w:rPr>
              <w:instrText xml:space="preserve"> PAGEREF _Toc211962944 \h </w:instrText>
            </w:r>
            <w:r>
              <w:rPr>
                <w:webHidden/>
              </w:rPr>
            </w:r>
            <w:r>
              <w:rPr>
                <w:webHidden/>
              </w:rPr>
              <w:fldChar w:fldCharType="separate"/>
            </w:r>
            <w:r>
              <w:rPr>
                <w:webHidden/>
              </w:rPr>
              <w:t>11</w:t>
            </w:r>
            <w:r>
              <w:rPr>
                <w:webHidden/>
              </w:rPr>
              <w:fldChar w:fldCharType="end"/>
            </w:r>
          </w:hyperlink>
        </w:p>
        <w:p w14:paraId="2CEB93E1" w14:textId="0681275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5" w:history="1">
            <w:r w:rsidRPr="00D90C1F">
              <w:rPr>
                <w:rStyle w:val="Hyperlink"/>
                <w:bCs/>
                <w:noProof/>
              </w:rPr>
              <w:t>7.1</w:t>
            </w:r>
            <w:r>
              <w:rPr>
                <w:rFonts w:asciiTheme="minorHAnsi" w:hAnsiTheme="minorHAnsi" w:cstheme="minorBidi"/>
                <w:noProof/>
                <w:kern w:val="2"/>
                <w:sz w:val="24"/>
                <w:szCs w:val="24"/>
                <w14:ligatures w14:val="standardContextual"/>
              </w:rPr>
              <w:tab/>
            </w:r>
            <w:r w:rsidRPr="00D90C1F">
              <w:rPr>
                <w:rStyle w:val="Hyperlink"/>
                <w:noProof/>
              </w:rPr>
              <w:t>Minicom Configuration</w:t>
            </w:r>
            <w:r>
              <w:rPr>
                <w:noProof/>
                <w:webHidden/>
              </w:rPr>
              <w:tab/>
            </w:r>
            <w:r>
              <w:rPr>
                <w:noProof/>
                <w:webHidden/>
              </w:rPr>
              <w:fldChar w:fldCharType="begin"/>
            </w:r>
            <w:r>
              <w:rPr>
                <w:noProof/>
                <w:webHidden/>
              </w:rPr>
              <w:instrText xml:space="preserve"> PAGEREF _Toc211962945 \h </w:instrText>
            </w:r>
            <w:r>
              <w:rPr>
                <w:noProof/>
                <w:webHidden/>
              </w:rPr>
            </w:r>
            <w:r>
              <w:rPr>
                <w:noProof/>
                <w:webHidden/>
              </w:rPr>
              <w:fldChar w:fldCharType="separate"/>
            </w:r>
            <w:r>
              <w:rPr>
                <w:noProof/>
                <w:webHidden/>
              </w:rPr>
              <w:t>11</w:t>
            </w:r>
            <w:r>
              <w:rPr>
                <w:noProof/>
                <w:webHidden/>
              </w:rPr>
              <w:fldChar w:fldCharType="end"/>
            </w:r>
          </w:hyperlink>
        </w:p>
        <w:p w14:paraId="6494E5FE" w14:textId="6FC7FB7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6" w:history="1">
            <w:r w:rsidRPr="00D90C1F">
              <w:rPr>
                <w:rStyle w:val="Hyperlink"/>
                <w:bCs/>
                <w:noProof/>
              </w:rPr>
              <w:t>7.2</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_Toc211962946 \h </w:instrText>
            </w:r>
            <w:r>
              <w:rPr>
                <w:noProof/>
                <w:webHidden/>
              </w:rPr>
            </w:r>
            <w:r>
              <w:rPr>
                <w:noProof/>
                <w:webHidden/>
              </w:rPr>
              <w:fldChar w:fldCharType="separate"/>
            </w:r>
            <w:r>
              <w:rPr>
                <w:noProof/>
                <w:webHidden/>
              </w:rPr>
              <w:t>12</w:t>
            </w:r>
            <w:r>
              <w:rPr>
                <w:noProof/>
                <w:webHidden/>
              </w:rPr>
              <w:fldChar w:fldCharType="end"/>
            </w:r>
          </w:hyperlink>
        </w:p>
        <w:p w14:paraId="3F483783" w14:textId="3647A7D0"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7" w:history="1">
            <w:r w:rsidRPr="00D90C1F">
              <w:rPr>
                <w:rStyle w:val="Hyperlink"/>
                <w:bCs/>
                <w:noProof/>
              </w:rPr>
              <w:t>7.3</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_Toc211962947 \h </w:instrText>
            </w:r>
            <w:r>
              <w:rPr>
                <w:noProof/>
                <w:webHidden/>
              </w:rPr>
            </w:r>
            <w:r>
              <w:rPr>
                <w:noProof/>
                <w:webHidden/>
              </w:rPr>
              <w:fldChar w:fldCharType="separate"/>
            </w:r>
            <w:r>
              <w:rPr>
                <w:noProof/>
                <w:webHidden/>
              </w:rPr>
              <w:t>12</w:t>
            </w:r>
            <w:r>
              <w:rPr>
                <w:noProof/>
                <w:webHidden/>
              </w:rPr>
              <w:fldChar w:fldCharType="end"/>
            </w:r>
          </w:hyperlink>
        </w:p>
        <w:p w14:paraId="50866831" w14:textId="2023141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8" w:history="1">
            <w:r w:rsidRPr="00D90C1F">
              <w:rPr>
                <w:rStyle w:val="Hyperlink"/>
                <w:bCs/>
                <w:noProof/>
              </w:rPr>
              <w:t>7.4</w:t>
            </w:r>
            <w:r>
              <w:rPr>
                <w:rFonts w:asciiTheme="minorHAnsi" w:hAnsiTheme="minorHAnsi" w:cstheme="minorBidi"/>
                <w:noProof/>
                <w:kern w:val="2"/>
                <w:sz w:val="24"/>
                <w:szCs w:val="24"/>
                <w14:ligatures w14:val="standardContextual"/>
              </w:rPr>
              <w:tab/>
            </w:r>
            <w:r w:rsidRPr="00D90C1F">
              <w:rPr>
                <w:rStyle w:val="Hyperlink"/>
                <w:noProof/>
              </w:rPr>
              <w:t>Uboot - Booting to BMC Linux</w:t>
            </w:r>
            <w:r>
              <w:rPr>
                <w:noProof/>
                <w:webHidden/>
              </w:rPr>
              <w:tab/>
            </w:r>
            <w:r>
              <w:rPr>
                <w:noProof/>
                <w:webHidden/>
              </w:rPr>
              <w:fldChar w:fldCharType="begin"/>
            </w:r>
            <w:r>
              <w:rPr>
                <w:noProof/>
                <w:webHidden/>
              </w:rPr>
              <w:instrText xml:space="preserve"> PAGEREF _Toc211962948 \h </w:instrText>
            </w:r>
            <w:r>
              <w:rPr>
                <w:noProof/>
                <w:webHidden/>
              </w:rPr>
            </w:r>
            <w:r>
              <w:rPr>
                <w:noProof/>
                <w:webHidden/>
              </w:rPr>
              <w:fldChar w:fldCharType="separate"/>
            </w:r>
            <w:r>
              <w:rPr>
                <w:noProof/>
                <w:webHidden/>
              </w:rPr>
              <w:t>13</w:t>
            </w:r>
            <w:r>
              <w:rPr>
                <w:noProof/>
                <w:webHidden/>
              </w:rPr>
              <w:fldChar w:fldCharType="end"/>
            </w:r>
          </w:hyperlink>
        </w:p>
        <w:p w14:paraId="4F580434" w14:textId="42FED0D2" w:rsidR="008D245D" w:rsidRDefault="008D245D">
          <w:pPr>
            <w:pStyle w:val="TOC1"/>
            <w:rPr>
              <w:rFonts w:asciiTheme="minorHAnsi" w:hAnsiTheme="minorHAnsi" w:cstheme="minorBidi"/>
              <w:b w:val="0"/>
              <w:bCs w:val="0"/>
              <w:kern w:val="2"/>
              <w:sz w:val="24"/>
              <w:szCs w:val="24"/>
              <w14:ligatures w14:val="standardContextual"/>
            </w:rPr>
          </w:pPr>
          <w:hyperlink w:anchor="_Toc211962949" w:history="1">
            <w:r w:rsidRPr="00D90C1F">
              <w:rPr>
                <w:rStyle w:val="Hyperlink"/>
              </w:rPr>
              <w:t>8 Supported Features</w:t>
            </w:r>
            <w:r>
              <w:rPr>
                <w:webHidden/>
              </w:rPr>
              <w:tab/>
            </w:r>
            <w:r>
              <w:rPr>
                <w:webHidden/>
              </w:rPr>
              <w:fldChar w:fldCharType="begin"/>
            </w:r>
            <w:r>
              <w:rPr>
                <w:webHidden/>
              </w:rPr>
              <w:instrText xml:space="preserve"> PAGEREF _Toc211962949 \h </w:instrText>
            </w:r>
            <w:r>
              <w:rPr>
                <w:webHidden/>
              </w:rPr>
            </w:r>
            <w:r>
              <w:rPr>
                <w:webHidden/>
              </w:rPr>
              <w:fldChar w:fldCharType="separate"/>
            </w:r>
            <w:r>
              <w:rPr>
                <w:webHidden/>
              </w:rPr>
              <w:t>14</w:t>
            </w:r>
            <w:r>
              <w:rPr>
                <w:webHidden/>
              </w:rPr>
              <w:fldChar w:fldCharType="end"/>
            </w:r>
          </w:hyperlink>
        </w:p>
        <w:p w14:paraId="7EA62803" w14:textId="75E7F574"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0" w:history="1">
            <w:r w:rsidRPr="00D90C1F">
              <w:rPr>
                <w:rStyle w:val="Hyperlink"/>
                <w:bCs/>
                <w:noProof/>
              </w:rPr>
              <w:t>8.1</w:t>
            </w:r>
            <w:r>
              <w:rPr>
                <w:rFonts w:asciiTheme="minorHAnsi" w:hAnsiTheme="minorHAnsi" w:cstheme="minorBidi"/>
                <w:noProof/>
                <w:kern w:val="2"/>
                <w:sz w:val="24"/>
                <w:szCs w:val="24"/>
                <w14:ligatures w14:val="standardContextual"/>
              </w:rPr>
              <w:tab/>
            </w:r>
            <w:r w:rsidRPr="00D90C1F">
              <w:rPr>
                <w:rStyle w:val="Hyperlink"/>
                <w:noProof/>
              </w:rPr>
              <w:t>Generic Features</w:t>
            </w:r>
            <w:r>
              <w:rPr>
                <w:noProof/>
                <w:webHidden/>
              </w:rPr>
              <w:tab/>
            </w:r>
            <w:r>
              <w:rPr>
                <w:noProof/>
                <w:webHidden/>
              </w:rPr>
              <w:fldChar w:fldCharType="begin"/>
            </w:r>
            <w:r>
              <w:rPr>
                <w:noProof/>
                <w:webHidden/>
              </w:rPr>
              <w:instrText xml:space="preserve"> PAGEREF _Toc211962950 \h </w:instrText>
            </w:r>
            <w:r>
              <w:rPr>
                <w:noProof/>
                <w:webHidden/>
              </w:rPr>
            </w:r>
            <w:r>
              <w:rPr>
                <w:noProof/>
                <w:webHidden/>
              </w:rPr>
              <w:fldChar w:fldCharType="separate"/>
            </w:r>
            <w:r>
              <w:rPr>
                <w:noProof/>
                <w:webHidden/>
              </w:rPr>
              <w:t>14</w:t>
            </w:r>
            <w:r>
              <w:rPr>
                <w:noProof/>
                <w:webHidden/>
              </w:rPr>
              <w:fldChar w:fldCharType="end"/>
            </w:r>
          </w:hyperlink>
        </w:p>
        <w:p w14:paraId="4759F539" w14:textId="1445C903"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1" w:history="1">
            <w:r w:rsidRPr="00D90C1F">
              <w:rPr>
                <w:rStyle w:val="Hyperlink"/>
                <w:bCs/>
                <w:noProof/>
              </w:rPr>
              <w:t>8.2</w:t>
            </w:r>
            <w:r>
              <w:rPr>
                <w:rFonts w:asciiTheme="minorHAnsi" w:hAnsiTheme="minorHAnsi" w:cstheme="minorBidi"/>
                <w:noProof/>
                <w:kern w:val="2"/>
                <w:sz w:val="24"/>
                <w:szCs w:val="24"/>
                <w14:ligatures w14:val="standardContextual"/>
              </w:rPr>
              <w:tab/>
            </w:r>
            <w:r w:rsidRPr="00D90C1F">
              <w:rPr>
                <w:rStyle w:val="Hyperlink"/>
                <w:noProof/>
              </w:rPr>
              <w:t>SOC Specific</w:t>
            </w:r>
            <w:r>
              <w:rPr>
                <w:noProof/>
                <w:webHidden/>
              </w:rPr>
              <w:tab/>
            </w:r>
            <w:r>
              <w:rPr>
                <w:noProof/>
                <w:webHidden/>
              </w:rPr>
              <w:fldChar w:fldCharType="begin"/>
            </w:r>
            <w:r>
              <w:rPr>
                <w:noProof/>
                <w:webHidden/>
              </w:rPr>
              <w:instrText xml:space="preserve"> PAGEREF _Toc211962951 \h </w:instrText>
            </w:r>
            <w:r>
              <w:rPr>
                <w:noProof/>
                <w:webHidden/>
              </w:rPr>
            </w:r>
            <w:r>
              <w:rPr>
                <w:noProof/>
                <w:webHidden/>
              </w:rPr>
              <w:fldChar w:fldCharType="separate"/>
            </w:r>
            <w:r>
              <w:rPr>
                <w:noProof/>
                <w:webHidden/>
              </w:rPr>
              <w:t>14</w:t>
            </w:r>
            <w:r>
              <w:rPr>
                <w:noProof/>
                <w:webHidden/>
              </w:rPr>
              <w:fldChar w:fldCharType="end"/>
            </w:r>
          </w:hyperlink>
        </w:p>
        <w:p w14:paraId="6121688B" w14:textId="4DCADCA9"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2" w:history="1">
            <w:r w:rsidRPr="00D90C1F">
              <w:rPr>
                <w:rStyle w:val="Hyperlink"/>
                <w:noProof/>
              </w:rPr>
              <w:t>8.2.1</w:t>
            </w:r>
            <w:r>
              <w:rPr>
                <w:rFonts w:asciiTheme="minorHAnsi" w:hAnsiTheme="minorHAnsi" w:cstheme="minorBidi"/>
                <w:noProof/>
                <w:kern w:val="2"/>
                <w:sz w:val="24"/>
                <w:szCs w:val="24"/>
                <w14:ligatures w14:val="standardContextual"/>
              </w:rPr>
              <w:tab/>
            </w:r>
            <w:r w:rsidRPr="00D90C1F">
              <w:rPr>
                <w:rStyle w:val="Hyperlink"/>
                <w:noProof/>
              </w:rPr>
              <w:t>AST2600</w:t>
            </w:r>
            <w:r>
              <w:rPr>
                <w:noProof/>
                <w:webHidden/>
              </w:rPr>
              <w:tab/>
            </w:r>
            <w:r>
              <w:rPr>
                <w:noProof/>
                <w:webHidden/>
              </w:rPr>
              <w:fldChar w:fldCharType="begin"/>
            </w:r>
            <w:r>
              <w:rPr>
                <w:noProof/>
                <w:webHidden/>
              </w:rPr>
              <w:instrText xml:space="preserve"> PAGEREF _Toc211962952 \h </w:instrText>
            </w:r>
            <w:r>
              <w:rPr>
                <w:noProof/>
                <w:webHidden/>
              </w:rPr>
            </w:r>
            <w:r>
              <w:rPr>
                <w:noProof/>
                <w:webHidden/>
              </w:rPr>
              <w:fldChar w:fldCharType="separate"/>
            </w:r>
            <w:r>
              <w:rPr>
                <w:noProof/>
                <w:webHidden/>
              </w:rPr>
              <w:t>15</w:t>
            </w:r>
            <w:r>
              <w:rPr>
                <w:noProof/>
                <w:webHidden/>
              </w:rPr>
              <w:fldChar w:fldCharType="end"/>
            </w:r>
          </w:hyperlink>
        </w:p>
        <w:p w14:paraId="59B4785B" w14:textId="208876A2"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3" w:history="1">
            <w:r w:rsidRPr="00D90C1F">
              <w:rPr>
                <w:rStyle w:val="Hyperlink"/>
                <w:noProof/>
              </w:rPr>
              <w:t>8.2.2</w:t>
            </w:r>
            <w:r>
              <w:rPr>
                <w:rFonts w:asciiTheme="minorHAnsi" w:hAnsiTheme="minorHAnsi" w:cstheme="minorBidi"/>
                <w:noProof/>
                <w:kern w:val="2"/>
                <w:sz w:val="24"/>
                <w:szCs w:val="24"/>
                <w14:ligatures w14:val="standardContextual"/>
              </w:rPr>
              <w:tab/>
            </w:r>
            <w:r w:rsidRPr="00D90C1F">
              <w:rPr>
                <w:rStyle w:val="Hyperlink"/>
                <w:noProof/>
              </w:rPr>
              <w:t>AST2700</w:t>
            </w:r>
            <w:r>
              <w:rPr>
                <w:noProof/>
                <w:webHidden/>
              </w:rPr>
              <w:tab/>
            </w:r>
            <w:r>
              <w:rPr>
                <w:noProof/>
                <w:webHidden/>
              </w:rPr>
              <w:fldChar w:fldCharType="begin"/>
            </w:r>
            <w:r>
              <w:rPr>
                <w:noProof/>
                <w:webHidden/>
              </w:rPr>
              <w:instrText xml:space="preserve"> PAGEREF _Toc211962953 \h </w:instrText>
            </w:r>
            <w:r>
              <w:rPr>
                <w:noProof/>
                <w:webHidden/>
              </w:rPr>
            </w:r>
            <w:r>
              <w:rPr>
                <w:noProof/>
                <w:webHidden/>
              </w:rPr>
              <w:fldChar w:fldCharType="separate"/>
            </w:r>
            <w:r>
              <w:rPr>
                <w:noProof/>
                <w:webHidden/>
              </w:rPr>
              <w:t>15</w:t>
            </w:r>
            <w:r>
              <w:rPr>
                <w:noProof/>
                <w:webHidden/>
              </w:rPr>
              <w:fldChar w:fldCharType="end"/>
            </w:r>
          </w:hyperlink>
        </w:p>
        <w:p w14:paraId="7B7A2F6B" w14:textId="4BC0FF57"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4" w:history="1">
            <w:r w:rsidRPr="00D90C1F">
              <w:rPr>
                <w:rStyle w:val="Hyperlink"/>
                <w:noProof/>
              </w:rPr>
              <w:t>8.2.3</w:t>
            </w:r>
            <w:r>
              <w:rPr>
                <w:rFonts w:asciiTheme="minorHAnsi" w:hAnsiTheme="minorHAnsi" w:cstheme="minorBidi"/>
                <w:noProof/>
                <w:kern w:val="2"/>
                <w:sz w:val="24"/>
                <w:szCs w:val="24"/>
                <w14:ligatures w14:val="standardContextual"/>
              </w:rPr>
              <w:tab/>
            </w:r>
            <w:r w:rsidRPr="00D90C1F">
              <w:rPr>
                <w:rStyle w:val="Hyperlink"/>
                <w:noProof/>
              </w:rPr>
              <w:t>Arbel</w:t>
            </w:r>
            <w:r>
              <w:rPr>
                <w:noProof/>
                <w:webHidden/>
              </w:rPr>
              <w:tab/>
            </w:r>
            <w:r>
              <w:rPr>
                <w:noProof/>
                <w:webHidden/>
              </w:rPr>
              <w:fldChar w:fldCharType="begin"/>
            </w:r>
            <w:r>
              <w:rPr>
                <w:noProof/>
                <w:webHidden/>
              </w:rPr>
              <w:instrText xml:space="preserve"> PAGEREF _Toc211962954 \h </w:instrText>
            </w:r>
            <w:r>
              <w:rPr>
                <w:noProof/>
                <w:webHidden/>
              </w:rPr>
            </w:r>
            <w:r>
              <w:rPr>
                <w:noProof/>
                <w:webHidden/>
              </w:rPr>
              <w:fldChar w:fldCharType="separate"/>
            </w:r>
            <w:r>
              <w:rPr>
                <w:noProof/>
                <w:webHidden/>
              </w:rPr>
              <w:t>15</w:t>
            </w:r>
            <w:r>
              <w:rPr>
                <w:noProof/>
                <w:webHidden/>
              </w:rPr>
              <w:fldChar w:fldCharType="end"/>
            </w:r>
          </w:hyperlink>
        </w:p>
        <w:p w14:paraId="07461A0B" w14:textId="197A1F73"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211962927"/>
      <w:r>
        <w:lastRenderedPageBreak/>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 xml:space="preserve">ASPEED and </w:t>
      </w:r>
      <w:proofErr w:type="spellStart"/>
      <w:r w:rsidR="00050C81">
        <w:t>Nuvoton</w:t>
      </w:r>
      <w:proofErr w:type="spellEnd"/>
      <w:r w:rsidR="00050C81">
        <w:t xml:space="preserve"> EVB board details</w:t>
      </w:r>
      <w:r w:rsidR="005051DC">
        <w:t xml:space="preserve">, </w:t>
      </w:r>
      <w:r w:rsidRPr="00CE2FB3">
        <w:t>build</w:t>
      </w:r>
      <w:r w:rsidR="005051DC">
        <w:t xml:space="preserve"> and </w:t>
      </w:r>
      <w:r w:rsidRPr="00CE2FB3">
        <w:t xml:space="preserve">flash </w:t>
      </w:r>
      <w:r w:rsidR="00050C81">
        <w:t xml:space="preserve">using </w:t>
      </w:r>
      <w:proofErr w:type="spellStart"/>
      <w:r w:rsidR="008B5419" w:rsidRPr="008B5419">
        <w:t>MegaRAC</w:t>
      </w:r>
      <w:proofErr w:type="spellEnd"/>
      <w:r w:rsidR="008B5419" w:rsidRPr="008B5419">
        <w:t xml:space="preserve">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opensource-based BMC remote management solution developed on core technology from the Linux Foundation </w:t>
      </w:r>
      <w:proofErr w:type="spellStart"/>
      <w:r w:rsidRPr="008B5419">
        <w:t>OpenBMC</w:t>
      </w:r>
      <w:proofErr w:type="spellEnd"/>
      <w:r w:rsidRPr="008B5419">
        <w:t xml:space="preserve">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 xml:space="preserve">based on the proven </w:t>
      </w:r>
      <w:proofErr w:type="spellStart"/>
      <w:r w:rsidRPr="008B5419">
        <w:t>MegaRAC</w:t>
      </w:r>
      <w:proofErr w:type="spellEnd"/>
      <w:r w:rsidRPr="008B5419">
        <w:t xml:space="preserve"> firmware stack, trusted for years by leading OEMs and ODMs for its robust, secure remote server management.</w:t>
      </w:r>
      <w:r w:rsidR="00B82E96">
        <w:t xml:space="preserve"> </w:t>
      </w:r>
    </w:p>
    <w:p w14:paraId="24D9F006" w14:textId="3C42A2C8" w:rsidR="00B82E96" w:rsidRDefault="00B82E96" w:rsidP="00A92D8A">
      <w:r>
        <w:t>For more details</w:t>
      </w:r>
      <w:r w:rsidRPr="00B82E96">
        <w:t xml:space="preserve">: </w:t>
      </w:r>
      <w:hyperlink r:id="rId11" w:history="1">
        <w:r w:rsidR="00595ECC" w:rsidRPr="00312C0B">
          <w:rPr>
            <w:rStyle w:val="Hyperlink"/>
          </w:rPr>
          <w:t>https://www.ami.com/megarac/</w:t>
        </w:r>
      </w:hyperlink>
    </w:p>
    <w:p w14:paraId="650436AB" w14:textId="173774CA" w:rsidR="00595ECC" w:rsidRPr="00CE2FB3" w:rsidRDefault="00595ECC" w:rsidP="00595ECC">
      <w:pPr>
        <w:pStyle w:val="Heading1"/>
      </w:pPr>
      <w:bookmarkStart w:id="5" w:name="_Toc211962928"/>
      <w:r w:rsidRPr="00595ECC">
        <w:t xml:space="preserve">Megarac Community Edition vs Megarac </w:t>
      </w:r>
      <w:proofErr w:type="spellStart"/>
      <w:r w:rsidRPr="00595ECC">
        <w:t>OneTree</w:t>
      </w:r>
      <w:bookmarkEnd w:id="5"/>
      <w:proofErr w:type="spellEnd"/>
    </w:p>
    <w:p w14:paraId="755EBED3" w14:textId="77777777" w:rsidR="00595ECC" w:rsidRPr="00595ECC" w:rsidRDefault="00595ECC" w:rsidP="00595ECC">
      <w:pPr>
        <w:numPr>
          <w:ilvl w:val="0"/>
          <w:numId w:val="39"/>
        </w:numPr>
      </w:pPr>
      <w:bookmarkStart w:id="6" w:name="_Hlk211936986"/>
      <w:r w:rsidRPr="00595ECC">
        <w:rPr>
          <w:b/>
          <w:bCs/>
        </w:rPr>
        <w:t xml:space="preserve">Megarac </w:t>
      </w:r>
      <w:proofErr w:type="spellStart"/>
      <w:r w:rsidRPr="00595ECC">
        <w:rPr>
          <w:b/>
          <w:bCs/>
        </w:rPr>
        <w:t>OneTree</w:t>
      </w:r>
      <w:proofErr w:type="spellEnd"/>
      <w:r w:rsidRPr="00595ECC">
        <w:t>: Includes a complete upgrade to ASPEED SDK v9.06 and incorporates key fixes from version v9.07.</w:t>
      </w:r>
    </w:p>
    <w:p w14:paraId="4ECB921F" w14:textId="77777777" w:rsidR="00595ECC" w:rsidRPr="00595ECC" w:rsidRDefault="00595ECC" w:rsidP="00595ECC">
      <w:pPr>
        <w:numPr>
          <w:ilvl w:val="0"/>
          <w:numId w:val="39"/>
        </w:numPr>
      </w:pPr>
      <w:r w:rsidRPr="00595ECC">
        <w:rPr>
          <w:b/>
          <w:bCs/>
        </w:rPr>
        <w:t>Megarac Community Edition</w:t>
      </w:r>
      <w:r w:rsidRPr="00595ECC">
        <w:t xml:space="preserve">: Based on Megarac </w:t>
      </w:r>
      <w:proofErr w:type="spellStart"/>
      <w:r w:rsidRPr="00595ECC">
        <w:t>OneTree</w:t>
      </w:r>
      <w:proofErr w:type="spellEnd"/>
      <w:r w:rsidRPr="00595ECC">
        <w:t>, but with limited features. It does not support the Enterprise Pack (EP) or Silicon Pack (Si).</w:t>
      </w:r>
    </w:p>
    <w:tbl>
      <w:tblPr>
        <w:tblStyle w:val="TableGrid"/>
        <w:tblW w:w="0" w:type="auto"/>
        <w:tblLook w:val="04A0" w:firstRow="1" w:lastRow="0" w:firstColumn="1" w:lastColumn="0" w:noHBand="0" w:noVBand="1"/>
      </w:tblPr>
      <w:tblGrid>
        <w:gridCol w:w="2877"/>
        <w:gridCol w:w="2877"/>
        <w:gridCol w:w="2876"/>
      </w:tblGrid>
      <w:tr w:rsidR="00595ECC" w:rsidRPr="00595ECC" w14:paraId="7F040071" w14:textId="77777777" w:rsidTr="00C023A7">
        <w:trPr>
          <w:cnfStyle w:val="100000000000" w:firstRow="1" w:lastRow="0" w:firstColumn="0" w:lastColumn="0" w:oddVBand="0" w:evenVBand="0" w:oddHBand="0" w:evenHBand="0" w:firstRowFirstColumn="0" w:firstRowLastColumn="0" w:lastRowFirstColumn="0" w:lastRowLastColumn="0"/>
        </w:trPr>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B197A2" w14:textId="77777777" w:rsidR="00595ECC" w:rsidRPr="00595ECC" w:rsidRDefault="00595ECC" w:rsidP="00595ECC">
            <w:r w:rsidRPr="00595ECC">
              <w:t>Feature</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132308" w14:textId="77777777" w:rsidR="00595ECC" w:rsidRPr="00595ECC" w:rsidRDefault="00595ECC" w:rsidP="00595ECC">
            <w:r w:rsidRPr="00595ECC">
              <w:t>Megarac Community Edition</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A313" w14:textId="77777777" w:rsidR="00595ECC" w:rsidRPr="00595ECC" w:rsidRDefault="00595ECC" w:rsidP="00595ECC">
            <w:r w:rsidRPr="00595ECC">
              <w:t xml:space="preserve">Megarac </w:t>
            </w:r>
            <w:proofErr w:type="spellStart"/>
            <w:r w:rsidRPr="00595ECC">
              <w:t>OneTree</w:t>
            </w:r>
            <w:proofErr w:type="spellEnd"/>
          </w:p>
        </w:tc>
      </w:tr>
      <w:tr w:rsidR="00595ECC" w:rsidRPr="00595ECC" w14:paraId="12F6E784"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1E882" w14:textId="3CDC12C4" w:rsidR="00595ECC" w:rsidRPr="00410086" w:rsidRDefault="00C023A7" w:rsidP="00C023A7">
            <w:pPr>
              <w:rPr>
                <w:rFonts w:cs="Calibri"/>
              </w:rPr>
            </w:pPr>
            <w:r w:rsidRPr="00410086">
              <w:rPr>
                <w:rFonts w:cs="Calibri"/>
              </w:rPr>
              <w:t>Core Features and Bug Fixes</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1AE01"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D099E" w14:textId="77777777" w:rsidR="00595ECC" w:rsidRPr="00595ECC" w:rsidRDefault="00595ECC" w:rsidP="00595ECC">
            <w:r w:rsidRPr="00595ECC">
              <w:rPr>
                <w:rFonts w:ascii="Segoe UI Symbol" w:hAnsi="Segoe UI Symbol" w:cs="Segoe UI Symbol"/>
              </w:rPr>
              <w:t>✓</w:t>
            </w:r>
          </w:p>
        </w:tc>
      </w:tr>
      <w:tr w:rsidR="00C023A7" w:rsidRPr="00595ECC" w14:paraId="32CFD1D0"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E1E0E" w14:textId="77777777" w:rsidR="00C023A7" w:rsidRPr="00410086" w:rsidRDefault="00C023A7" w:rsidP="00C023A7">
            <w:pPr>
              <w:rPr>
                <w:rFonts w:cs="Calibri"/>
              </w:rPr>
            </w:pPr>
            <w:r w:rsidRPr="00410086">
              <w:rPr>
                <w:rFonts w:cs="Calibri"/>
              </w:rPr>
              <w:t>L2 Support</w:t>
            </w:r>
          </w:p>
          <w:p w14:paraId="251C62C2" w14:textId="67A953D1" w:rsidR="00C023A7" w:rsidRPr="00410086" w:rsidRDefault="00C023A7" w:rsidP="00C023A7"/>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581F8" w14:textId="50D654D9" w:rsidR="00C023A7" w:rsidRPr="00595ECC" w:rsidRDefault="00C023A7" w:rsidP="00C023A7">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7EA99" w14:textId="179C89C1" w:rsidR="00C023A7" w:rsidRPr="00595ECC" w:rsidRDefault="00C023A7" w:rsidP="00C023A7">
            <w:r w:rsidRPr="00595ECC">
              <w:rPr>
                <w:rFonts w:ascii="Segoe UI Symbol" w:hAnsi="Segoe UI Symbol" w:cs="Segoe UI Symbol"/>
              </w:rPr>
              <w:t>✓</w:t>
            </w:r>
          </w:p>
        </w:tc>
      </w:tr>
      <w:tr w:rsidR="00595ECC" w:rsidRPr="00595ECC" w14:paraId="1FE06D33"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C0CC0" w14:textId="77777777" w:rsidR="00C023A7" w:rsidRPr="00410086" w:rsidRDefault="00C023A7" w:rsidP="00C023A7">
            <w:pPr>
              <w:rPr>
                <w:rFonts w:cs="Calibri"/>
              </w:rPr>
            </w:pPr>
            <w:r w:rsidRPr="00410086">
              <w:rPr>
                <w:rFonts w:cs="Calibri"/>
              </w:rPr>
              <w:t>L1 Support</w:t>
            </w:r>
          </w:p>
          <w:p w14:paraId="69B0F76B" w14:textId="33BC76C3"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0C26D"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FA16C" w14:textId="77777777" w:rsidR="00595ECC" w:rsidRPr="00595ECC" w:rsidRDefault="00595ECC" w:rsidP="00595ECC">
            <w:r w:rsidRPr="00595ECC">
              <w:rPr>
                <w:rFonts w:ascii="Segoe UI Symbol" w:hAnsi="Segoe UI Symbol" w:cs="Segoe UI Symbol"/>
              </w:rPr>
              <w:t>✓</w:t>
            </w:r>
          </w:p>
        </w:tc>
      </w:tr>
      <w:tr w:rsidR="00C023A7" w:rsidRPr="00595ECC" w14:paraId="63D31D1F"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C5103" w14:textId="1F4B2915" w:rsidR="00C023A7" w:rsidRPr="00410086" w:rsidRDefault="00C023A7" w:rsidP="00C023A7">
            <w:pPr>
              <w:rPr>
                <w:rFonts w:cs="Calibri"/>
              </w:rPr>
            </w:pPr>
            <w:r w:rsidRPr="00410086">
              <w:rPr>
                <w:rFonts w:cs="Calibri"/>
              </w:rPr>
              <w:t>Value Add Features</w:t>
            </w:r>
            <w:r w:rsidRPr="009C62D7">
              <w:rPr>
                <w:rFonts w:cs="Calibri"/>
                <w:vertAlign w:val="superscript"/>
              </w:rPr>
              <w:t xml:space="preserve"> </w:t>
            </w:r>
            <w:r w:rsidR="009C62D7" w:rsidRPr="00AE1F19">
              <w:rPr>
                <w:rFonts w:cs="Calibri"/>
                <w:b/>
                <w:bCs/>
                <w:color w:val="0D0D0D" w:themeColor="text1" w:themeTint="F2"/>
                <w:vertAlign w:val="superscript"/>
              </w:rPr>
              <w:t>1</w:t>
            </w:r>
          </w:p>
          <w:p w14:paraId="4FD4E710" w14:textId="77777777" w:rsidR="00C023A7" w:rsidRPr="00410086" w:rsidRDefault="00C023A7" w:rsidP="00C023A7">
            <w:pPr>
              <w:rPr>
                <w:rFonts w:cs="Calibri"/>
              </w:rPr>
            </w:pP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1300C" w14:textId="0CE33AB8" w:rsidR="00C023A7" w:rsidRPr="00595ECC" w:rsidRDefault="00C023A7" w:rsidP="00C023A7">
            <w:pPr>
              <w:rPr>
                <w:rFonts w:ascii="Segoe UI Symbol" w:hAnsi="Segoe UI Symbol" w:cs="Segoe UI Symbol"/>
              </w:rPr>
            </w:pPr>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8D1107" w14:textId="04505EC4" w:rsidR="00C023A7" w:rsidRPr="00595ECC" w:rsidRDefault="00C023A7" w:rsidP="00C023A7">
            <w:pPr>
              <w:rPr>
                <w:rFonts w:ascii="Segoe UI Symbol" w:hAnsi="Segoe UI Symbol" w:cs="Segoe UI Symbol"/>
              </w:rPr>
            </w:pPr>
            <w:r w:rsidRPr="00595ECC">
              <w:rPr>
                <w:rFonts w:ascii="Segoe UI Symbol" w:hAnsi="Segoe UI Symbol" w:cs="Segoe UI Symbol"/>
              </w:rPr>
              <w:t>✓</w:t>
            </w:r>
          </w:p>
        </w:tc>
      </w:tr>
      <w:tr w:rsidR="00C023A7" w:rsidRPr="00595ECC" w14:paraId="6ECF2835"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CC9BC" w14:textId="096D500C" w:rsidR="00C023A7" w:rsidRPr="00410086" w:rsidRDefault="00C023A7" w:rsidP="00C023A7">
            <w:pPr>
              <w:rPr>
                <w:rFonts w:cs="Calibri"/>
              </w:rPr>
            </w:pPr>
            <w:r w:rsidRPr="00410086">
              <w:rPr>
                <w:rFonts w:cs="Calibri"/>
              </w:rPr>
              <w:t xml:space="preserve">New Technology </w:t>
            </w:r>
            <w:r w:rsidR="003A5F99" w:rsidRPr="00410086">
              <w:rPr>
                <w:rFonts w:cs="Calibri"/>
              </w:rPr>
              <w:t>Enablement (</w:t>
            </w:r>
            <w:r w:rsidRPr="00410086">
              <w:rPr>
                <w:rFonts w:cs="Calibri"/>
              </w:rPr>
              <w:t>GPGPU)</w:t>
            </w:r>
          </w:p>
          <w:p w14:paraId="09F78867" w14:textId="77777777" w:rsidR="00C023A7" w:rsidRPr="00410086" w:rsidRDefault="00C023A7" w:rsidP="00C023A7">
            <w:pPr>
              <w:rPr>
                <w:rFonts w:cs="Calibri"/>
              </w:rPr>
            </w:pP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899A7" w14:textId="3C9D9D76" w:rsidR="00C023A7" w:rsidRPr="00595ECC" w:rsidRDefault="00C023A7" w:rsidP="00C023A7">
            <w:pPr>
              <w:rPr>
                <w:rFonts w:ascii="Segoe UI Symbol" w:hAnsi="Segoe UI Symbol" w:cs="Segoe UI Symbol"/>
              </w:rPr>
            </w:pPr>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B8B63" w14:textId="05AE8B7E" w:rsidR="00C023A7" w:rsidRPr="00595ECC" w:rsidRDefault="00C023A7" w:rsidP="00C023A7">
            <w:pPr>
              <w:rPr>
                <w:rFonts w:ascii="Segoe UI Symbol" w:hAnsi="Segoe UI Symbol" w:cs="Segoe UI Symbol"/>
              </w:rPr>
            </w:pPr>
            <w:r w:rsidRPr="00595ECC">
              <w:rPr>
                <w:rFonts w:ascii="Segoe UI Symbol" w:hAnsi="Segoe UI Symbol" w:cs="Segoe UI Symbol"/>
              </w:rPr>
              <w:t>✓</w:t>
            </w:r>
          </w:p>
        </w:tc>
      </w:tr>
      <w:tr w:rsidR="00595ECC" w:rsidRPr="00595ECC" w14:paraId="77DEFA92"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5CF57" w14:textId="044C06B5" w:rsidR="00C023A7" w:rsidRPr="00410086" w:rsidRDefault="00C023A7" w:rsidP="00C023A7">
            <w:pPr>
              <w:rPr>
                <w:rFonts w:cs="Calibri"/>
              </w:rPr>
            </w:pPr>
            <w:r w:rsidRPr="00410086">
              <w:rPr>
                <w:rFonts w:cs="Calibri"/>
              </w:rPr>
              <w:t>Silicon and Customer Reference Platform Support</w:t>
            </w:r>
            <w:r w:rsidR="00D72526">
              <w:rPr>
                <w:rFonts w:cs="Calibri"/>
              </w:rPr>
              <w:t xml:space="preserve"> </w:t>
            </w:r>
            <w:r w:rsidR="00D72526" w:rsidRPr="00AE1F19">
              <w:rPr>
                <w:rFonts w:cs="Calibri"/>
                <w:b/>
                <w:bCs/>
                <w:color w:val="0D0D0D" w:themeColor="text1" w:themeTint="F2"/>
                <w:vertAlign w:val="superscript"/>
              </w:rPr>
              <w:t>2</w:t>
            </w:r>
          </w:p>
          <w:p w14:paraId="7FCA0382" w14:textId="1020B72B"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58518"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FAEB9" w14:textId="77777777" w:rsidR="00595ECC" w:rsidRPr="00595ECC" w:rsidRDefault="00595ECC" w:rsidP="00595ECC">
            <w:r w:rsidRPr="00595ECC">
              <w:rPr>
                <w:rFonts w:ascii="Segoe UI Symbol" w:hAnsi="Segoe UI Symbol" w:cs="Segoe UI Symbol"/>
              </w:rPr>
              <w:t>✓</w:t>
            </w:r>
          </w:p>
        </w:tc>
      </w:tr>
      <w:tr w:rsidR="00595ECC" w:rsidRPr="00595ECC" w14:paraId="732CC64A"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CB4A0" w14:textId="77777777" w:rsidR="00C023A7" w:rsidRPr="00410086" w:rsidRDefault="00C023A7" w:rsidP="00C023A7">
            <w:pPr>
              <w:rPr>
                <w:rFonts w:cs="Calibri"/>
              </w:rPr>
            </w:pPr>
            <w:r w:rsidRPr="00410086">
              <w:rPr>
                <w:rFonts w:cs="Calibri"/>
              </w:rPr>
              <w:t xml:space="preserve">Regular Sync with Upstream </w:t>
            </w:r>
          </w:p>
          <w:p w14:paraId="403FAD8C" w14:textId="6D652F28"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AD19"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A7EBD" w14:textId="77777777" w:rsidR="00595ECC" w:rsidRPr="00595ECC" w:rsidRDefault="00595ECC" w:rsidP="00595ECC">
            <w:r w:rsidRPr="00595ECC">
              <w:rPr>
                <w:rFonts w:ascii="Segoe UI Symbol" w:hAnsi="Segoe UI Symbol" w:cs="Segoe UI Symbol"/>
              </w:rPr>
              <w:t>✓</w:t>
            </w:r>
          </w:p>
        </w:tc>
      </w:tr>
      <w:tr w:rsidR="00595ECC" w:rsidRPr="00595ECC" w14:paraId="06E76D7F"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18295" w14:textId="77777777" w:rsidR="00C023A7" w:rsidRPr="00410086" w:rsidRDefault="00C023A7" w:rsidP="00C023A7">
            <w:pPr>
              <w:rPr>
                <w:rFonts w:cs="Calibri"/>
              </w:rPr>
            </w:pPr>
            <w:r w:rsidRPr="00410086">
              <w:rPr>
                <w:rFonts w:cs="Calibri"/>
              </w:rPr>
              <w:t>Latest SDK Update</w:t>
            </w:r>
          </w:p>
          <w:p w14:paraId="17BFF67A" w14:textId="08DB5641"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5F67E2"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2077" w14:textId="77777777" w:rsidR="00595ECC" w:rsidRPr="00595ECC" w:rsidRDefault="00595ECC" w:rsidP="00595ECC">
            <w:r w:rsidRPr="00595ECC">
              <w:rPr>
                <w:rFonts w:ascii="Segoe UI Symbol" w:hAnsi="Segoe UI Symbol" w:cs="Segoe UI Symbol"/>
              </w:rPr>
              <w:t>✓</w:t>
            </w:r>
          </w:p>
        </w:tc>
      </w:tr>
      <w:tr w:rsidR="00595ECC" w:rsidRPr="00595ECC" w14:paraId="759DFA68"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1B439" w14:textId="5E406EB2" w:rsidR="00C023A7" w:rsidRPr="00410086" w:rsidRDefault="00B93836" w:rsidP="00C023A7">
            <w:pPr>
              <w:rPr>
                <w:rFonts w:cs="Calibri"/>
              </w:rPr>
            </w:pPr>
            <w:r w:rsidRPr="00410086">
              <w:rPr>
                <w:rFonts w:cs="Calibri"/>
              </w:rPr>
              <w:t>SLA (</w:t>
            </w:r>
            <w:r w:rsidR="00C023A7" w:rsidRPr="00410086">
              <w:rPr>
                <w:rFonts w:cs="Calibri"/>
              </w:rPr>
              <w:t>Bug and Security)</w:t>
            </w:r>
          </w:p>
          <w:p w14:paraId="776042C7" w14:textId="0679DBF7"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EBB7D"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B732A" w14:textId="77777777" w:rsidR="00595ECC" w:rsidRPr="00595ECC" w:rsidRDefault="00595ECC" w:rsidP="00595ECC">
            <w:r w:rsidRPr="00595ECC">
              <w:rPr>
                <w:rFonts w:ascii="Segoe UI Symbol" w:hAnsi="Segoe UI Symbol" w:cs="Segoe UI Symbol"/>
              </w:rPr>
              <w:t>✓</w:t>
            </w:r>
          </w:p>
        </w:tc>
      </w:tr>
      <w:tr w:rsidR="00595ECC" w:rsidRPr="00595ECC" w14:paraId="78273779"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6AF9B" w14:textId="77777777" w:rsidR="00C023A7" w:rsidRPr="00410086" w:rsidRDefault="00C023A7" w:rsidP="00C023A7">
            <w:pPr>
              <w:rPr>
                <w:rFonts w:cs="Calibri"/>
              </w:rPr>
            </w:pPr>
            <w:r w:rsidRPr="00410086">
              <w:rPr>
                <w:rFonts w:cs="Calibri"/>
              </w:rPr>
              <w:t>Security Advisory</w:t>
            </w:r>
          </w:p>
          <w:p w14:paraId="489C540D" w14:textId="7B6C6AEB"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5162B2"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4416B0" w14:textId="77777777" w:rsidR="00595ECC" w:rsidRPr="00595ECC" w:rsidRDefault="00595ECC" w:rsidP="00595ECC">
            <w:r w:rsidRPr="00595ECC">
              <w:rPr>
                <w:rFonts w:ascii="Segoe UI Symbol" w:hAnsi="Segoe UI Symbol" w:cs="Segoe UI Symbol"/>
              </w:rPr>
              <w:t>✓</w:t>
            </w:r>
          </w:p>
        </w:tc>
      </w:tr>
      <w:tr w:rsidR="00595ECC" w:rsidRPr="00595ECC" w14:paraId="46335F78"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0B792" w14:textId="77777777" w:rsidR="00C023A7" w:rsidRPr="00410086" w:rsidRDefault="00C023A7" w:rsidP="00C023A7">
            <w:pPr>
              <w:rPr>
                <w:rFonts w:cs="Calibri"/>
              </w:rPr>
            </w:pPr>
            <w:r w:rsidRPr="00410086">
              <w:rPr>
                <w:rFonts w:cs="Calibri"/>
              </w:rPr>
              <w:lastRenderedPageBreak/>
              <w:t>Tools, Documentation and Training</w:t>
            </w:r>
          </w:p>
          <w:p w14:paraId="13881F7C" w14:textId="26A74866" w:rsidR="00595ECC" w:rsidRPr="00410086" w:rsidRDefault="00595ECC" w:rsidP="00595ECC"/>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2C9BB4" w14:textId="77777777" w:rsidR="00595ECC" w:rsidRPr="00595ECC" w:rsidRDefault="00595ECC" w:rsidP="00595ECC">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E496C" w14:textId="77777777" w:rsidR="00595ECC" w:rsidRPr="00595ECC" w:rsidRDefault="00595ECC" w:rsidP="00595ECC">
            <w:r w:rsidRPr="00595ECC">
              <w:rPr>
                <w:rFonts w:ascii="Segoe UI Symbol" w:hAnsi="Segoe UI Symbol" w:cs="Segoe UI Symbol"/>
              </w:rPr>
              <w:t>✓</w:t>
            </w:r>
          </w:p>
        </w:tc>
        <w:bookmarkEnd w:id="6"/>
      </w:tr>
      <w:tr w:rsidR="00C023A7" w:rsidRPr="00595ECC" w14:paraId="5BA99FCF"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2EC57" w14:textId="77777777" w:rsidR="00C023A7" w:rsidRPr="00410086" w:rsidRDefault="00C023A7" w:rsidP="00C023A7">
            <w:pPr>
              <w:rPr>
                <w:rFonts w:cs="Calibri"/>
              </w:rPr>
            </w:pPr>
            <w:r w:rsidRPr="00410086">
              <w:rPr>
                <w:rFonts w:cs="Calibri"/>
              </w:rPr>
              <w:t>Live Tree Access</w:t>
            </w:r>
          </w:p>
          <w:p w14:paraId="20339F39" w14:textId="77777777" w:rsidR="00C023A7" w:rsidRPr="00410086" w:rsidRDefault="00C023A7" w:rsidP="00C023A7">
            <w:pPr>
              <w:rPr>
                <w:rFonts w:cs="Calibri"/>
              </w:rPr>
            </w:pP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00287" w14:textId="6BF7C013" w:rsidR="00C023A7" w:rsidRPr="00595ECC" w:rsidRDefault="00C023A7" w:rsidP="00C023A7">
            <w:pPr>
              <w:rPr>
                <w:rFonts w:ascii="Segoe UI Symbol" w:hAnsi="Segoe UI Symbol" w:cs="Segoe UI Symbol"/>
              </w:rPr>
            </w:pPr>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DF76C" w14:textId="1A908999" w:rsidR="00C023A7" w:rsidRPr="00595ECC" w:rsidRDefault="00C023A7" w:rsidP="00C023A7">
            <w:pPr>
              <w:rPr>
                <w:rFonts w:ascii="Segoe UI Symbol" w:hAnsi="Segoe UI Symbol" w:cs="Segoe UI Symbol"/>
              </w:rPr>
            </w:pPr>
            <w:r w:rsidRPr="00595ECC">
              <w:rPr>
                <w:rFonts w:ascii="Segoe UI Symbol" w:hAnsi="Segoe UI Symbol" w:cs="Segoe UI Symbol"/>
              </w:rPr>
              <w:t>✓</w:t>
            </w:r>
          </w:p>
        </w:tc>
      </w:tr>
      <w:tr w:rsidR="00C023A7" w:rsidRPr="00595ECC" w14:paraId="519790E6"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24BCF" w14:textId="77777777" w:rsidR="00C023A7" w:rsidRPr="00410086" w:rsidRDefault="00C023A7" w:rsidP="00C023A7">
            <w:pPr>
              <w:rPr>
                <w:rFonts w:cs="Calibri"/>
              </w:rPr>
            </w:pPr>
            <w:r w:rsidRPr="00410086">
              <w:rPr>
                <w:rFonts w:cs="Calibri"/>
              </w:rPr>
              <w:t>NRE Support (Dedicated Engineering Service)</w:t>
            </w:r>
          </w:p>
          <w:p w14:paraId="70D088BC" w14:textId="77777777" w:rsidR="00C023A7" w:rsidRPr="00410086" w:rsidRDefault="00C023A7" w:rsidP="00C023A7">
            <w:pPr>
              <w:rPr>
                <w:rFonts w:cs="Calibri"/>
              </w:rPr>
            </w:pP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A8F42" w14:textId="66D0FFB7" w:rsidR="00C023A7" w:rsidRPr="00595ECC" w:rsidRDefault="00C023A7" w:rsidP="00C023A7">
            <w:pPr>
              <w:rPr>
                <w:rFonts w:ascii="Segoe UI Symbol" w:hAnsi="Segoe UI Symbol" w:cs="Segoe UI Symbol"/>
              </w:rPr>
            </w:pPr>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68D4D" w14:textId="7AEF0903" w:rsidR="00C023A7" w:rsidRPr="00595ECC" w:rsidRDefault="00C023A7" w:rsidP="00C023A7">
            <w:pPr>
              <w:rPr>
                <w:rFonts w:ascii="Segoe UI Symbol" w:hAnsi="Segoe UI Symbol" w:cs="Segoe UI Symbol"/>
              </w:rPr>
            </w:pPr>
            <w:r w:rsidRPr="00595ECC">
              <w:rPr>
                <w:rFonts w:ascii="Segoe UI Symbol" w:hAnsi="Segoe UI Symbol" w:cs="Segoe UI Symbol"/>
              </w:rPr>
              <w:t>✓</w:t>
            </w:r>
          </w:p>
        </w:tc>
      </w:tr>
      <w:tr w:rsidR="00C023A7" w:rsidRPr="00595ECC" w14:paraId="1D5C93F1" w14:textId="77777777" w:rsidTr="00C023A7">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A248D" w14:textId="77777777" w:rsidR="00C023A7" w:rsidRPr="00410086" w:rsidRDefault="00C023A7" w:rsidP="00C023A7">
            <w:pPr>
              <w:rPr>
                <w:rFonts w:cs="Calibri"/>
              </w:rPr>
            </w:pPr>
            <w:r w:rsidRPr="00410086">
              <w:rPr>
                <w:rFonts w:cs="Calibri"/>
              </w:rPr>
              <w:t>Faster TTM</w:t>
            </w:r>
          </w:p>
          <w:p w14:paraId="7836C4B5" w14:textId="77777777" w:rsidR="00C023A7" w:rsidRDefault="00C023A7" w:rsidP="00C023A7">
            <w:pPr>
              <w:rPr>
                <w:rFonts w:ascii="Calibri" w:hAnsi="Calibri" w:cs="Calibri"/>
              </w:rPr>
            </w:pP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253ED3" w14:textId="3F39A9C2" w:rsidR="00C023A7" w:rsidRPr="00595ECC" w:rsidRDefault="00C023A7" w:rsidP="00C023A7">
            <w:pPr>
              <w:rPr>
                <w:rFonts w:ascii="Segoe UI Symbol" w:hAnsi="Segoe UI Symbol" w:cs="Segoe UI Symbol"/>
              </w:rPr>
            </w:pPr>
            <w:r w:rsidRPr="00595ECC">
              <w:rPr>
                <w:rFonts w:ascii="Segoe UI Symbol" w:hAnsi="Segoe UI Symbol" w:cs="Segoe UI Symbol"/>
              </w:rPr>
              <w:t>✗</w:t>
            </w:r>
          </w:p>
        </w:tc>
        <w:tc>
          <w:tcPr>
            <w:tcW w:w="2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81438" w14:textId="22324016" w:rsidR="00C023A7" w:rsidRPr="00595ECC" w:rsidRDefault="00C023A7" w:rsidP="00C023A7">
            <w:pPr>
              <w:rPr>
                <w:rFonts w:ascii="Segoe UI Symbol" w:hAnsi="Segoe UI Symbol" w:cs="Segoe UI Symbol"/>
              </w:rPr>
            </w:pPr>
            <w:r w:rsidRPr="00595ECC">
              <w:rPr>
                <w:rFonts w:ascii="Segoe UI Symbol" w:hAnsi="Segoe UI Symbol" w:cs="Segoe UI Symbol"/>
              </w:rPr>
              <w:t>✓</w:t>
            </w:r>
          </w:p>
        </w:tc>
      </w:tr>
    </w:tbl>
    <w:p w14:paraId="19DDEC0F" w14:textId="77777777" w:rsidR="009C62D7" w:rsidRDefault="009C62D7" w:rsidP="009C62D7">
      <w:pPr>
        <w:pStyle w:val="Heading1"/>
        <w:numPr>
          <w:ilvl w:val="0"/>
          <w:numId w:val="0"/>
        </w:numPr>
        <w:ind w:left="432"/>
        <w:rPr>
          <w:rFonts w:ascii="Adobe Garamond Pro" w:hAnsi="Adobe Garamond Pro"/>
          <w:b w:val="0"/>
          <w:bCs w:val="0"/>
          <w:sz w:val="20"/>
          <w:szCs w:val="20"/>
        </w:rPr>
      </w:pPr>
      <w:bookmarkStart w:id="7" w:name="_Toc211962929"/>
      <w:r w:rsidRPr="009C62D7">
        <w:rPr>
          <w:rFonts w:ascii="Adobe Garamond Pro" w:hAnsi="Adobe Garamond Pro"/>
          <w:b w:val="0"/>
          <w:bCs w:val="0"/>
          <w:sz w:val="20"/>
          <w:szCs w:val="20"/>
        </w:rPr>
        <w:t>Note:</w:t>
      </w:r>
    </w:p>
    <w:p w14:paraId="42C2D32F" w14:textId="1869EB31" w:rsidR="0013166F" w:rsidRDefault="009C62D7" w:rsidP="009859B0">
      <w:pPr>
        <w:pStyle w:val="Heading1"/>
        <w:numPr>
          <w:ilvl w:val="0"/>
          <w:numId w:val="41"/>
        </w:numPr>
        <w:rPr>
          <w:rFonts w:ascii="Adobe Garamond Pro" w:hAnsi="Adobe Garamond Pro"/>
          <w:b w:val="0"/>
          <w:bCs w:val="0"/>
          <w:sz w:val="20"/>
          <w:szCs w:val="20"/>
        </w:rPr>
      </w:pPr>
      <w:r w:rsidRPr="009C62D7">
        <w:rPr>
          <w:rFonts w:ascii="Adobe Garamond Pro" w:hAnsi="Adobe Garamond Pro"/>
          <w:b w:val="0"/>
          <w:bCs w:val="0"/>
          <w:sz w:val="20"/>
          <w:szCs w:val="20"/>
        </w:rPr>
        <w:t xml:space="preserve">AMI provides Expansion Packs to manage the various controllers on the host, like RAID, NIC </w:t>
      </w:r>
      <w:r w:rsidR="00B76179" w:rsidRPr="009C62D7">
        <w:rPr>
          <w:rFonts w:ascii="Adobe Garamond Pro" w:hAnsi="Adobe Garamond Pro"/>
          <w:b w:val="0"/>
          <w:bCs w:val="0"/>
          <w:sz w:val="20"/>
          <w:szCs w:val="20"/>
        </w:rPr>
        <w:t>etc.</w:t>
      </w:r>
      <w:r w:rsidRPr="009C62D7">
        <w:rPr>
          <w:rFonts w:ascii="Adobe Garamond Pro" w:hAnsi="Adobe Garamond Pro"/>
          <w:b w:val="0"/>
          <w:bCs w:val="0"/>
          <w:sz w:val="20"/>
          <w:szCs w:val="20"/>
        </w:rPr>
        <w:t xml:space="preserve"> To get the list of available Expansion Packs on </w:t>
      </w:r>
      <w:proofErr w:type="spellStart"/>
      <w:r w:rsidRPr="009C62D7">
        <w:rPr>
          <w:rFonts w:ascii="Adobe Garamond Pro" w:hAnsi="Adobe Garamond Pro"/>
          <w:b w:val="0"/>
          <w:bCs w:val="0"/>
          <w:sz w:val="20"/>
          <w:szCs w:val="20"/>
        </w:rPr>
        <w:t>MegaRAC</w:t>
      </w:r>
      <w:proofErr w:type="spellEnd"/>
      <w:r w:rsidRPr="009C62D7">
        <w:rPr>
          <w:rFonts w:ascii="Adobe Garamond Pro" w:hAnsi="Adobe Garamond Pro"/>
          <w:b w:val="0"/>
          <w:bCs w:val="0"/>
          <w:sz w:val="20"/>
          <w:szCs w:val="20"/>
        </w:rPr>
        <w:t xml:space="preserve"> </w:t>
      </w:r>
      <w:proofErr w:type="spellStart"/>
      <w:r w:rsidRPr="009C62D7">
        <w:rPr>
          <w:rFonts w:ascii="Adobe Garamond Pro" w:hAnsi="Adobe Garamond Pro"/>
          <w:b w:val="0"/>
          <w:bCs w:val="0"/>
          <w:sz w:val="20"/>
          <w:szCs w:val="20"/>
        </w:rPr>
        <w:t>OneTree</w:t>
      </w:r>
      <w:proofErr w:type="spellEnd"/>
      <w:r w:rsidRPr="009C62D7">
        <w:rPr>
          <w:rFonts w:ascii="Adobe Garamond Pro" w:hAnsi="Adobe Garamond Pro"/>
          <w:b w:val="0"/>
          <w:bCs w:val="0"/>
          <w:sz w:val="20"/>
          <w:szCs w:val="20"/>
        </w:rPr>
        <w:t xml:space="preserve">, contact </w:t>
      </w:r>
      <w:hyperlink r:id="rId12" w:history="1">
        <w:r w:rsidRPr="009C62D7">
          <w:rPr>
            <w:rStyle w:val="Hyperlink"/>
            <w:b w:val="0"/>
            <w:bCs w:val="0"/>
            <w:szCs w:val="20"/>
          </w:rPr>
          <w:t>www.ami.com</w:t>
        </w:r>
      </w:hyperlink>
    </w:p>
    <w:p w14:paraId="40BBE0BB" w14:textId="7E2C2861" w:rsidR="0013166F" w:rsidRPr="009859B0" w:rsidRDefault="009C62D7" w:rsidP="009859B0">
      <w:pPr>
        <w:pStyle w:val="Heading1"/>
        <w:numPr>
          <w:ilvl w:val="0"/>
          <w:numId w:val="41"/>
        </w:numPr>
        <w:rPr>
          <w:rFonts w:ascii="Adobe Garamond Pro" w:hAnsi="Adobe Garamond Pro"/>
          <w:b w:val="0"/>
          <w:bCs w:val="0"/>
          <w:sz w:val="20"/>
          <w:szCs w:val="20"/>
        </w:rPr>
      </w:pPr>
      <w:r w:rsidRPr="009C62D7">
        <w:rPr>
          <w:rFonts w:ascii="Adobe Garamond Pro" w:hAnsi="Adobe Garamond Pro"/>
          <w:b w:val="0"/>
          <w:bCs w:val="0"/>
          <w:sz w:val="20"/>
          <w:szCs w:val="20"/>
        </w:rPr>
        <w:t xml:space="preserve">AMI support CRB’s across various silicon providers, to get list of supported CRBs on </w:t>
      </w:r>
      <w:proofErr w:type="spellStart"/>
      <w:r w:rsidRPr="009C62D7">
        <w:rPr>
          <w:rFonts w:ascii="Adobe Garamond Pro" w:hAnsi="Adobe Garamond Pro"/>
          <w:b w:val="0"/>
          <w:bCs w:val="0"/>
          <w:sz w:val="20"/>
          <w:szCs w:val="20"/>
        </w:rPr>
        <w:t>MegaRA</w:t>
      </w:r>
      <w:r>
        <w:rPr>
          <w:rFonts w:ascii="Adobe Garamond Pro" w:hAnsi="Adobe Garamond Pro"/>
          <w:b w:val="0"/>
          <w:bCs w:val="0"/>
          <w:sz w:val="20"/>
          <w:szCs w:val="20"/>
        </w:rPr>
        <w:t>C</w:t>
      </w:r>
      <w:proofErr w:type="spellEnd"/>
      <w:r w:rsidRPr="009C62D7">
        <w:rPr>
          <w:rFonts w:ascii="Adobe Garamond Pro" w:hAnsi="Adobe Garamond Pro"/>
          <w:b w:val="0"/>
          <w:bCs w:val="0"/>
          <w:sz w:val="20"/>
          <w:szCs w:val="20"/>
        </w:rPr>
        <w:t xml:space="preserve"> </w:t>
      </w:r>
      <w:proofErr w:type="spellStart"/>
      <w:r w:rsidRPr="009C62D7">
        <w:rPr>
          <w:rFonts w:ascii="Adobe Garamond Pro" w:hAnsi="Adobe Garamond Pro"/>
          <w:b w:val="0"/>
          <w:bCs w:val="0"/>
          <w:sz w:val="20"/>
          <w:szCs w:val="20"/>
        </w:rPr>
        <w:t>OneTree</w:t>
      </w:r>
      <w:proofErr w:type="spellEnd"/>
      <w:r w:rsidRPr="009C62D7">
        <w:rPr>
          <w:rFonts w:ascii="Adobe Garamond Pro" w:hAnsi="Adobe Garamond Pro"/>
          <w:b w:val="0"/>
          <w:bCs w:val="0"/>
          <w:sz w:val="20"/>
          <w:szCs w:val="20"/>
        </w:rPr>
        <w:t xml:space="preserve">, contact </w:t>
      </w:r>
      <w:hyperlink r:id="rId13" w:history="1">
        <w:r w:rsidRPr="009C62D7">
          <w:rPr>
            <w:rStyle w:val="Hyperlink"/>
            <w:b w:val="0"/>
            <w:bCs w:val="0"/>
            <w:szCs w:val="20"/>
          </w:rPr>
          <w:t>www.ami.com</w:t>
        </w:r>
      </w:hyperlink>
    </w:p>
    <w:p w14:paraId="1A922C94" w14:textId="4423DF60" w:rsidR="0013166F" w:rsidRPr="009C62D7" w:rsidRDefault="009859B0" w:rsidP="0013166F">
      <w:r w:rsidRPr="009859B0">
        <w:t xml:space="preserve">The ASPEED SDK version included in both the </w:t>
      </w:r>
      <w:proofErr w:type="spellStart"/>
      <w:r w:rsidRPr="009859B0">
        <w:t>OneTree</w:t>
      </w:r>
      <w:proofErr w:type="spellEnd"/>
      <w:r w:rsidRPr="009859B0">
        <w:t xml:space="preserve"> Community Edition and the </w:t>
      </w:r>
      <w:proofErr w:type="spellStart"/>
      <w:r w:rsidRPr="009859B0">
        <w:t>OneTree</w:t>
      </w:r>
      <w:proofErr w:type="spellEnd"/>
      <w:r w:rsidRPr="009859B0">
        <w:t xml:space="preserve"> 2.1.1 release is v9.07, while the latest official version available on ASPEED’s GitHub is v9.08. Although there may be differences between the </w:t>
      </w:r>
      <w:proofErr w:type="spellStart"/>
      <w:r w:rsidRPr="009859B0">
        <w:t>MegaRAC</w:t>
      </w:r>
      <w:proofErr w:type="spellEnd"/>
      <w:r w:rsidRPr="009859B0">
        <w:t xml:space="preserve"> Community Edition and the ASPEED SDK, </w:t>
      </w:r>
      <w:proofErr w:type="spellStart"/>
      <w:r w:rsidRPr="009859B0">
        <w:t>OneTree</w:t>
      </w:r>
      <w:proofErr w:type="spellEnd"/>
      <w:r w:rsidRPr="009859B0">
        <w:t xml:space="preserve"> licensed customers enjoy the advantage of receiving the latest SDK updates ensuring they stay current with minimal delay.</w:t>
      </w:r>
    </w:p>
    <w:p w14:paraId="7F6D083A" w14:textId="5CBC19FC" w:rsidR="00050C81" w:rsidRPr="00CE2FB3" w:rsidRDefault="00050C81" w:rsidP="00050C81">
      <w:pPr>
        <w:pStyle w:val="Heading1"/>
      </w:pPr>
      <w:r>
        <w:t>Prerequisites</w:t>
      </w:r>
      <w:bookmarkEnd w:id="7"/>
    </w:p>
    <w:p w14:paraId="209F8AD9" w14:textId="5A08F687" w:rsidR="00EA01A2" w:rsidRPr="00CE2FB3" w:rsidRDefault="006D71FD">
      <w:pPr>
        <w:pStyle w:val="ListBullet2"/>
      </w:pPr>
      <w:bookmarkStart w:id="8"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proofErr w:type="spellStart"/>
      <w:r w:rsidR="00902866" w:rsidRPr="00CE2FB3">
        <w:t>OpenBMC</w:t>
      </w:r>
      <w:proofErr w:type="spellEnd"/>
      <w:r w:rsidR="00902866" w:rsidRPr="00CE2FB3">
        <w:t xml:space="preserve"> </w:t>
      </w:r>
      <w:r w:rsidR="0034523F">
        <w:t>Linux Foundation (LF)</w:t>
      </w:r>
      <w:r w:rsidRPr="00CE2FB3">
        <w:t xml:space="preserve"> source code was maintained under Git,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below </w:t>
      </w:r>
      <w:r w:rsidR="00902866">
        <w:t>command.</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t xml:space="preserve">$ </w:t>
      </w:r>
      <w:proofErr w:type="spellStart"/>
      <w:r w:rsidR="00EA01A2" w:rsidRPr="007A47E3">
        <w:rPr>
          <w:color w:val="000000" w:themeColor="text1"/>
        </w:rPr>
        <w:t>sudo</w:t>
      </w:r>
      <w:proofErr w:type="spellEnd"/>
      <w:r w:rsidR="00EA01A2" w:rsidRPr="007A47E3">
        <w:rPr>
          <w:color w:val="000000" w:themeColor="text1"/>
        </w:rPr>
        <w:t xml:space="preserve"> apt-get install -y git build-essential libsdl1.2-dev </w:t>
      </w:r>
      <w:proofErr w:type="spellStart"/>
      <w:r w:rsidR="00EA01A2" w:rsidRPr="007A47E3">
        <w:rPr>
          <w:color w:val="000000" w:themeColor="text1"/>
        </w:rPr>
        <w:t>texinfo</w:t>
      </w:r>
      <w:proofErr w:type="spellEnd"/>
      <w:r w:rsidR="00EA01A2" w:rsidRPr="007A47E3">
        <w:rPr>
          <w:color w:val="000000" w:themeColor="text1"/>
        </w:rPr>
        <w:t xml:space="preserve"> gawk </w:t>
      </w:r>
      <w:proofErr w:type="spellStart"/>
      <w:r w:rsidR="00EA01A2" w:rsidRPr="007A47E3">
        <w:rPr>
          <w:color w:val="000000" w:themeColor="text1"/>
        </w:rPr>
        <w:t>chrpath</w:t>
      </w:r>
      <w:proofErr w:type="spellEnd"/>
      <w:r w:rsidR="00EA01A2" w:rsidRPr="007A47E3">
        <w:rPr>
          <w:color w:val="000000" w:themeColor="text1"/>
        </w:rPr>
        <w:t xml:space="preserve"> </w:t>
      </w:r>
      <w:proofErr w:type="spellStart"/>
      <w:r w:rsidR="00EA01A2" w:rsidRPr="007A47E3">
        <w:rPr>
          <w:color w:val="000000" w:themeColor="text1"/>
        </w:rPr>
        <w:t>diffstat</w:t>
      </w:r>
      <w:proofErr w:type="spellEnd"/>
    </w:p>
    <w:p w14:paraId="574AE2F7" w14:textId="677A4B88" w:rsidR="00456B3D" w:rsidRPr="007A47E3" w:rsidRDefault="00456B3D"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w:t>
      </w:r>
    </w:p>
    <w:p w14:paraId="48F1EEF8" w14:textId="5861AD79"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python-pip</w:t>
      </w:r>
    </w:p>
    <w:p w14:paraId="14E72280" w14:textId="77777777" w:rsidR="000B6DEE" w:rsidRPr="007A47E3" w:rsidRDefault="000B6DEE"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git python and </w:t>
      </w:r>
      <w:proofErr w:type="spellStart"/>
      <w:r w:rsidRPr="007A47E3">
        <w:rPr>
          <w:rFonts w:hint="eastAsia"/>
          <w:color w:val="000000" w:themeColor="text1"/>
          <w:lang w:eastAsia="zh-TW"/>
        </w:rPr>
        <w:t>yaml</w:t>
      </w:r>
      <w:proofErr w:type="spellEnd"/>
      <w:r w:rsidRPr="007A47E3">
        <w:rPr>
          <w:rFonts w:hint="eastAsia"/>
          <w:color w:val="000000" w:themeColor="text1"/>
          <w:lang w:eastAsia="zh-TW"/>
        </w:rPr>
        <w:t xml:space="preserve">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gitpython</w:t>
      </w:r>
      <w:proofErr w:type="spellEnd"/>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pyyaml</w:t>
      </w:r>
      <w:proofErr w:type="spellEnd"/>
    </w:p>
    <w:p w14:paraId="0ED860A6" w14:textId="1CFD35AF" w:rsidR="00050C81" w:rsidRPr="00CE2FB3" w:rsidRDefault="00050C81" w:rsidP="00050C81">
      <w:pPr>
        <w:pStyle w:val="Heading1"/>
      </w:pPr>
      <w:bookmarkStart w:id="9" w:name="_Toc211962930"/>
      <w:r>
        <w:lastRenderedPageBreak/>
        <w:t>Download and Build</w:t>
      </w:r>
      <w:bookmarkEnd w:id="9"/>
    </w:p>
    <w:p w14:paraId="653E32F2" w14:textId="30E153AF" w:rsidR="008403E7" w:rsidRPr="00CE2FB3" w:rsidRDefault="00050C81">
      <w:pPr>
        <w:pStyle w:val="Heading2"/>
      </w:pPr>
      <w:bookmarkStart w:id="10" w:name="_Toc211962931"/>
      <w:r>
        <w:t>AST2600EVB</w:t>
      </w:r>
      <w:bookmarkEnd w:id="10"/>
    </w:p>
    <w:p w14:paraId="24CAC86C" w14:textId="255A7908" w:rsidR="00050C81" w:rsidRDefault="00050C81" w:rsidP="00F94E98">
      <w:pPr>
        <w:pStyle w:val="ListNumber3"/>
        <w:numPr>
          <w:ilvl w:val="0"/>
          <w:numId w:val="26"/>
        </w:numPr>
        <w:rPr>
          <w:rStyle w:val="Hyperlink"/>
          <w:rFonts w:cstheme="minorBidi"/>
          <w:color w:val="000000" w:themeColor="text1"/>
        </w:rPr>
      </w:pPr>
      <w:bookmarkStart w:id="11" w:name="_Hlk165200217"/>
      <w:bookmarkStart w:id="12" w:name="_Toc311207054"/>
      <w:r w:rsidRPr="00050C81">
        <w:rPr>
          <w:rStyle w:val="Hyperlink"/>
          <w:rFonts w:cstheme="minorBidi"/>
          <w:color w:val="000000" w:themeColor="text1"/>
        </w:rPr>
        <w:t xml:space="preserve">git clone </w:t>
      </w:r>
      <w:r w:rsidR="00D91D9D">
        <w:rPr>
          <w:rStyle w:val="Hyperlink"/>
          <w:rFonts w:cstheme="minorBidi"/>
          <w:color w:val="000000" w:themeColor="text1"/>
        </w:rPr>
        <w:t xml:space="preserve">--branch </w:t>
      </w:r>
      <w:r w:rsidR="00B67911" w:rsidRPr="00B67911">
        <w:rPr>
          <w:rStyle w:val="Hyperlink"/>
          <w:rFonts w:cstheme="minorBidi"/>
          <w:color w:val="000000" w:themeColor="text1"/>
        </w:rPr>
        <w:t>CE-AMI202510</w:t>
      </w:r>
      <w:r w:rsidR="00B67911">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204747ED" w14:textId="1F0DDB79" w:rsidR="00F94E98" w:rsidRPr="00F94E98"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00F94E98" w:rsidRPr="00F94E98">
        <w:rPr>
          <w:rStyle w:val="Hyperlink"/>
          <w:rFonts w:cstheme="minorBidi"/>
          <w:color w:val="000000" w:themeColor="text1"/>
        </w:rPr>
        <w:t>https://github.com/ocp-hm-openbmc-opf-ami/meta-core</w:t>
      </w:r>
    </w:p>
    <w:p w14:paraId="5602B138" w14:textId="4F05A052" w:rsidR="00050C81"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4935345" w14:textId="487545C7" w:rsidR="00870016" w:rsidRDefault="00870016" w:rsidP="00F94E98">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F94E98">
      <w:pPr>
        <w:pStyle w:val="ListNumber3"/>
        <w:numPr>
          <w:ilvl w:val="0"/>
          <w:numId w:val="26"/>
        </w:numPr>
        <w:rPr>
          <w:rStyle w:val="Hyperlink"/>
          <w:color w:val="auto"/>
          <w:u w:val="none"/>
        </w:rPr>
      </w:pPr>
      <w:r w:rsidRPr="001E3816">
        <w:rPr>
          <w:rStyle w:val="Hyperlink"/>
          <w:rFonts w:cstheme="minorBidi"/>
          <w:color w:val="000000" w:themeColor="text1"/>
        </w:rPr>
        <w:t xml:space="preserve">TEMPLATECONF=meta-ami/meta-evb/meta-evb-aspeed/meta-evb-ast2600/conf/templates/default . </w:t>
      </w:r>
      <w:proofErr w:type="spellStart"/>
      <w:r w:rsidRPr="001E3816">
        <w:rPr>
          <w:rStyle w:val="Hyperlink"/>
          <w:rFonts w:cstheme="minorBidi"/>
          <w:color w:val="000000" w:themeColor="text1"/>
        </w:rPr>
        <w:t>openbmc</w:t>
      </w:r>
      <w:proofErr w:type="spellEnd"/>
      <w:r w:rsidRPr="001E3816">
        <w:rPr>
          <w:rStyle w:val="Hyperlink"/>
          <w:rFonts w:cstheme="minorBidi"/>
          <w:color w:val="000000" w:themeColor="text1"/>
        </w:rPr>
        <w:t>-env</w:t>
      </w:r>
    </w:p>
    <w:p w14:paraId="5D44AA3A" w14:textId="7EEDA9C1" w:rsidR="00870016" w:rsidRPr="001E3816" w:rsidRDefault="00870016" w:rsidP="00F94E98">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6A76C49A" w14:textId="77777777" w:rsidR="001E3816" w:rsidRDefault="001E3816" w:rsidP="001E3816">
      <w:pPr>
        <w:pStyle w:val="ListNumber3"/>
        <w:numPr>
          <w:ilvl w:val="0"/>
          <w:numId w:val="0"/>
        </w:numPr>
        <w:ind w:left="1080" w:hanging="360"/>
        <w:rPr>
          <w:rFonts w:cstheme="minorBidi"/>
        </w:rPr>
      </w:pPr>
    </w:p>
    <w:p w14:paraId="59684606" w14:textId="77777777" w:rsidR="006E35BB" w:rsidRDefault="006E35BB" w:rsidP="001E3816">
      <w:pPr>
        <w:pStyle w:val="ListNumber3"/>
        <w:numPr>
          <w:ilvl w:val="0"/>
          <w:numId w:val="0"/>
        </w:numPr>
        <w:ind w:left="1080" w:hanging="360"/>
        <w:rPr>
          <w:rFonts w:cstheme="minorBidi"/>
        </w:rPr>
      </w:pPr>
    </w:p>
    <w:p w14:paraId="62BA403F" w14:textId="77777777" w:rsidR="006E35BB" w:rsidRDefault="006E35BB"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3" w:name="_Toc211962932"/>
      <w:r>
        <w:t>AST2700EVB</w:t>
      </w:r>
      <w:bookmarkEnd w:id="13"/>
    </w:p>
    <w:p w14:paraId="303A73BA"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4D766775" w14:textId="77777777" w:rsidR="00E6374C" w:rsidRPr="00F94E98"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526BD8E2"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0A7C860A" w14:textId="77777777" w:rsidR="001E3816" w:rsidRDefault="001E3816" w:rsidP="00D91D9D">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D91D9D">
      <w:pPr>
        <w:pStyle w:val="ListNumber3"/>
        <w:numPr>
          <w:ilvl w:val="0"/>
          <w:numId w:val="26"/>
        </w:numPr>
        <w:rPr>
          <w:rStyle w:val="Hyperlink"/>
          <w:rFonts w:cstheme="minorBidi"/>
          <w:color w:val="000000" w:themeColor="text1"/>
        </w:rPr>
      </w:pPr>
      <w:r w:rsidRPr="001E3816">
        <w:rPr>
          <w:rFonts w:cstheme="minorBidi"/>
          <w:color w:val="000000" w:themeColor="text1"/>
          <w:u w:val="single"/>
        </w:rPr>
        <w:t xml:space="preserve">TEMPLATECONF=meta-ami/meta-evb/meta-evb-aspeed/meta-evb-ast2700/meta-ast2700/conf/templates/default . </w:t>
      </w:r>
      <w:proofErr w:type="spellStart"/>
      <w:r w:rsidRPr="001E3816">
        <w:rPr>
          <w:rFonts w:cstheme="minorBidi"/>
          <w:color w:val="000000" w:themeColor="text1"/>
          <w:u w:val="single"/>
        </w:rPr>
        <w:t>openbmc</w:t>
      </w:r>
      <w:proofErr w:type="spellEnd"/>
      <w:r w:rsidRPr="001E3816">
        <w:rPr>
          <w:rFonts w:cstheme="minorBidi"/>
          <w:color w:val="000000" w:themeColor="text1"/>
          <w:u w:val="single"/>
        </w:rPr>
        <w:t>-env </w:t>
      </w:r>
    </w:p>
    <w:p w14:paraId="432513D2" w14:textId="3495C264" w:rsidR="001E3816" w:rsidRPr="006E35BB" w:rsidRDefault="001E3816" w:rsidP="00D91D9D">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7CE8A0AA" w14:textId="5604629A" w:rsidR="00870016" w:rsidRPr="00050C81" w:rsidRDefault="001E3816" w:rsidP="00B706F2">
      <w:pPr>
        <w:pStyle w:val="Heading2"/>
        <w:spacing w:after="0"/>
        <w:rPr>
          <w:rFonts w:cstheme="minorHAnsi"/>
          <w:bCs/>
        </w:rPr>
      </w:pPr>
      <w:bookmarkStart w:id="14" w:name="_Toc211962933"/>
      <w:bookmarkEnd w:id="11"/>
      <w:proofErr w:type="spellStart"/>
      <w:r>
        <w:t>Nuvoton</w:t>
      </w:r>
      <w:proofErr w:type="spellEnd"/>
      <w:r>
        <w:t xml:space="preserve"> </w:t>
      </w:r>
      <w:r w:rsidR="00870016" w:rsidRPr="00050C81">
        <w:rPr>
          <w:rFonts w:cstheme="minorHAnsi"/>
          <w:bCs/>
        </w:rPr>
        <w:t>Arbel:</w:t>
      </w:r>
      <w:bookmarkEnd w:id="14"/>
    </w:p>
    <w:p w14:paraId="13858B91"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0547F4F3" w14:textId="77777777" w:rsidR="000A6D6C" w:rsidRPr="00F94E98"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348CB564"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D7F1B5A" w14:textId="4F97502A"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 xml:space="preserve">TEMPLATECONF=meta-ami/meta-evb/meta-evb-nuvoton/meta-evb-npcm845/conf/templates/default . </w:t>
      </w:r>
      <w:proofErr w:type="spellStart"/>
      <w:r w:rsidRPr="0BCF0968">
        <w:rPr>
          <w:rStyle w:val="Hyperlink"/>
          <w:rFonts w:cstheme="minorBidi"/>
          <w:color w:val="000000" w:themeColor="text1"/>
        </w:rPr>
        <w:t>openbmc</w:t>
      </w:r>
      <w:proofErr w:type="spellEnd"/>
      <w:r w:rsidRPr="0BCF0968">
        <w:rPr>
          <w:rStyle w:val="Hyperlink"/>
          <w:rFonts w:cstheme="minorBidi"/>
          <w:color w:val="000000" w:themeColor="text1"/>
        </w:rPr>
        <w:t>-env</w:t>
      </w:r>
    </w:p>
    <w:p w14:paraId="2015373F" w14:textId="77777777" w:rsidR="00870016" w:rsidRDefault="00870016" w:rsidP="00D91D9D">
      <w:pPr>
        <w:pStyle w:val="ListNumber3"/>
        <w:numPr>
          <w:ilvl w:val="0"/>
          <w:numId w:val="34"/>
        </w:numPr>
        <w:jc w:val="left"/>
        <w:rPr>
          <w:rFonts w:cstheme="minorBidi"/>
        </w:rPr>
      </w:pPr>
      <w:proofErr w:type="spellStart"/>
      <w:r w:rsidRPr="0BCF0968">
        <w:rPr>
          <w:rFonts w:cstheme="minorBidi"/>
        </w:rPr>
        <w:t>bitbake</w:t>
      </w:r>
      <w:proofErr w:type="spellEnd"/>
      <w:r w:rsidRPr="0BCF0968">
        <w:rPr>
          <w:rFonts w:cstheme="minorBidi"/>
        </w:rPr>
        <w:t xml:space="preserve"> </w:t>
      </w:r>
      <w:proofErr w:type="spellStart"/>
      <w:r w:rsidRPr="0BCF0968">
        <w:rPr>
          <w:rFonts w:cstheme="minorBidi"/>
        </w:rPr>
        <w:t>obmc</w:t>
      </w:r>
      <w:proofErr w:type="spellEnd"/>
      <w:r w:rsidRPr="0BCF0968">
        <w:rPr>
          <w:rFonts w:cstheme="minorBidi"/>
        </w:rPr>
        <w:t>-phosphor-image</w:t>
      </w:r>
    </w:p>
    <w:p w14:paraId="0CF6F531" w14:textId="13DE6219" w:rsidR="00820F8E" w:rsidRPr="001B42DD" w:rsidRDefault="13AA2987" w:rsidP="00485B73">
      <w:pPr>
        <w:pStyle w:val="Heading1"/>
      </w:pPr>
      <w:bookmarkStart w:id="15" w:name="_Toc211962934"/>
      <w:bookmarkStart w:id="16" w:name="_Toc514953655"/>
      <w:r>
        <w:t>Firmware Flashing Method</w:t>
      </w:r>
      <w:bookmarkEnd w:id="15"/>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proofErr w:type="spellStart"/>
      <w:r w:rsidRPr="00A92D8A">
        <w:t>Dediprog</w:t>
      </w:r>
      <w:proofErr w:type="spellEnd"/>
      <w:r w:rsidRPr="00A92D8A">
        <w:t xml:space="preserve"> and TFTP “</w:t>
      </w:r>
      <w:proofErr w:type="spellStart"/>
      <w:r w:rsidRPr="00A92D8A">
        <w:t>xxx</w:t>
      </w:r>
      <w:r w:rsidRPr="00A92D8A">
        <w:rPr>
          <w:b/>
        </w:rPr>
        <w:t>.</w:t>
      </w:r>
      <w:r w:rsidRPr="00A92D8A">
        <w:t>mtd</w:t>
      </w:r>
      <w:proofErr w:type="spellEnd"/>
      <w:r w:rsidRPr="00A92D8A">
        <w:t>”</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w:t>
      </w:r>
      <w:proofErr w:type="spellStart"/>
      <w:r w:rsidRPr="00A92D8A">
        <w:rPr>
          <w:iCs/>
        </w:rPr>
        <w:t>xxx.mtd.</w:t>
      </w:r>
      <w:r w:rsidR="002E7936" w:rsidRPr="00A92D8A">
        <w:rPr>
          <w:iCs/>
        </w:rPr>
        <w:t>tar.</w:t>
      </w:r>
      <w:r w:rsidRPr="00A92D8A">
        <w:rPr>
          <w:iCs/>
        </w:rPr>
        <w:t>all</w:t>
      </w:r>
      <w:proofErr w:type="spellEnd"/>
      <w:r w:rsidRPr="00A92D8A">
        <w:rPr>
          <w:iCs/>
        </w:rPr>
        <w:t xml:space="preserve">”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7" w:name="_Toc514953657"/>
      <w:bookmarkStart w:id="18" w:name="_Toc211962935"/>
      <w:bookmarkEnd w:id="16"/>
      <w:proofErr w:type="spellStart"/>
      <w:r>
        <w:lastRenderedPageBreak/>
        <w:t>Dediprog</w:t>
      </w:r>
      <w:bookmarkEnd w:id="17"/>
      <w:bookmarkEnd w:id="18"/>
      <w:proofErr w:type="spellEnd"/>
    </w:p>
    <w:p w14:paraId="67667159" w14:textId="77777777" w:rsidR="00082826" w:rsidRPr="00CE2FB3" w:rsidRDefault="00082826" w:rsidP="005331E4">
      <w:r w:rsidRPr="00CE2FB3">
        <w:rPr>
          <w:b/>
        </w:rPr>
        <w:t>Hardware Tool</w:t>
      </w:r>
      <w:r w:rsidRPr="00CE2FB3">
        <w:t xml:space="preserve">: </w:t>
      </w:r>
      <w:proofErr w:type="spellStart"/>
      <w:r w:rsidRPr="00CE2FB3">
        <w:t>DediProg</w:t>
      </w:r>
      <w:proofErr w:type="spellEnd"/>
      <w:r w:rsidRPr="00CE2FB3">
        <w:t>* SF600 or similar tool</w:t>
      </w:r>
    </w:p>
    <w:p w14:paraId="60175406" w14:textId="77777777" w:rsidR="00082826" w:rsidRPr="00CE2FB3" w:rsidRDefault="00082826" w:rsidP="005331E4">
      <w:r w:rsidRPr="00CE2FB3">
        <w:rPr>
          <w:b/>
        </w:rPr>
        <w:t>Software</w:t>
      </w:r>
      <w:r w:rsidRPr="00CE2FB3">
        <w:t xml:space="preserve">: </w:t>
      </w:r>
      <w:proofErr w:type="spellStart"/>
      <w:r w:rsidRPr="00CE2FB3">
        <w:t>DediProg</w:t>
      </w:r>
      <w:proofErr w:type="spellEnd"/>
      <w:r w:rsidRPr="00CE2FB3">
        <w:t xml:space="preserve"> Software latest version</w:t>
      </w:r>
    </w:p>
    <w:p w14:paraId="79FF4B35" w14:textId="77777777" w:rsidR="00082826" w:rsidRPr="00CE2FB3" w:rsidRDefault="00082826" w:rsidP="005331E4">
      <w:pPr>
        <w:rPr>
          <w:b/>
        </w:rPr>
      </w:pPr>
      <w:r w:rsidRPr="00CE2FB3">
        <w:rPr>
          <w:b/>
        </w:rPr>
        <w:t xml:space="preserve">Following are the steps to perform using </w:t>
      </w:r>
      <w:proofErr w:type="spellStart"/>
      <w:r w:rsidRPr="00CE2FB3">
        <w:rPr>
          <w:b/>
        </w:rPr>
        <w:t>Dediprog</w:t>
      </w:r>
      <w:proofErr w:type="spellEnd"/>
      <w:r w:rsidRPr="00CE2FB3">
        <w:rPr>
          <w:b/>
        </w:rPr>
        <w:t xml:space="preserve"> Software.</w:t>
      </w:r>
    </w:p>
    <w:p w14:paraId="51F53912" w14:textId="5F9DB6AF" w:rsidR="00082826" w:rsidRPr="00CE2FB3" w:rsidRDefault="00082826" w:rsidP="00D91D9D">
      <w:pPr>
        <w:pStyle w:val="ListNumber3"/>
        <w:numPr>
          <w:ilvl w:val="0"/>
          <w:numId w:val="31"/>
        </w:numPr>
      </w:pPr>
      <w:r w:rsidRPr="00CE2FB3">
        <w:t xml:space="preserve">Take the BMC EEPROM from the BMC socket and </w:t>
      </w:r>
      <w:r w:rsidR="000A23B3">
        <w:t>place it</w:t>
      </w:r>
      <w:r w:rsidR="000E6C5A">
        <w:t xml:space="preserve"> </w:t>
      </w:r>
      <w:r w:rsidRPr="00CE2FB3">
        <w:t xml:space="preserve">in </w:t>
      </w:r>
      <w:proofErr w:type="spellStart"/>
      <w:r w:rsidRPr="00CE2FB3">
        <w:t>DediProg</w:t>
      </w:r>
      <w:proofErr w:type="spellEnd"/>
      <w:r w:rsidRPr="00CE2FB3">
        <w:t xml:space="preserve"> programming socket.</w:t>
      </w:r>
    </w:p>
    <w:p w14:paraId="479B5B74" w14:textId="77777777" w:rsidR="00082826" w:rsidRPr="00CE2FB3" w:rsidRDefault="00082826" w:rsidP="00D91D9D">
      <w:pPr>
        <w:pStyle w:val="ListNumber3"/>
        <w:numPr>
          <w:ilvl w:val="0"/>
          <w:numId w:val="31"/>
        </w:numPr>
      </w:pPr>
      <w:r w:rsidRPr="00CE2FB3">
        <w:t xml:space="preserve">Launch the </w:t>
      </w:r>
      <w:proofErr w:type="spellStart"/>
      <w:r w:rsidRPr="00CE2FB3">
        <w:t>DediProg</w:t>
      </w:r>
      <w:proofErr w:type="spellEnd"/>
      <w:r w:rsidRPr="00CE2FB3">
        <w:t xml:space="preserve"> software and select SPI Device.</w:t>
      </w:r>
    </w:p>
    <w:p w14:paraId="2E104AE8" w14:textId="77777777" w:rsidR="00082826" w:rsidRPr="00CE2FB3" w:rsidRDefault="005331E4" w:rsidP="00D91D9D">
      <w:pPr>
        <w:pStyle w:val="ListNumber3"/>
        <w:numPr>
          <w:ilvl w:val="0"/>
          <w:numId w:val="31"/>
        </w:numPr>
      </w:pPr>
      <w:r>
        <w:t>Upl</w:t>
      </w:r>
      <w:r w:rsidR="00082826" w:rsidRPr="00CE2FB3">
        <w:t xml:space="preserve">oad the firmware image </w:t>
      </w:r>
      <w:r>
        <w:t>f</w:t>
      </w:r>
      <w:r w:rsidR="00082826" w:rsidRPr="00CE2FB3">
        <w:t>ile.</w:t>
      </w:r>
    </w:p>
    <w:p w14:paraId="421670FC" w14:textId="77777777" w:rsidR="00082826" w:rsidRPr="00CE2FB3" w:rsidRDefault="00082826" w:rsidP="00D91D9D">
      <w:pPr>
        <w:pStyle w:val="ListNumber3"/>
        <w:numPr>
          <w:ilvl w:val="0"/>
          <w:numId w:val="31"/>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r w:rsidRPr="00CE2FB3">
        <w:t>flashing starts.</w:t>
      </w:r>
    </w:p>
    <w:p w14:paraId="71F9510E" w14:textId="77777777" w:rsidR="00E27EB0" w:rsidRDefault="00E27EB0">
      <w:pPr>
        <w:pStyle w:val="Heading2"/>
        <w:rPr>
          <w:lang w:eastAsia="zh-TW"/>
        </w:rPr>
      </w:pPr>
      <w:bookmarkStart w:id="19" w:name="_Toc211962936"/>
      <w:r w:rsidRPr="00825BA5">
        <w:rPr>
          <w:lang w:eastAsia="zh-TW"/>
        </w:rPr>
        <w:t xml:space="preserve">TFTP </w:t>
      </w:r>
      <w:r>
        <w:t>Flash</w:t>
      </w:r>
      <w:bookmarkEnd w:id="19"/>
      <w:r w:rsidRPr="00825BA5">
        <w:rPr>
          <w:lang w:eastAsia="zh-TW"/>
        </w:rPr>
        <w:t xml:space="preserve"> </w:t>
      </w:r>
    </w:p>
    <w:p w14:paraId="04A77A4E" w14:textId="77777777" w:rsidR="00E27EB0" w:rsidRDefault="00E27EB0" w:rsidP="00D91D9D">
      <w:pPr>
        <w:pStyle w:val="ListNumber2"/>
        <w:numPr>
          <w:ilvl w:val="0"/>
          <w:numId w:val="27"/>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w:t>
      </w:r>
      <w:proofErr w:type="spellStart"/>
      <w:r>
        <w:rPr>
          <w:lang w:eastAsia="zh-TW"/>
        </w:rPr>
        <w:t>Tftp</w:t>
      </w:r>
      <w:proofErr w:type="spellEnd"/>
      <w:r>
        <w:rPr>
          <w:lang w:eastAsia="zh-TW"/>
        </w:rPr>
        <w:t xml:space="preserve"> server </w:t>
      </w:r>
      <w:proofErr w:type="spellStart"/>
      <w:r>
        <w:rPr>
          <w:lang w:eastAsia="zh-TW"/>
        </w:rPr>
        <w:t>ip</w:t>
      </w:r>
      <w:proofErr w:type="spellEnd"/>
      <w:r>
        <w:rPr>
          <w:lang w:eastAsia="zh-TW"/>
        </w:rPr>
        <w:t xml:space="preserve"> and </w:t>
      </w:r>
      <w:proofErr w:type="spellStart"/>
      <w:r>
        <w:rPr>
          <w:lang w:eastAsia="zh-TW"/>
        </w:rPr>
        <w:t>ethaddr</w:t>
      </w:r>
      <w:proofErr w:type="spellEnd"/>
      <w:r>
        <w:rPr>
          <w:lang w:eastAsia="zh-TW"/>
        </w:rPr>
        <w:t xml:space="preserve"> and </w:t>
      </w:r>
      <w:r w:rsidR="00415855">
        <w:rPr>
          <w:lang w:eastAsia="zh-TW"/>
        </w:rPr>
        <w:t>get</w:t>
      </w:r>
      <w:r>
        <w:rPr>
          <w:lang w:eastAsia="zh-TW"/>
        </w:rPr>
        <w:t xml:space="preserve"> dynamic </w:t>
      </w:r>
      <w:proofErr w:type="spellStart"/>
      <w:r>
        <w:rPr>
          <w:lang w:eastAsia="zh-TW"/>
        </w:rPr>
        <w:t>ip</w:t>
      </w:r>
      <w:proofErr w:type="spellEnd"/>
      <w:r>
        <w:rPr>
          <w:lang w:eastAsia="zh-TW"/>
        </w:rPr>
        <w:t xml:space="preserve">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serverip</w:t>
      </w:r>
      <w:proofErr w:type="spellEnd"/>
      <w:r w:rsidRPr="00505382">
        <w:rPr>
          <w:lang w:eastAsia="zh-TW"/>
        </w:rPr>
        <w:t xml:space="preserve"> &lt;IP Address&gt;</w:t>
      </w:r>
    </w:p>
    <w:p w14:paraId="11266C47"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ethaddr</w:t>
      </w:r>
      <w:proofErr w:type="spellEnd"/>
      <w:r w:rsidRPr="00505382">
        <w:rPr>
          <w:lang w:eastAsia="zh-TW"/>
        </w:rPr>
        <w:t xml:space="preserve"> &lt;MAC&gt;</w:t>
      </w:r>
    </w:p>
    <w:p w14:paraId="0A14A5DB" w14:textId="77777777" w:rsidR="00E27EB0" w:rsidRDefault="00E27EB0" w:rsidP="008C2A92">
      <w:pPr>
        <w:rPr>
          <w:lang w:eastAsia="zh-TW"/>
        </w:rPr>
      </w:pPr>
      <w:proofErr w:type="spellStart"/>
      <w:r w:rsidRPr="00505382">
        <w:rPr>
          <w:lang w:eastAsia="zh-TW"/>
        </w:rPr>
        <w:t>setenv</w:t>
      </w:r>
      <w:proofErr w:type="spellEnd"/>
      <w:r w:rsidRPr="00505382">
        <w:rPr>
          <w:lang w:eastAsia="zh-TW"/>
        </w:rPr>
        <w:t xml:space="preserve"> eth1addr &lt;MAC&gt;</w:t>
      </w:r>
    </w:p>
    <w:p w14:paraId="6E30CD14" w14:textId="4ABC9D60" w:rsidR="0090241F" w:rsidRPr="00505382" w:rsidRDefault="0090241F" w:rsidP="008C2A92">
      <w:pPr>
        <w:rPr>
          <w:lang w:eastAsia="zh-TW"/>
        </w:rPr>
      </w:pPr>
      <w:proofErr w:type="spellStart"/>
      <w:r w:rsidRPr="0090241F">
        <w:rPr>
          <w:lang w:eastAsia="zh-TW"/>
        </w:rPr>
        <w:t>setenv</w:t>
      </w:r>
      <w:proofErr w:type="spellEnd"/>
      <w:r w:rsidRPr="0090241F">
        <w:rPr>
          <w:lang w:eastAsia="zh-TW"/>
        </w:rPr>
        <w:t xml:space="preserve"> </w:t>
      </w:r>
      <w:proofErr w:type="spellStart"/>
      <w:r w:rsidRPr="0090241F">
        <w:rPr>
          <w:lang w:eastAsia="zh-TW"/>
        </w:rPr>
        <w:t>ethact</w:t>
      </w:r>
      <w:proofErr w:type="spellEnd"/>
      <w:r w:rsidRPr="0090241F">
        <w:rPr>
          <w:lang w:eastAsia="zh-TW"/>
        </w:rPr>
        <w:t xml:space="preserve"> </w:t>
      </w:r>
      <w:r w:rsidR="00857C7D">
        <w:rPr>
          <w:lang w:eastAsia="zh-TW"/>
        </w:rPr>
        <w:t>&lt;</w:t>
      </w:r>
      <w:proofErr w:type="spellStart"/>
      <w:r w:rsidR="00857C7D">
        <w:rPr>
          <w:lang w:eastAsia="zh-TW"/>
        </w:rPr>
        <w:t>ethaddr</w:t>
      </w:r>
      <w:proofErr w:type="spellEnd"/>
      <w:r w:rsidR="00857C7D">
        <w:rPr>
          <w:lang w:eastAsia="zh-TW"/>
        </w:rPr>
        <w:t>&gt;</w:t>
      </w:r>
    </w:p>
    <w:p w14:paraId="552B6FAA" w14:textId="77777777" w:rsidR="00E27EB0" w:rsidRPr="00505382" w:rsidRDefault="00E27EB0" w:rsidP="008C2A92">
      <w:pPr>
        <w:rPr>
          <w:lang w:eastAsia="zh-TW"/>
        </w:rPr>
      </w:pPr>
      <w:proofErr w:type="spellStart"/>
      <w:r w:rsidRPr="00505382">
        <w:rPr>
          <w:lang w:eastAsia="zh-TW"/>
        </w:rPr>
        <w:t>dhcp</w:t>
      </w:r>
      <w:proofErr w:type="spellEnd"/>
    </w:p>
    <w:p w14:paraId="7E67B3EE" w14:textId="77777777" w:rsidR="00E27EB0" w:rsidRPr="00C06AE0" w:rsidRDefault="00E27EB0" w:rsidP="00C06AE0"/>
    <w:p w14:paraId="6B6EB63B" w14:textId="382965AE" w:rsidR="00E27EB0" w:rsidRDefault="00505382" w:rsidP="00D91D9D">
      <w:pPr>
        <w:pStyle w:val="ListNumber2"/>
        <w:numPr>
          <w:ilvl w:val="0"/>
          <w:numId w:val="27"/>
        </w:numPr>
      </w:pPr>
      <w:r>
        <w:t>Download</w:t>
      </w:r>
      <w:r w:rsidR="00E27EB0">
        <w:t xml:space="preserve"> image from </w:t>
      </w:r>
      <w:proofErr w:type="spellStart"/>
      <w:r w:rsidR="00E27EB0">
        <w:t>tftp</w:t>
      </w:r>
      <w:proofErr w:type="spellEnd"/>
      <w:r w:rsidR="00E27EB0">
        <w:t xml:space="preserve">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D91D9D">
      <w:pPr>
        <w:pStyle w:val="ListNumber2"/>
        <w:numPr>
          <w:ilvl w:val="0"/>
          <w:numId w:val="27"/>
        </w:numPr>
      </w:pPr>
      <w:r>
        <w:t xml:space="preserve">Download image from </w:t>
      </w:r>
      <w:proofErr w:type="spellStart"/>
      <w:r>
        <w:t>tftp</w:t>
      </w:r>
      <w:proofErr w:type="spellEnd"/>
      <w:r>
        <w:t xml:space="preserve"> server and flash (</w:t>
      </w:r>
      <w:proofErr w:type="spellStart"/>
      <w:r>
        <w:t>Nuvoton</w:t>
      </w:r>
      <w:proofErr w:type="spellEnd"/>
      <w:r>
        <w:t xml:space="preserve"> Arbel):</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t>reset</w:t>
      </w:r>
    </w:p>
    <w:p w14:paraId="7237A2BC" w14:textId="4FEDF0D0" w:rsidR="00B27C12" w:rsidRDefault="00B27C12">
      <w:pPr>
        <w:pStyle w:val="Heading2"/>
      </w:pPr>
      <w:bookmarkStart w:id="20" w:name="_Toc211962937"/>
      <w:r>
        <w:t>Web Flash</w:t>
      </w:r>
      <w:bookmarkEnd w:id="20"/>
    </w:p>
    <w:p w14:paraId="7EE221B3" w14:textId="6143A962" w:rsidR="00314D21" w:rsidRDefault="00314D21" w:rsidP="00770298">
      <w:r>
        <w:t xml:space="preserve">User can navigate to </w:t>
      </w:r>
      <w:r w:rsidRPr="00770298">
        <w:rPr>
          <w:b/>
          <w:bCs/>
        </w:rPr>
        <w:t>Operations</w:t>
      </w:r>
      <w:r w:rsidRPr="00770298">
        <w:t xml:space="preserve"> </w:t>
      </w:r>
      <w:r w:rsidR="000A23B3">
        <w:rPr>
          <w:rFonts w:ascii="Wingdings" w:eastAsia="Wingdings" w:hAnsi="Wingdings" w:cs="Wingdings"/>
        </w:rPr>
        <w:t>à</w:t>
      </w:r>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lastRenderedPageBreak/>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4"/>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rsidP="00D91D9D">
      <w:pPr>
        <w:pStyle w:val="Numbering1"/>
        <w:numPr>
          <w:ilvl w:val="0"/>
          <w:numId w:val="33"/>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w:t>
      </w:r>
      <w:proofErr w:type="spellStart"/>
      <w:r w:rsidRPr="00B132E1">
        <w:t>bmc</w:t>
      </w:r>
      <w:proofErr w:type="spellEnd"/>
      <w:r w:rsidRPr="00B132E1">
        <w:t xml:space="preserve"> will start to upload the firmware and after some time UI gets logout and BMC will reboot it.</w:t>
      </w:r>
    </w:p>
    <w:p w14:paraId="70504EA2" w14:textId="77777777" w:rsidR="00314D21" w:rsidRPr="000F610B" w:rsidRDefault="00314D21" w:rsidP="00C06AE0">
      <w:pPr>
        <w:pStyle w:val="Numbering1"/>
      </w:pPr>
      <w:r w:rsidRPr="00B132E1">
        <w:t>5-10 minutes</w:t>
      </w:r>
      <w:r w:rsidRPr="000F610B">
        <w:t xml:space="preserve"> for the BMC to flash and reset.</w:t>
      </w:r>
    </w:p>
    <w:p w14:paraId="3EFAFD86" w14:textId="77777777" w:rsidR="00050C81" w:rsidRDefault="00050C81" w:rsidP="00050C81">
      <w:pPr>
        <w:pStyle w:val="Heading2"/>
      </w:pPr>
      <w:bookmarkStart w:id="21" w:name="_Toc211962938"/>
      <w:r>
        <w:t>Phosphor IPMI Flash</w:t>
      </w:r>
      <w:bookmarkEnd w:id="21"/>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2" w:name="_Toc211962939"/>
      <w:r>
        <w:t>Network Configurations</w:t>
      </w:r>
      <w:bookmarkEnd w:id="22"/>
    </w:p>
    <w:p w14:paraId="3CC54250" w14:textId="05D1EE66" w:rsidR="00F67526" w:rsidRPr="00685D90" w:rsidRDefault="00685D90">
      <w:pPr>
        <w:pStyle w:val="Heading2"/>
      </w:pPr>
      <w:bookmarkStart w:id="23" w:name="_Toc211962940"/>
      <w:r>
        <w:t>U-</w:t>
      </w:r>
      <w:r w:rsidR="00F67526">
        <w:t>boot</w:t>
      </w:r>
      <w:bookmarkEnd w:id="23"/>
    </w:p>
    <w:p w14:paraId="768DC5BC" w14:textId="77777777" w:rsidR="00F67526" w:rsidRPr="00CE2FB3" w:rsidRDefault="00F67526" w:rsidP="00F67526">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w:t>
      </w:r>
      <w:proofErr w:type="spellStart"/>
      <w:r w:rsidRPr="00CE2FB3">
        <w:rPr>
          <w:b/>
        </w:rPr>
        <w:t>ethaddr</w:t>
      </w:r>
      <w:proofErr w:type="spellEnd"/>
      <w:r w:rsidRPr="00CE2FB3">
        <w:rPr>
          <w:b/>
        </w:rPr>
        <w:t xml:space="preserve"> </w:t>
      </w:r>
      <w:proofErr w:type="spellStart"/>
      <w:r w:rsidRPr="00CE2FB3">
        <w:rPr>
          <w:b/>
        </w:rPr>
        <w:t>xx:xx:xx:xx:xx:xx</w:t>
      </w:r>
      <w:proofErr w:type="spellEnd"/>
    </w:p>
    <w:p w14:paraId="37E7B2DC" w14:textId="77777777" w:rsidR="00400E6B" w:rsidRPr="00CE2FB3" w:rsidRDefault="00400E6B" w:rsidP="00400E6B">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eth1addr </w:t>
      </w:r>
      <w:proofErr w:type="spellStart"/>
      <w:r w:rsidRPr="00CE2FB3">
        <w:rPr>
          <w:b/>
        </w:rPr>
        <w:t>xx:xx:xx:xx:xx:xx</w:t>
      </w:r>
      <w:proofErr w:type="spellEnd"/>
    </w:p>
    <w:p w14:paraId="4EC57B9C" w14:textId="77777777" w:rsidR="000C2DF0" w:rsidRPr="00CE2FB3" w:rsidRDefault="000C2DF0" w:rsidP="00C237C2">
      <w:proofErr w:type="spellStart"/>
      <w:r w:rsidRPr="00CE2FB3">
        <w:t>ast</w:t>
      </w:r>
      <w:proofErr w:type="spellEnd"/>
      <w:r w:rsidRPr="00CE2FB3">
        <w:t>&gt;</w:t>
      </w:r>
      <w:proofErr w:type="spellStart"/>
      <w:r w:rsidRPr="00CE2FB3">
        <w:t>dhcp</w:t>
      </w:r>
      <w:proofErr w:type="spellEnd"/>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proofErr w:type="spellStart"/>
      <w:r w:rsidRPr="00CE2FB3">
        <w:t>ast</w:t>
      </w:r>
      <w:proofErr w:type="spellEnd"/>
      <w:r w:rsidRPr="00CE2FB3">
        <w:t>&gt;save</w:t>
      </w:r>
    </w:p>
    <w:p w14:paraId="47D95E01" w14:textId="77777777" w:rsidR="000C2DF0" w:rsidRDefault="005015CC" w:rsidP="00DF67E6">
      <w:r>
        <w:lastRenderedPageBreak/>
        <w:t xml:space="preserve">To know more information about booting </w:t>
      </w:r>
      <w:r w:rsidRPr="00CE2FB3">
        <w:t xml:space="preserve">from </w:t>
      </w:r>
      <w:proofErr w:type="spellStart"/>
      <w:r w:rsidRPr="00CE2FB3">
        <w:t>uboot</w:t>
      </w:r>
      <w:proofErr w:type="spellEnd"/>
      <w:r w:rsidRPr="00CE2FB3">
        <w:t xml:space="preserve"> to BMC Linux</w:t>
      </w:r>
      <w:r>
        <w:t xml:space="preserve">, kindly </w:t>
      </w:r>
      <w:r w:rsidR="000C2DF0" w:rsidRPr="00CE2FB3">
        <w:t xml:space="preserve">refer “BMC Debug Console: </w:t>
      </w:r>
      <w:proofErr w:type="spellStart"/>
      <w:r w:rsidR="000C2DF0" w:rsidRPr="00CE2FB3">
        <w:t>uboot</w:t>
      </w:r>
      <w:proofErr w:type="spellEnd"/>
      <w:r w:rsidR="000C2DF0" w:rsidRPr="00CE2FB3">
        <w:t xml:space="preserve"> – booting to Linux”. </w:t>
      </w:r>
    </w:p>
    <w:p w14:paraId="61D036B8" w14:textId="77777777" w:rsidR="00F67526" w:rsidRPr="00CE2FB3" w:rsidRDefault="00685D90">
      <w:pPr>
        <w:pStyle w:val="Heading2"/>
      </w:pPr>
      <w:bookmarkStart w:id="24" w:name="_Toc211962941"/>
      <w:r>
        <w:t>Linux</w:t>
      </w:r>
      <w:bookmarkEnd w:id="24"/>
    </w:p>
    <w:p w14:paraId="0BD00DFC"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down</w:t>
      </w:r>
    </w:p>
    <w:p w14:paraId="47B5278E"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w:t>
      </w:r>
      <w:proofErr w:type="spellStart"/>
      <w:r w:rsidRPr="00CE2FB3">
        <w:rPr>
          <w:b/>
        </w:rPr>
        <w:t>hw</w:t>
      </w:r>
      <w:proofErr w:type="spellEnd"/>
      <w:r w:rsidRPr="00CE2FB3">
        <w:rPr>
          <w:b/>
        </w:rPr>
        <w:t xml:space="preserve"> ether </w:t>
      </w:r>
      <w:proofErr w:type="spellStart"/>
      <w:r w:rsidRPr="00CE2FB3">
        <w:rPr>
          <w:b/>
        </w:rPr>
        <w:t>xx:xx:xx:xx:xx:xx</w:t>
      </w:r>
      <w:proofErr w:type="spellEnd"/>
    </w:p>
    <w:p w14:paraId="0BBB5678" w14:textId="77777777" w:rsidR="00F67526" w:rsidRDefault="00F67526" w:rsidP="00F67526">
      <w:pPr>
        <w:ind w:firstLine="360"/>
        <w:rPr>
          <w:b/>
        </w:rPr>
      </w:pPr>
      <w:r w:rsidRPr="00CE2FB3">
        <w:rPr>
          <w:b/>
        </w:rPr>
        <w:t xml:space="preserve">~ # </w:t>
      </w:r>
      <w:proofErr w:type="spellStart"/>
      <w:r w:rsidR="006B6244" w:rsidRPr="006B6244">
        <w:rPr>
          <w:b/>
        </w:rPr>
        <w:t>systemctl</w:t>
      </w:r>
      <w:proofErr w:type="spellEnd"/>
      <w:r w:rsidR="006B6244" w:rsidRPr="006B6244">
        <w:rPr>
          <w:b/>
        </w:rPr>
        <w:t xml:space="preserve"> restart </w:t>
      </w:r>
      <w:proofErr w:type="spellStart"/>
      <w:r w:rsidR="006B6244" w:rsidRPr="006B6244">
        <w:rPr>
          <w:b/>
        </w:rPr>
        <w:t>systemd-networkd.service</w:t>
      </w:r>
      <w:proofErr w:type="spellEnd"/>
    </w:p>
    <w:p w14:paraId="2CF0F1F1" w14:textId="2F5839E2" w:rsidR="004841D5" w:rsidRPr="00CE2FB3" w:rsidRDefault="004841D5">
      <w:pPr>
        <w:pStyle w:val="Heading2"/>
      </w:pPr>
      <w:bookmarkStart w:id="25" w:name="_Toc211962942"/>
      <w:r>
        <w:t xml:space="preserve">Using </w:t>
      </w:r>
      <w:proofErr w:type="spellStart"/>
      <w:r>
        <w:t>ipmi</w:t>
      </w:r>
      <w:proofErr w:type="spellEnd"/>
      <w:r w:rsidR="00510108">
        <w:t xml:space="preserve"> </w:t>
      </w:r>
      <w:r w:rsidR="005627F8">
        <w:t>Configure Network Settings</w:t>
      </w:r>
      <w:bookmarkEnd w:id="25"/>
    </w:p>
    <w:p w14:paraId="327E74CE" w14:textId="77777777" w:rsidR="001D033C" w:rsidRDefault="00510108" w:rsidP="004625DD">
      <w:pPr>
        <w:spacing w:before="0" w:after="200" w:line="288" w:lineRule="auto"/>
        <w:ind w:left="1080"/>
        <w:jc w:val="left"/>
        <w:rPr>
          <w:b/>
        </w:rPr>
      </w:pPr>
      <w:r>
        <w:rPr>
          <w:b/>
        </w:rPr>
        <w:t xml:space="preserve"># </w:t>
      </w:r>
      <w:proofErr w:type="spellStart"/>
      <w:r w:rsidR="004625DD" w:rsidRPr="004625DD">
        <w:rPr>
          <w:b/>
        </w:rPr>
        <w:t>ipmitool</w:t>
      </w:r>
      <w:proofErr w:type="spellEnd"/>
      <w:r w:rsidR="004625DD" w:rsidRPr="004625DD">
        <w:rPr>
          <w:b/>
        </w:rPr>
        <w:t xml:space="preserve"> -H </w:t>
      </w:r>
      <w:r w:rsidR="004625DD">
        <w:rPr>
          <w:b/>
        </w:rPr>
        <w:t>&lt;BMCIP&gt;</w:t>
      </w:r>
      <w:r w:rsidR="004625DD" w:rsidRPr="004625DD">
        <w:rPr>
          <w:b/>
        </w:rPr>
        <w:t xml:space="preserve"> -U root -P 0penBmc -I </w:t>
      </w:r>
      <w:proofErr w:type="spellStart"/>
      <w:r w:rsidR="004625DD" w:rsidRPr="004625DD">
        <w:rPr>
          <w:b/>
        </w:rPr>
        <w:t>lanplus</w:t>
      </w:r>
      <w:proofErr w:type="spellEnd"/>
      <w:r w:rsidR="004625DD" w:rsidRPr="004625DD">
        <w:rPr>
          <w:b/>
        </w:rPr>
        <w:t xml:space="preserve"> </w:t>
      </w:r>
      <w:proofErr w:type="spellStart"/>
      <w:r w:rsidR="004625DD" w:rsidRPr="004625DD">
        <w:rPr>
          <w:b/>
        </w:rPr>
        <w:t>lan</w:t>
      </w:r>
      <w:proofErr w:type="spellEnd"/>
      <w:r w:rsidR="004625DD" w:rsidRPr="004625DD">
        <w:rPr>
          <w:b/>
        </w:rPr>
        <w:t xml:space="preserve"> set </w:t>
      </w:r>
      <w:r w:rsidR="006F6ED9">
        <w:rPr>
          <w:b/>
        </w:rPr>
        <w:t>&lt;channel number&gt;</w:t>
      </w:r>
      <w:r w:rsidR="004625DD" w:rsidRPr="004625DD">
        <w:rPr>
          <w:b/>
        </w:rPr>
        <w:t xml:space="preserve"> </w:t>
      </w:r>
      <w:proofErr w:type="spellStart"/>
      <w:r w:rsidR="004625DD" w:rsidRPr="004625DD">
        <w:rPr>
          <w:b/>
        </w:rPr>
        <w:t>macaddr</w:t>
      </w:r>
      <w:proofErr w:type="spellEnd"/>
      <w:r w:rsidR="004625DD" w:rsidRPr="004625DD">
        <w:rPr>
          <w:b/>
        </w:rPr>
        <w:t xml:space="preserve">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 xml:space="preserve">&lt;channel number&gt; </w:t>
      </w:r>
      <w:proofErr w:type="spellStart"/>
      <w:r>
        <w:rPr>
          <w:b/>
        </w:rPr>
        <w:t>ipsrc</w:t>
      </w:r>
      <w:proofErr w:type="spellEnd"/>
      <w:r w:rsidRPr="004625DD">
        <w:rPr>
          <w:b/>
        </w:rPr>
        <w:t xml:space="preserve"> </w:t>
      </w:r>
      <w:r>
        <w:rPr>
          <w:b/>
        </w:rPr>
        <w:t>&lt;static/</w:t>
      </w:r>
      <w:proofErr w:type="spellStart"/>
      <w:r>
        <w:rPr>
          <w:b/>
        </w:rPr>
        <w:t>dhcp</w:t>
      </w:r>
      <w:proofErr w:type="spellEnd"/>
      <w:r>
        <w:rPr>
          <w:b/>
        </w:rPr>
        <w:t>&gt;</w:t>
      </w:r>
    </w:p>
    <w:p w14:paraId="044E4A23"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proofErr w:type="spellStart"/>
      <w:r>
        <w:rPr>
          <w:b/>
        </w:rPr>
        <w:t>ipaddr</w:t>
      </w:r>
      <w:proofErr w:type="spellEnd"/>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6" w:name="_Toc211962943"/>
      <w:r>
        <w:t>Configure</w:t>
      </w:r>
      <w:r w:rsidR="000E371B">
        <w:t xml:space="preserve"> </w:t>
      </w:r>
      <w:r w:rsidR="00013FBC">
        <w:t>Network through Web</w:t>
      </w:r>
      <w:r w:rsidR="001E3065">
        <w:t xml:space="preserve"> </w:t>
      </w:r>
      <w:r>
        <w:t>UI</w:t>
      </w:r>
      <w:bookmarkEnd w:id="26"/>
    </w:p>
    <w:p w14:paraId="5AEE0BE5" w14:textId="28F7C3DB" w:rsidR="00D27B07" w:rsidRPr="00D27B07" w:rsidRDefault="00D27B07" w:rsidP="00D27B07">
      <w:r>
        <w:t xml:space="preserve">User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lastRenderedPageBreak/>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5"/>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r w:rsidRPr="00076326">
        <w:lastRenderedPageBreak/>
        <w:t>User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w:t>
      </w:r>
      <w:proofErr w:type="spellStart"/>
      <w:r w:rsidRPr="009B754A">
        <w:t>mbps</w:t>
      </w:r>
      <w:proofErr w:type="spellEnd"/>
      <w:r w:rsidRPr="009B754A">
        <w:t>)</w:t>
      </w:r>
      <w:r>
        <w:t>.</w:t>
      </w:r>
    </w:p>
    <w:p w14:paraId="4C28672D" w14:textId="77777777" w:rsidR="00D27B07" w:rsidRPr="00076326" w:rsidRDefault="00D27B07" w:rsidP="00D91D9D">
      <w:pPr>
        <w:numPr>
          <w:ilvl w:val="0"/>
          <w:numId w:val="28"/>
        </w:numPr>
        <w:spacing w:before="0"/>
        <w:rPr>
          <w:b/>
          <w:bCs/>
        </w:rPr>
      </w:pPr>
      <w:r w:rsidRPr="00076326">
        <w:rPr>
          <w:b/>
          <w:bCs/>
        </w:rPr>
        <w:t>Interface settings</w:t>
      </w:r>
      <w:r>
        <w:rPr>
          <w:b/>
          <w:bCs/>
        </w:rPr>
        <w:t>:</w:t>
      </w:r>
    </w:p>
    <w:p w14:paraId="450AFAB8" w14:textId="77777777" w:rsidR="00D27B07" w:rsidRPr="007A4880" w:rsidRDefault="00D27B07" w:rsidP="00D91D9D">
      <w:pPr>
        <w:pStyle w:val="Bullet2"/>
        <w:numPr>
          <w:ilvl w:val="0"/>
          <w:numId w:val="29"/>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rsidP="00D91D9D">
      <w:pPr>
        <w:pStyle w:val="Bullet2"/>
        <w:numPr>
          <w:ilvl w:val="0"/>
          <w:numId w:val="29"/>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below screenshot.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6"/>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rsidP="00D91D9D">
      <w:pPr>
        <w:pStyle w:val="Bullet2"/>
        <w:numPr>
          <w:ilvl w:val="0"/>
          <w:numId w:val="29"/>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rsidP="00D91D9D">
      <w:pPr>
        <w:pStyle w:val="Bullet2"/>
        <w:numPr>
          <w:ilvl w:val="0"/>
          <w:numId w:val="29"/>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user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lastRenderedPageBreak/>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7"/>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rsidP="00D91D9D">
      <w:pPr>
        <w:pStyle w:val="Bullet2"/>
        <w:numPr>
          <w:ilvl w:val="0"/>
          <w:numId w:val="29"/>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rsidP="00D91D9D">
      <w:pPr>
        <w:pStyle w:val="Bullet2"/>
        <w:numPr>
          <w:ilvl w:val="0"/>
          <w:numId w:val="29"/>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8"/>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 xml:space="preserve">Open BMC will support only </w:t>
      </w:r>
      <w:proofErr w:type="spellStart"/>
      <w:r w:rsidRPr="00D37737">
        <w:rPr>
          <w:i/>
          <w:iCs/>
        </w:rPr>
        <w:t>uni</w:t>
      </w:r>
      <w:proofErr w:type="spellEnd"/>
      <w:r w:rsidRPr="00D37737">
        <w:rPr>
          <w:i/>
          <w:iCs/>
        </w:rPr>
        <w:t>-cast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lastRenderedPageBreak/>
        <w:t>x6-xx-xx-xx-xx-xx</w:t>
      </w:r>
    </w:p>
    <w:p w14:paraId="7A25BA05" w14:textId="66CE8BEB" w:rsidR="00B4689A" w:rsidRDefault="00B4689A" w:rsidP="00B4689A">
      <w:proofErr w:type="spellStart"/>
      <w:r>
        <w:t>xA</w:t>
      </w:r>
      <w:proofErr w:type="spellEnd"/>
      <w:r>
        <w:t>-xx-xx-xx-xx-xx</w:t>
      </w:r>
    </w:p>
    <w:p w14:paraId="01E4D6E9" w14:textId="1CDAAEEF" w:rsidR="00B4689A" w:rsidRDefault="00B4689A" w:rsidP="00B4689A">
      <w:proofErr w:type="spellStart"/>
      <w:r>
        <w:t>xE</w:t>
      </w:r>
      <w:proofErr w:type="spellEnd"/>
      <w:r>
        <w:t>-xx-xx-xx-xx-xx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7" w:name="_Toc482710748"/>
      <w:r w:rsidRPr="00050E4C">
        <w:rPr>
          <w:b/>
          <w:bCs/>
        </w:rPr>
        <w:t xml:space="preserve">Establish </w:t>
      </w:r>
      <w:r w:rsidR="00FA5508" w:rsidRPr="00050E4C">
        <w:rPr>
          <w:b/>
          <w:bCs/>
        </w:rPr>
        <w:t>WEB</w:t>
      </w:r>
      <w:bookmarkEnd w:id="27"/>
    </w:p>
    <w:p w14:paraId="3C7AD342" w14:textId="13842EE7" w:rsidR="00D27B07" w:rsidRPr="00D27B07" w:rsidRDefault="009815A6" w:rsidP="00D27B07">
      <w:r>
        <w:t xml:space="preserve">BMC FW supports a web server based on the </w:t>
      </w:r>
      <w:proofErr w:type="spellStart"/>
      <w:r>
        <w:t>bmcweb</w:t>
      </w:r>
      <w:proofErr w:type="spellEnd"/>
      <w:r>
        <w:t xml:space="preserve"> implementation and </w:t>
      </w:r>
      <w:proofErr w:type="spellStart"/>
      <w:r>
        <w:t>web</w:t>
      </w:r>
      <w:r w:rsidR="00EC03D8">
        <w:t>ui-vue</w:t>
      </w:r>
      <w:proofErr w:type="spellEnd"/>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proofErr w:type="spellStart"/>
      <w:r w:rsidRPr="005D2BF1">
        <w:t>MegaRAC</w:t>
      </w:r>
      <w:proofErr w:type="spellEnd"/>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9"/>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rsidP="00D91D9D">
      <w:pPr>
        <w:pStyle w:val="ListNumber2"/>
        <w:numPr>
          <w:ilvl w:val="0"/>
          <w:numId w:val="30"/>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8" w:name="_Toc493496645"/>
      <w:bookmarkStart w:id="29" w:name="_Toc211962944"/>
      <w:r>
        <w:lastRenderedPageBreak/>
        <w:t>BMC Debug Console</w:t>
      </w:r>
      <w:bookmarkEnd w:id="28"/>
      <w:bookmarkEnd w:id="29"/>
    </w:p>
    <w:p w14:paraId="16195DD3" w14:textId="77777777" w:rsidR="00F42945" w:rsidRPr="00CE2FB3" w:rsidRDefault="00F42945" w:rsidP="009D7F95">
      <w:pPr>
        <w:pStyle w:val="Heading2"/>
      </w:pPr>
      <w:bookmarkStart w:id="30" w:name="_Toc211962945"/>
      <w:r>
        <w:t>Minicom Configuration</w:t>
      </w:r>
      <w:bookmarkEnd w:id="30"/>
    </w:p>
    <w:p w14:paraId="66312637" w14:textId="77777777" w:rsidR="00155BB3" w:rsidRPr="00EF21B1" w:rsidRDefault="00155BB3" w:rsidP="0078403B">
      <w:r w:rsidRPr="00EF21B1">
        <w:t>In order to get correct BMC Debug console, user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rsidP="00D91D9D">
      <w:pPr>
        <w:pStyle w:val="ListNumber3"/>
        <w:numPr>
          <w:ilvl w:val="0"/>
          <w:numId w:val="32"/>
        </w:numPr>
      </w:pPr>
      <w:r w:rsidRPr="00EF21B1">
        <w:t>Open a terminal and type “</w:t>
      </w:r>
      <w:proofErr w:type="spellStart"/>
      <w:r w:rsidRPr="00EF21B1">
        <w:t>dm</w:t>
      </w:r>
      <w:r w:rsidR="00013FBC">
        <w:t>e</w:t>
      </w:r>
      <w:r w:rsidRPr="00EF21B1">
        <w:t>sg</w:t>
      </w:r>
      <w:proofErr w:type="spellEnd"/>
      <w:r w:rsidRPr="00EF21B1">
        <w:t xml:space="preserve"> | grep </w:t>
      </w:r>
      <w:proofErr w:type="spellStart"/>
      <w:r w:rsidRPr="00EF21B1">
        <w:t>tty</w:t>
      </w:r>
      <w:proofErr w:type="spellEnd"/>
      <w:r w:rsidRPr="00EF21B1">
        <w:t xml:space="preserve">” which gives you in which </w:t>
      </w:r>
      <w:proofErr w:type="spellStart"/>
      <w:r w:rsidRPr="00EF21B1">
        <w:t>tty</w:t>
      </w:r>
      <w:proofErr w:type="spellEnd"/>
      <w:r w:rsidRPr="00EF21B1">
        <w:t xml:space="preserve"> device, the TTY to USB cable active.</w:t>
      </w:r>
    </w:p>
    <w:p w14:paraId="02A5E942" w14:textId="77777777" w:rsidR="00155BB3" w:rsidRPr="00EF21B1" w:rsidRDefault="00155BB3">
      <w:pPr>
        <w:pStyle w:val="ListNumber3"/>
      </w:pPr>
      <w:r w:rsidRPr="00EF21B1">
        <w:t xml:space="preserve">Install ‘minicom’ if not already available. By giving “apt-get install minicom”. If you already have minicom installed, type “minicom </w:t>
      </w:r>
      <w:proofErr w:type="spellStart"/>
      <w:r w:rsidRPr="00EF21B1">
        <w:t>ttyUSB</w:t>
      </w:r>
      <w:proofErr w:type="spellEnd"/>
      <w:r w:rsidRPr="00EF21B1">
        <w:t>&lt;x&gt;” in order to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w:t>
      </w:r>
      <w:proofErr w:type="spellStart"/>
      <w:r w:rsidRPr="00EF21B1">
        <w:t>ttyUSB</w:t>
      </w:r>
      <w:proofErr w:type="spellEnd"/>
      <w:r w:rsidRPr="00EF21B1">
        <w:t>&lt;x&gt;’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w:t>
      </w:r>
      <w:proofErr w:type="spellStart"/>
      <w:r w:rsidRPr="00EF21B1">
        <w:t>ttyUSB</w:t>
      </w:r>
      <w:proofErr w:type="spellEnd"/>
      <w:r w:rsidRPr="00EF21B1">
        <w:t>&lt;x&gt;’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lastRenderedPageBreak/>
        <w:t xml:space="preserve">When using Windows as Minicom Machine, </w:t>
      </w:r>
    </w:p>
    <w:p w14:paraId="43B11E6E" w14:textId="77777777" w:rsidR="00155BB3" w:rsidRPr="00EF21B1" w:rsidRDefault="00155BB3" w:rsidP="00D91D9D">
      <w:pPr>
        <w:pStyle w:val="ListNumber3"/>
        <w:numPr>
          <w:ilvl w:val="0"/>
          <w:numId w:val="24"/>
        </w:numPr>
      </w:pPr>
      <w:r w:rsidRPr="00EF21B1">
        <w:t xml:space="preserve">User needs to install drivers for TTY to USB cable for the first time. Following link can be used for getting drivers. </w:t>
      </w:r>
    </w:p>
    <w:p w14:paraId="7CE94337" w14:textId="77777777" w:rsidR="00155BB3" w:rsidRPr="00EF21B1" w:rsidRDefault="00155BB3" w:rsidP="00DF67E6">
      <w:hyperlink r:id="rId21" w:history="1">
        <w:r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After successful installation of drivers, plug in the USB to minicom machine, and go to, ‘Device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31" w:name="_Toc490139459"/>
      <w:bookmarkStart w:id="32" w:name="_Toc493496646"/>
      <w:bookmarkStart w:id="33" w:name="_Toc211962946"/>
      <w:proofErr w:type="spellStart"/>
      <w:r>
        <w:t>U</w:t>
      </w:r>
      <w:r w:rsidR="00155BB3">
        <w:t>boot</w:t>
      </w:r>
      <w:bookmarkEnd w:id="31"/>
      <w:bookmarkEnd w:id="32"/>
      <w:bookmarkEnd w:id="33"/>
      <w:proofErr w:type="spellEnd"/>
    </w:p>
    <w:p w14:paraId="574389F1" w14:textId="5719CB1B" w:rsidR="18BF610C" w:rsidRDefault="18BF610C" w:rsidP="09A5596F">
      <w:r>
        <w:t xml:space="preserve">By </w:t>
      </w:r>
      <w:r w:rsidR="00C62CD1">
        <w:t>default,</w:t>
      </w:r>
      <w:r>
        <w:t xml:space="preserve"> auto delay is not configured when debug-tweaks is disabled. User ha</w:t>
      </w:r>
      <w:r w:rsidR="70650433">
        <w:t xml:space="preserve">s </w:t>
      </w:r>
      <w:r>
        <w:t>to enable the deb</w:t>
      </w:r>
      <w:r w:rsidR="42EA4A04">
        <w:t>ug-tweaks to stop the BMC in –boot.</w:t>
      </w:r>
    </w:p>
    <w:p w14:paraId="2E81AFBC" w14:textId="24FDE230" w:rsidR="4FB776CC" w:rsidRDefault="4FB776CC" w:rsidP="09A5596F">
      <w:r>
        <w:t>Uncomment EXTRA_IMAGE_FEATURES += "debug-tweaks" in build/conf/</w:t>
      </w:r>
      <w:proofErr w:type="spellStart"/>
      <w:r>
        <w:t>local.conf</w:t>
      </w:r>
      <w:proofErr w:type="spellEnd"/>
    </w:p>
    <w:p w14:paraId="6D6B67FC" w14:textId="5986C9A5" w:rsidR="00155BB3" w:rsidRPr="00EF21B1" w:rsidRDefault="00EA7FC3" w:rsidP="00594A4E">
      <w:r w:rsidRPr="00EF21B1">
        <w:t>Users</w:t>
      </w:r>
      <w:r w:rsidR="00155BB3" w:rsidRPr="00EF21B1">
        <w:t xml:space="preserve"> can get to </w:t>
      </w:r>
      <w:proofErr w:type="spellStart"/>
      <w:r w:rsidR="00155BB3" w:rsidRPr="00EF21B1">
        <w:t>uboot</w:t>
      </w:r>
      <w:proofErr w:type="spellEnd"/>
      <w:r w:rsidR="00155BB3" w:rsidRPr="00EF21B1">
        <w:t xml:space="preserve"> prompt via 2 ways, mainly during AC Power ON or by issuing ‘reboot’ </w:t>
      </w:r>
      <w:r w:rsidR="00601AED">
        <w:t>BMC</w:t>
      </w:r>
      <w:r w:rsidR="00155BB3" w:rsidRPr="00EF21B1">
        <w:t xml:space="preserve">. </w:t>
      </w:r>
    </w:p>
    <w:p w14:paraId="4C8127A1" w14:textId="77777777" w:rsidR="00155BB3" w:rsidRPr="00EF21B1" w:rsidRDefault="00155BB3" w:rsidP="00D91D9D">
      <w:pPr>
        <w:pStyle w:val="ListNumber3"/>
        <w:numPr>
          <w:ilvl w:val="0"/>
          <w:numId w:val="25"/>
        </w:numPr>
      </w:pPr>
      <w:r w:rsidRPr="00EF21B1">
        <w:t xml:space="preserve">In order to get </w:t>
      </w:r>
      <w:proofErr w:type="spellStart"/>
      <w:r w:rsidRPr="00EF21B1">
        <w:t>uboot</w:t>
      </w:r>
      <w:proofErr w:type="spellEnd"/>
      <w:r w:rsidRPr="00EF21B1">
        <w:t xml:space="preserve"> prompt upon AC power on, user should press and hold the “Esc or Del” key as soon as AC power is applied, until redirected to </w:t>
      </w:r>
      <w:proofErr w:type="spellStart"/>
      <w:r w:rsidRPr="00EF21B1">
        <w:t>uboot</w:t>
      </w:r>
      <w:proofErr w:type="spellEnd"/>
      <w:r w:rsidRPr="00EF21B1">
        <w:t xml:space="preserve"> prompt.</w:t>
      </w:r>
    </w:p>
    <w:p w14:paraId="11DA39B6" w14:textId="041B622B" w:rsidR="00155BB3" w:rsidRPr="00EF21B1" w:rsidRDefault="00155BB3" w:rsidP="00DF67E6">
      <w:r w:rsidRPr="00EF21B1">
        <w:t xml:space="preserve">Sometimes, user may not succeed in getting to </w:t>
      </w:r>
      <w:proofErr w:type="spellStart"/>
      <w:r w:rsidRPr="00EF21B1">
        <w:t>uboot</w:t>
      </w:r>
      <w:proofErr w:type="spellEnd"/>
      <w:r w:rsidRPr="00EF21B1">
        <w:t xml:space="preserve"> as, ‘</w:t>
      </w:r>
      <w:proofErr w:type="spellStart"/>
      <w:r w:rsidRPr="00EF21B1">
        <w:t>bootdelay</w:t>
      </w:r>
      <w:proofErr w:type="spellEnd"/>
      <w:r w:rsidRPr="00EF21B1">
        <w:t xml:space="preserve">’ environment variable in </w:t>
      </w:r>
      <w:proofErr w:type="spellStart"/>
      <w:r w:rsidRPr="00EF21B1">
        <w:t>uboot</w:t>
      </w:r>
      <w:proofErr w:type="spellEnd"/>
      <w:r w:rsidRPr="00EF21B1">
        <w:t xml:space="preserve">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w:t>
      </w:r>
      <w:proofErr w:type="spellStart"/>
      <w:r w:rsidRPr="00EF21B1">
        <w:t>uboot</w:t>
      </w:r>
      <w:proofErr w:type="spellEnd"/>
      <w:r w:rsidRPr="00EF21B1">
        <w:t xml:space="preserve"> prompt. </w:t>
      </w:r>
    </w:p>
    <w:p w14:paraId="51EACD78" w14:textId="77777777" w:rsidR="00155BB3" w:rsidRPr="00EF21B1" w:rsidRDefault="00155BB3" w:rsidP="009A04CD">
      <w:pPr>
        <w:ind w:firstLine="360"/>
      </w:pPr>
      <w:r w:rsidRPr="00EF21B1">
        <w:t>User may optionally set ‘</w:t>
      </w:r>
      <w:proofErr w:type="spellStart"/>
      <w:r w:rsidRPr="00EF21B1">
        <w:t>bootdelay</w:t>
      </w:r>
      <w:proofErr w:type="spellEnd"/>
      <w:r w:rsidRPr="00EF21B1">
        <w:t xml:space="preserve">’ </w:t>
      </w:r>
      <w:proofErr w:type="spellStart"/>
      <w:r w:rsidRPr="00EF21B1">
        <w:t>uboot</w:t>
      </w:r>
      <w:proofErr w:type="spellEnd"/>
      <w:r w:rsidRPr="00EF21B1">
        <w:t xml:space="preserve"> environment variable with desired delay in seconds.</w:t>
      </w:r>
    </w:p>
    <w:p w14:paraId="37D94884" w14:textId="77777777" w:rsidR="00155BB3" w:rsidRPr="00EF21B1" w:rsidRDefault="00155BB3" w:rsidP="009A04CD">
      <w:pPr>
        <w:ind w:firstLine="360"/>
      </w:pPr>
      <w:r w:rsidRPr="00EF21B1">
        <w:t>This defines how much seconds BMC booting should be delayed upon reboot or next AC cycle.</w:t>
      </w:r>
    </w:p>
    <w:p w14:paraId="25BFB437" w14:textId="77777777" w:rsidR="00155BB3" w:rsidRDefault="00155BB3" w:rsidP="009A04CD">
      <w:pPr>
        <w:ind w:firstLine="360"/>
      </w:pPr>
      <w:proofErr w:type="spellStart"/>
      <w:r w:rsidRPr="00EF21B1">
        <w:t>ast</w:t>
      </w:r>
      <w:proofErr w:type="spellEnd"/>
      <w:r w:rsidRPr="00EF21B1">
        <w:t xml:space="preserve">&gt; set </w:t>
      </w:r>
      <w:proofErr w:type="spellStart"/>
      <w:r w:rsidRPr="00EF21B1">
        <w:t>bootdelay</w:t>
      </w:r>
      <w:proofErr w:type="spellEnd"/>
      <w:r w:rsidRPr="00EF21B1">
        <w:t xml:space="preserve"> 3; save;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4" w:name="_Toc490139460"/>
      <w:bookmarkStart w:id="35" w:name="_Toc493496647"/>
      <w:bookmarkStart w:id="36" w:name="_Toc211962947"/>
      <w:r>
        <w:t>Linux</w:t>
      </w:r>
      <w:bookmarkEnd w:id="34"/>
      <w:bookmarkEnd w:id="35"/>
      <w:bookmarkEnd w:id="36"/>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lastRenderedPageBreak/>
        <w:t>Password</w:t>
      </w:r>
      <w:r w:rsidR="00EF21B1" w:rsidRPr="001047CB">
        <w:t>: 0penBmc</w:t>
      </w:r>
      <w:r w:rsidR="006F0CA8">
        <w:tab/>
      </w:r>
    </w:p>
    <w:p w14:paraId="52A18096" w14:textId="77777777" w:rsidR="00155BB3" w:rsidRPr="00CE2FB3" w:rsidRDefault="00105DBC" w:rsidP="003C3F11">
      <w:pPr>
        <w:pStyle w:val="Heading2"/>
      </w:pPr>
      <w:bookmarkStart w:id="37" w:name="_Toc490139461"/>
      <w:bookmarkStart w:id="38" w:name="_Toc493496648"/>
      <w:bookmarkStart w:id="39" w:name="_Toc211962948"/>
      <w:proofErr w:type="spellStart"/>
      <w:r>
        <w:t>Uboot</w:t>
      </w:r>
      <w:proofErr w:type="spellEnd"/>
      <w:r>
        <w:t xml:space="preserve"> </w:t>
      </w:r>
      <w:r w:rsidR="00155BB3">
        <w:t>- Booting to BMC Linux</w:t>
      </w:r>
      <w:bookmarkEnd w:id="37"/>
      <w:bookmarkEnd w:id="38"/>
      <w:bookmarkEnd w:id="39"/>
    </w:p>
    <w:p w14:paraId="18CED635" w14:textId="77777777" w:rsidR="00155BB3" w:rsidRPr="001047CB" w:rsidRDefault="00155BB3" w:rsidP="00DF67E6">
      <w:r w:rsidRPr="001047CB">
        <w:t xml:space="preserve">After completing required operations in </w:t>
      </w:r>
      <w:proofErr w:type="spellStart"/>
      <w:r w:rsidRPr="001047CB">
        <w:t>uboot</w:t>
      </w:r>
      <w:proofErr w:type="spellEnd"/>
      <w:r w:rsidRPr="001047CB">
        <w:t xml:space="preserve"> prompt, user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proofErr w:type="spellStart"/>
      <w:r w:rsidRPr="001047CB">
        <w:t>ast</w:t>
      </w:r>
      <w:proofErr w:type="spellEnd"/>
      <w:r w:rsidRPr="001047CB">
        <w:rPr>
          <w:b/>
        </w:rPr>
        <w:t>&gt;</w:t>
      </w:r>
      <w:r w:rsidR="007F3B9B">
        <w:rPr>
          <w:b/>
        </w:rPr>
        <w:t>reset</w:t>
      </w:r>
      <w:r w:rsidR="001B585B">
        <w:rPr>
          <w:b/>
        </w:rPr>
        <w:t xml:space="preserve"> or </w:t>
      </w:r>
      <w:proofErr w:type="spellStart"/>
      <w:r w:rsidR="001B585B">
        <w:rPr>
          <w:b/>
        </w:rPr>
        <w:t>bootm</w:t>
      </w:r>
      <w:proofErr w:type="spellEnd"/>
      <w:r w:rsidR="001B585B">
        <w:rPr>
          <w:b/>
        </w:rPr>
        <w:t xml:space="preserve"> &lt;kernel load address&gt;</w:t>
      </w:r>
    </w:p>
    <w:p w14:paraId="5C475BE1" w14:textId="77777777" w:rsidR="001B3FBA" w:rsidRPr="00CE2FB3" w:rsidRDefault="001B3FBA" w:rsidP="00DF67E6">
      <w:bookmarkStart w:id="40" w:name="_Hlk120708463"/>
      <w:r w:rsidRPr="00CE2FB3">
        <w:t xml:space="preserve">Environmental Variables for </w:t>
      </w:r>
      <w:proofErr w:type="spellStart"/>
      <w:r w:rsidRPr="00CE2FB3">
        <w:t>UBoot</w:t>
      </w:r>
      <w:proofErr w:type="spellEnd"/>
    </w:p>
    <w:bookmarkEnd w:id="40"/>
    <w:p w14:paraId="389C9E55" w14:textId="77777777" w:rsidR="001B3FBA" w:rsidRPr="00C03045" w:rsidRDefault="001B3FBA" w:rsidP="001B3FBA">
      <w:pPr>
        <w:pStyle w:val="Paragraph1"/>
      </w:pPr>
      <w:r w:rsidRPr="00C03045">
        <w:t xml:space="preserve">The basic environmental variables for </w:t>
      </w:r>
      <w:proofErr w:type="spellStart"/>
      <w:r w:rsidRPr="00C03045">
        <w:t>uboot</w:t>
      </w:r>
      <w:proofErr w:type="spellEnd"/>
      <w:r w:rsidRPr="00C03045">
        <w:t xml:space="preserve"> are: </w:t>
      </w:r>
    </w:p>
    <w:p w14:paraId="6B72E351" w14:textId="6407467F" w:rsidR="001B3FBA" w:rsidRPr="00C03045" w:rsidRDefault="001B3FBA">
      <w:pPr>
        <w:pStyle w:val="ListBullet3"/>
      </w:pPr>
      <w:proofErr w:type="spellStart"/>
      <w:r w:rsidRPr="001C3726">
        <w:rPr>
          <w:b/>
        </w:rPr>
        <w:t>Serverip</w:t>
      </w:r>
      <w:proofErr w:type="spellEnd"/>
      <w:r w:rsidRPr="001C3726">
        <w:rPr>
          <w:b/>
        </w:rPr>
        <w:t>:</w:t>
      </w:r>
      <w:r w:rsidRPr="00C03045">
        <w:t xml:space="preserve"> Th</w:t>
      </w:r>
      <w:r w:rsidR="00946DB6">
        <w:t xml:space="preserve">e server </w:t>
      </w:r>
      <w:proofErr w:type="spellStart"/>
      <w:r w:rsidR="00946DB6">
        <w:t>ip</w:t>
      </w:r>
      <w:proofErr w:type="spellEnd"/>
      <w:r w:rsidR="00946DB6">
        <w:t xml:space="preserve"> contains the </w:t>
      </w:r>
      <w:proofErr w:type="spellStart"/>
      <w:r w:rsidR="00946DB6">
        <w:t>ip</w:t>
      </w:r>
      <w:proofErr w:type="spellEnd"/>
      <w:r w:rsidR="00946DB6">
        <w:t xml:space="preserve"> of the</w:t>
      </w:r>
      <w:r w:rsidRPr="00C03045">
        <w:t xml:space="preserve"> Linux or Windows system in which </w:t>
      </w:r>
      <w:proofErr w:type="spellStart"/>
      <w:r w:rsidRPr="00C03045">
        <w:t>tftp</w:t>
      </w:r>
      <w:proofErr w:type="spellEnd"/>
      <w:r w:rsidRPr="00C03045">
        <w:t xml:space="preserve"> server is present and running. The command to set the server </w:t>
      </w:r>
      <w:proofErr w:type="spellStart"/>
      <w:r w:rsidRPr="00C03045">
        <w:t>ip</w:t>
      </w:r>
      <w:proofErr w:type="spellEnd"/>
      <w:r w:rsidRPr="00C03045">
        <w:t xml:space="preserve"> is below</w:t>
      </w:r>
      <w:r w:rsidR="00B70AB4">
        <w:t>.</w:t>
      </w:r>
    </w:p>
    <w:p w14:paraId="31877C5C" w14:textId="77777777" w:rsidR="001B3FBA" w:rsidRPr="00C03045" w:rsidRDefault="001B3FBA" w:rsidP="001B3FBA">
      <w:pPr>
        <w:ind w:firstLine="720"/>
        <w:rPr>
          <w:b/>
        </w:rPr>
      </w:pPr>
      <w:proofErr w:type="spellStart"/>
      <w:r w:rsidRPr="00C03045">
        <w:rPr>
          <w:b/>
        </w:rPr>
        <w:t>setenv</w:t>
      </w:r>
      <w:proofErr w:type="spellEnd"/>
      <w:r w:rsidRPr="00C03045">
        <w:rPr>
          <w:b/>
        </w:rPr>
        <w:t xml:space="preserve"> </w:t>
      </w:r>
      <w:proofErr w:type="spellStart"/>
      <w:r w:rsidRPr="00C03045">
        <w:rPr>
          <w:b/>
        </w:rPr>
        <w:t>serverip</w:t>
      </w:r>
      <w:proofErr w:type="spellEnd"/>
      <w:r w:rsidRPr="00C03045">
        <w:rPr>
          <w:b/>
        </w:rPr>
        <w:t xml:space="preserve"> &lt;IP Address&gt;</w:t>
      </w:r>
    </w:p>
    <w:p w14:paraId="35BA987C" w14:textId="77777777" w:rsidR="001B3FBA" w:rsidRPr="00C03045" w:rsidRDefault="001B3FBA">
      <w:pPr>
        <w:pStyle w:val="ListBullet3"/>
      </w:pPr>
      <w:proofErr w:type="spellStart"/>
      <w:r w:rsidRPr="001C3726">
        <w:rPr>
          <w:b/>
        </w:rPr>
        <w:t>Ethaddr</w:t>
      </w:r>
      <w:proofErr w:type="spellEnd"/>
      <w:r w:rsidRPr="001C3726">
        <w:rPr>
          <w:b/>
        </w:rPr>
        <w:t xml:space="preserve">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proofErr w:type="spellStart"/>
      <w:r w:rsidRPr="00C03045">
        <w:rPr>
          <w:b/>
        </w:rPr>
        <w:t>setenv</w:t>
      </w:r>
      <w:proofErr w:type="spellEnd"/>
      <w:r w:rsidRPr="00C03045">
        <w:rPr>
          <w:b/>
        </w:rPr>
        <w:t xml:space="preserve"> </w:t>
      </w:r>
      <w:proofErr w:type="spellStart"/>
      <w:r w:rsidRPr="00C03045">
        <w:rPr>
          <w:b/>
        </w:rPr>
        <w:t>ethaddr</w:t>
      </w:r>
      <w:proofErr w:type="spellEnd"/>
      <w:r w:rsidRPr="00C03045">
        <w:rPr>
          <w:b/>
        </w:rPr>
        <w:t xml:space="preserve"> </w:t>
      </w:r>
      <w:r w:rsidR="00CF4328" w:rsidRPr="00C03045">
        <w:rPr>
          <w:b/>
        </w:rPr>
        <w:t>&lt;MAC ADDRESS&gt;</w:t>
      </w:r>
    </w:p>
    <w:p w14:paraId="772BE0B7" w14:textId="77777777" w:rsidR="001B3FBA" w:rsidRPr="00C03045" w:rsidRDefault="001B3FBA" w:rsidP="006F0CA8">
      <w:pPr>
        <w:ind w:firstLine="720"/>
        <w:rPr>
          <w:b/>
        </w:rPr>
      </w:pPr>
      <w:proofErr w:type="spellStart"/>
      <w:r w:rsidRPr="00C03045">
        <w:rPr>
          <w:b/>
        </w:rPr>
        <w:t>setenv</w:t>
      </w:r>
      <w:proofErr w:type="spellEnd"/>
      <w:r w:rsidRPr="00C03045">
        <w:rPr>
          <w:b/>
        </w:rPr>
        <w:t xml:space="preserve"> eth1addr </w:t>
      </w:r>
      <w:r w:rsidR="00CF4328" w:rsidRPr="00C03045">
        <w:rPr>
          <w:b/>
        </w:rPr>
        <w:t>&lt;MAC ADDRESS&gt;</w:t>
      </w:r>
    </w:p>
    <w:p w14:paraId="6958C244" w14:textId="77777777" w:rsidR="001B3FBA" w:rsidRPr="00C03045" w:rsidRDefault="001B3FBA">
      <w:pPr>
        <w:pStyle w:val="ListBullet3"/>
      </w:pPr>
      <w:proofErr w:type="spellStart"/>
      <w:r w:rsidRPr="001C3726">
        <w:rPr>
          <w:b/>
        </w:rPr>
        <w:t>Ethact</w:t>
      </w:r>
      <w:proofErr w:type="spellEnd"/>
      <w:r w:rsidRPr="001C3726">
        <w:rPr>
          <w:b/>
        </w:rPr>
        <w:t>:</w:t>
      </w:r>
      <w:r w:rsidRPr="00C03045">
        <w:t xml:space="preserve"> This variable is used to set the active network interface for the board. The command is given below.</w:t>
      </w:r>
    </w:p>
    <w:bookmarkEnd w:id="8"/>
    <w:bookmarkEnd w:id="12"/>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proofErr w:type="spellStart"/>
      <w:r w:rsidR="00003D9A">
        <w:rPr>
          <w:b/>
        </w:rPr>
        <w:t>ethaddr</w:t>
      </w:r>
      <w:proofErr w:type="spellEnd"/>
    </w:p>
    <w:p w14:paraId="6DB19FFF" w14:textId="1F42E504" w:rsidR="00513949" w:rsidRPr="00513949" w:rsidRDefault="00513949" w:rsidP="00513949">
      <w:pPr>
        <w:ind w:firstLine="720"/>
        <w:rPr>
          <w:b/>
        </w:rPr>
      </w:pPr>
      <w:r w:rsidRPr="00513949">
        <w:rPr>
          <w:b/>
        </w:rPr>
        <w:t xml:space="preserve">For eth1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eth1addr</w:t>
      </w:r>
    </w:p>
    <w:p w14:paraId="5CFFF679" w14:textId="607AF93E" w:rsidR="00B54394" w:rsidRDefault="00513949" w:rsidP="00513949">
      <w:pPr>
        <w:ind w:firstLine="720"/>
        <w:rPr>
          <w:b/>
        </w:rPr>
      </w:pPr>
      <w:r w:rsidRPr="00513949">
        <w:rPr>
          <w:b/>
        </w:rPr>
        <w:t xml:space="preserve">For eth2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eth2addr</w:t>
      </w:r>
    </w:p>
    <w:p w14:paraId="701DFC82" w14:textId="04CBC802" w:rsidR="00F265BF" w:rsidRDefault="00003D9A" w:rsidP="00482638">
      <w:pPr>
        <w:ind w:firstLine="720"/>
        <w:rPr>
          <w:b/>
        </w:rPr>
      </w:pPr>
      <w:r>
        <w:rPr>
          <w:b/>
        </w:rPr>
        <w:t xml:space="preserve">For eth3 – </w:t>
      </w:r>
      <w:proofErr w:type="spellStart"/>
      <w:r>
        <w:rPr>
          <w:b/>
        </w:rPr>
        <w:t>setenv</w:t>
      </w:r>
      <w:proofErr w:type="spellEnd"/>
      <w:r>
        <w:rPr>
          <w:b/>
        </w:rPr>
        <w:t xml:space="preserve"> ethact eth3addr</w:t>
      </w:r>
    </w:p>
    <w:p w14:paraId="458DF469" w14:textId="77777777" w:rsidR="00AF380B" w:rsidRDefault="00AF380B" w:rsidP="00482638">
      <w:pPr>
        <w:ind w:firstLine="720"/>
        <w:rPr>
          <w:b/>
        </w:rPr>
      </w:pPr>
    </w:p>
    <w:p w14:paraId="2967DD6B" w14:textId="77777777" w:rsidR="00AF380B" w:rsidRDefault="00AF380B" w:rsidP="00482638">
      <w:pPr>
        <w:ind w:firstLine="720"/>
        <w:rPr>
          <w:b/>
        </w:rPr>
      </w:pPr>
    </w:p>
    <w:p w14:paraId="4E332177" w14:textId="77777777" w:rsidR="00AF380B" w:rsidRDefault="00AF380B" w:rsidP="00482638">
      <w:pPr>
        <w:ind w:firstLine="720"/>
        <w:rPr>
          <w:b/>
        </w:rPr>
      </w:pPr>
    </w:p>
    <w:p w14:paraId="4A34E33E" w14:textId="77777777" w:rsidR="00AF380B" w:rsidRDefault="00AF380B" w:rsidP="00482638">
      <w:pPr>
        <w:ind w:firstLine="720"/>
        <w:rPr>
          <w:b/>
        </w:rPr>
      </w:pPr>
    </w:p>
    <w:p w14:paraId="672DD55F" w14:textId="77777777" w:rsidR="00AF380B" w:rsidRDefault="00AF380B" w:rsidP="00482638">
      <w:pPr>
        <w:ind w:firstLine="720"/>
        <w:rPr>
          <w:b/>
        </w:rPr>
      </w:pPr>
    </w:p>
    <w:p w14:paraId="3DDA04B6" w14:textId="77777777" w:rsidR="00AF380B" w:rsidRDefault="00AF380B" w:rsidP="00482638">
      <w:pPr>
        <w:ind w:firstLine="720"/>
        <w:rPr>
          <w:b/>
        </w:rPr>
      </w:pPr>
    </w:p>
    <w:p w14:paraId="6F3227A8" w14:textId="77777777" w:rsidR="00AF380B" w:rsidRDefault="00AF380B" w:rsidP="00482638">
      <w:pPr>
        <w:ind w:firstLine="720"/>
        <w:rPr>
          <w:b/>
        </w:rPr>
      </w:pPr>
    </w:p>
    <w:p w14:paraId="0CF0F409" w14:textId="77777777" w:rsidR="00AF380B" w:rsidRDefault="00AF380B" w:rsidP="00482638">
      <w:pPr>
        <w:ind w:firstLine="720"/>
        <w:rPr>
          <w:b/>
        </w:rPr>
      </w:pPr>
    </w:p>
    <w:p w14:paraId="1F1758C9" w14:textId="77777777" w:rsidR="00AF380B" w:rsidRDefault="00AF380B" w:rsidP="00482638">
      <w:pPr>
        <w:ind w:firstLine="720"/>
        <w:rPr>
          <w:b/>
        </w:rPr>
      </w:pPr>
    </w:p>
    <w:p w14:paraId="22CCF44F" w14:textId="77777777" w:rsidR="00AF380B" w:rsidRDefault="00AF380B" w:rsidP="00482638">
      <w:pPr>
        <w:ind w:firstLine="720"/>
        <w:rPr>
          <w:b/>
        </w:rPr>
      </w:pPr>
    </w:p>
    <w:p w14:paraId="4AE493D7" w14:textId="77777777" w:rsidR="00AF380B" w:rsidRDefault="00AF380B" w:rsidP="00482638">
      <w:pPr>
        <w:ind w:firstLine="720"/>
        <w:rPr>
          <w:b/>
        </w:rPr>
      </w:pPr>
    </w:p>
    <w:p w14:paraId="67DAD926" w14:textId="77777777" w:rsidR="00AF380B" w:rsidRDefault="00AF380B" w:rsidP="00482638">
      <w:pPr>
        <w:ind w:firstLine="720"/>
        <w:rPr>
          <w:b/>
        </w:rPr>
      </w:pPr>
    </w:p>
    <w:p w14:paraId="3B64285D" w14:textId="77777777" w:rsidR="00AF380B" w:rsidRDefault="00AF380B" w:rsidP="00482638">
      <w:pPr>
        <w:ind w:firstLine="720"/>
        <w:rPr>
          <w:b/>
        </w:rPr>
      </w:pPr>
    </w:p>
    <w:p w14:paraId="599EF043" w14:textId="77777777" w:rsidR="00AF380B" w:rsidRDefault="00AF380B" w:rsidP="00482638">
      <w:pPr>
        <w:ind w:firstLine="720"/>
        <w:rPr>
          <w:b/>
        </w:rPr>
      </w:pPr>
    </w:p>
    <w:p w14:paraId="1CA1811C" w14:textId="77777777" w:rsidR="00AF380B" w:rsidRDefault="00AF380B" w:rsidP="00482638">
      <w:pPr>
        <w:ind w:firstLine="720"/>
        <w:rPr>
          <w:b/>
        </w:rPr>
      </w:pPr>
    </w:p>
    <w:p w14:paraId="6B9F45F4" w14:textId="77777777" w:rsidR="00AF380B" w:rsidRDefault="00AF380B" w:rsidP="00482638">
      <w:pPr>
        <w:ind w:firstLine="720"/>
        <w:rPr>
          <w:b/>
        </w:rPr>
      </w:pPr>
    </w:p>
    <w:p w14:paraId="6522D487" w14:textId="77777777" w:rsidR="00AF380B" w:rsidRDefault="00AF380B" w:rsidP="00482638">
      <w:pPr>
        <w:ind w:firstLine="720"/>
        <w:rPr>
          <w:b/>
        </w:rPr>
      </w:pPr>
    </w:p>
    <w:p w14:paraId="2EC75112" w14:textId="714B6763" w:rsidR="00AF380B" w:rsidRDefault="00EB45E2" w:rsidP="00EB45E2">
      <w:pPr>
        <w:pStyle w:val="Heading1"/>
      </w:pPr>
      <w:bookmarkStart w:id="41" w:name="_Toc211962949"/>
      <w:r>
        <w:lastRenderedPageBreak/>
        <w:t>Supported Features</w:t>
      </w:r>
      <w:bookmarkEnd w:id="41"/>
      <w:r>
        <w:t xml:space="preserve"> </w:t>
      </w:r>
    </w:p>
    <w:p w14:paraId="76CBDDBA" w14:textId="77777777" w:rsidR="00FE5D48" w:rsidRDefault="00FE5D48" w:rsidP="00FE5D48"/>
    <w:p w14:paraId="6A9A6D05" w14:textId="0FB89B9A" w:rsidR="00270BC6" w:rsidRDefault="00FE5D48" w:rsidP="00EF1CA1">
      <w:pPr>
        <w:pStyle w:val="Heading2"/>
      </w:pPr>
      <w:bookmarkStart w:id="42" w:name="_Toc211962950"/>
      <w:r>
        <w:t>Generic Features</w:t>
      </w:r>
      <w:bookmarkEnd w:id="42"/>
      <w:r>
        <w:t xml:space="preserve"> </w:t>
      </w:r>
    </w:p>
    <w:p w14:paraId="0F90CD31" w14:textId="1E4411E6" w:rsidR="00EF1CA1" w:rsidRDefault="00EF1CA1" w:rsidP="00D91D9D">
      <w:pPr>
        <w:pStyle w:val="ListParagraph"/>
        <w:numPr>
          <w:ilvl w:val="0"/>
          <w:numId w:val="35"/>
        </w:numPr>
      </w:pPr>
      <w:r w:rsidRPr="00EF1CA1">
        <w:t xml:space="preserve">IPMI 2.0 </w:t>
      </w:r>
      <w:r w:rsidR="00ED3DE8">
        <w:t xml:space="preserve">and </w:t>
      </w:r>
      <w:r w:rsidRPr="00EF1CA1">
        <w:t>DCMI</w:t>
      </w:r>
    </w:p>
    <w:p w14:paraId="61A68237" w14:textId="75338C77" w:rsidR="003B21F5" w:rsidRDefault="003B21F5" w:rsidP="00D91D9D">
      <w:pPr>
        <w:pStyle w:val="ListParagraph"/>
        <w:numPr>
          <w:ilvl w:val="0"/>
          <w:numId w:val="35"/>
        </w:numPr>
      </w:pPr>
      <w:r w:rsidRPr="003B21F5">
        <w:t>IPMI LAN Interface</w:t>
      </w:r>
    </w:p>
    <w:p w14:paraId="634F22B6" w14:textId="75110CCD" w:rsidR="003B21F5" w:rsidRDefault="00C33968" w:rsidP="00D91D9D">
      <w:pPr>
        <w:pStyle w:val="ListParagraph"/>
        <w:numPr>
          <w:ilvl w:val="0"/>
          <w:numId w:val="35"/>
        </w:numPr>
      </w:pPr>
      <w:r w:rsidRPr="00C33968">
        <w:t>IPMB Support</w:t>
      </w:r>
      <w:r>
        <w:t xml:space="preserve"> </w:t>
      </w:r>
    </w:p>
    <w:p w14:paraId="31815DBC" w14:textId="07B45727" w:rsidR="007A45AA" w:rsidRDefault="007A45AA" w:rsidP="00D91D9D">
      <w:pPr>
        <w:pStyle w:val="ListParagraph"/>
        <w:numPr>
          <w:ilvl w:val="0"/>
          <w:numId w:val="35"/>
        </w:numPr>
      </w:pPr>
      <w:r w:rsidRPr="007A45AA">
        <w:t>IPv4 and IPv6</w:t>
      </w:r>
      <w:r>
        <w:t xml:space="preserve"> </w:t>
      </w:r>
    </w:p>
    <w:p w14:paraId="5049F344" w14:textId="5C17C8E1" w:rsidR="00062E99" w:rsidRDefault="00062E99" w:rsidP="00D91D9D">
      <w:pPr>
        <w:pStyle w:val="ListParagraph"/>
        <w:numPr>
          <w:ilvl w:val="0"/>
          <w:numId w:val="35"/>
        </w:numPr>
      </w:pPr>
      <w:r w:rsidRPr="00062E99">
        <w:t>Active Directory</w:t>
      </w:r>
      <w:r>
        <w:t xml:space="preserve"> </w:t>
      </w:r>
    </w:p>
    <w:p w14:paraId="3A2D5F01" w14:textId="6A017AEA" w:rsidR="00062E99" w:rsidRDefault="00062E99" w:rsidP="00D91D9D">
      <w:pPr>
        <w:pStyle w:val="ListParagraph"/>
        <w:numPr>
          <w:ilvl w:val="0"/>
          <w:numId w:val="35"/>
        </w:numPr>
      </w:pPr>
      <w:r w:rsidRPr="00062E99">
        <w:t>Sensor M</w:t>
      </w:r>
      <w:r w:rsidR="00AB0835">
        <w:t xml:space="preserve">onitoring </w:t>
      </w:r>
    </w:p>
    <w:p w14:paraId="55505F32" w14:textId="77BBCBB2" w:rsidR="00062E99" w:rsidRDefault="00B03F4F" w:rsidP="00D91D9D">
      <w:pPr>
        <w:pStyle w:val="ListParagraph"/>
        <w:numPr>
          <w:ilvl w:val="0"/>
          <w:numId w:val="35"/>
        </w:numPr>
      </w:pPr>
      <w:r w:rsidRPr="00B03F4F">
        <w:t>FRU Support</w:t>
      </w:r>
      <w:r>
        <w:t xml:space="preserve"> </w:t>
      </w:r>
    </w:p>
    <w:p w14:paraId="76D8C7C2" w14:textId="29DEFA59" w:rsidR="00B03F4F" w:rsidRDefault="00B03F4F" w:rsidP="00D91D9D">
      <w:pPr>
        <w:pStyle w:val="ListParagraph"/>
        <w:numPr>
          <w:ilvl w:val="0"/>
          <w:numId w:val="35"/>
        </w:numPr>
      </w:pPr>
      <w:r w:rsidRPr="00B03F4F">
        <w:t>NTP Support</w:t>
      </w:r>
      <w:r>
        <w:t xml:space="preserve"> </w:t>
      </w:r>
    </w:p>
    <w:p w14:paraId="01D211A7" w14:textId="5D8F4F41" w:rsidR="00A46CAB" w:rsidRDefault="00A46CAB" w:rsidP="00D91D9D">
      <w:pPr>
        <w:pStyle w:val="ListParagraph"/>
        <w:numPr>
          <w:ilvl w:val="0"/>
          <w:numId w:val="35"/>
        </w:numPr>
      </w:pPr>
      <w:r>
        <w:t>Network Management</w:t>
      </w:r>
    </w:p>
    <w:p w14:paraId="5B892196" w14:textId="2633F39B" w:rsidR="00B03F4F" w:rsidRDefault="00B03F4F" w:rsidP="00D91D9D">
      <w:pPr>
        <w:pStyle w:val="ListParagraph"/>
        <w:numPr>
          <w:ilvl w:val="0"/>
          <w:numId w:val="35"/>
        </w:numPr>
      </w:pPr>
      <w:proofErr w:type="spellStart"/>
      <w:r w:rsidRPr="00B03F4F">
        <w:t>mDNS</w:t>
      </w:r>
      <w:proofErr w:type="spellEnd"/>
      <w:r w:rsidRPr="00B03F4F">
        <w:t xml:space="preserve"> and DNS Support</w:t>
      </w:r>
      <w:r>
        <w:t xml:space="preserve"> </w:t>
      </w:r>
    </w:p>
    <w:p w14:paraId="4A298810" w14:textId="6C93C84D" w:rsidR="00EF5D1F" w:rsidRDefault="00ED62A1" w:rsidP="00D91D9D">
      <w:pPr>
        <w:pStyle w:val="ListParagraph"/>
        <w:numPr>
          <w:ilvl w:val="0"/>
          <w:numId w:val="35"/>
        </w:numPr>
      </w:pPr>
      <w:r w:rsidRPr="00ED62A1">
        <w:t>Redfish</w:t>
      </w:r>
      <w:r w:rsidR="006D2D6B">
        <w:t xml:space="preserve"> Support</w:t>
      </w:r>
    </w:p>
    <w:p w14:paraId="3A22E5A4" w14:textId="77777777" w:rsidR="00EF5D1F" w:rsidRDefault="00EF5D1F" w:rsidP="00D91D9D">
      <w:pPr>
        <w:pStyle w:val="ListParagraph"/>
        <w:numPr>
          <w:ilvl w:val="0"/>
          <w:numId w:val="35"/>
        </w:numPr>
      </w:pPr>
      <w:r w:rsidRPr="00EF5D1F">
        <w:t>Event Logging</w:t>
      </w:r>
    </w:p>
    <w:p w14:paraId="43AB628C" w14:textId="77777777" w:rsidR="00EF5D1F" w:rsidRDefault="00EF5D1F" w:rsidP="00D91D9D">
      <w:pPr>
        <w:pStyle w:val="ListParagraph"/>
        <w:numPr>
          <w:ilvl w:val="0"/>
          <w:numId w:val="35"/>
        </w:numPr>
      </w:pPr>
      <w:r w:rsidRPr="00EF5D1F">
        <w:t>Firmware Update</w:t>
      </w:r>
    </w:p>
    <w:p w14:paraId="327CF659" w14:textId="77777777" w:rsidR="00F472D5" w:rsidRDefault="00F472D5" w:rsidP="00D91D9D">
      <w:pPr>
        <w:pStyle w:val="ListParagraph"/>
        <w:numPr>
          <w:ilvl w:val="0"/>
          <w:numId w:val="35"/>
        </w:numPr>
      </w:pPr>
      <w:r w:rsidRPr="00F472D5">
        <w:t>Web UI Support</w:t>
      </w:r>
    </w:p>
    <w:p w14:paraId="5602FAD7" w14:textId="6625F533" w:rsidR="00F472D5" w:rsidRDefault="00F472D5" w:rsidP="00D91D9D">
      <w:pPr>
        <w:pStyle w:val="ListParagraph"/>
        <w:numPr>
          <w:ilvl w:val="0"/>
          <w:numId w:val="35"/>
        </w:numPr>
      </w:pPr>
      <w:r>
        <w:t xml:space="preserve">LDAP </w:t>
      </w:r>
    </w:p>
    <w:p w14:paraId="5B9E6D4D" w14:textId="34CBDEF7" w:rsidR="007A4D63" w:rsidRDefault="00F472D5" w:rsidP="00D91D9D">
      <w:pPr>
        <w:pStyle w:val="ListParagraph"/>
        <w:numPr>
          <w:ilvl w:val="0"/>
          <w:numId w:val="35"/>
        </w:numPr>
      </w:pPr>
      <w:r w:rsidRPr="00F472D5">
        <w:t>User Management</w:t>
      </w:r>
      <w:r>
        <w:t xml:space="preserve"> </w:t>
      </w:r>
    </w:p>
    <w:p w14:paraId="3E0607DA" w14:textId="7A18F52E" w:rsidR="007A4D63" w:rsidRDefault="007A4D63" w:rsidP="00D91D9D">
      <w:pPr>
        <w:pStyle w:val="ListParagraph"/>
        <w:numPr>
          <w:ilvl w:val="0"/>
          <w:numId w:val="35"/>
        </w:numPr>
      </w:pPr>
      <w:r w:rsidRPr="007A4D63">
        <w:t>Certificate Management</w:t>
      </w:r>
      <w:r>
        <w:t xml:space="preserve"> </w:t>
      </w:r>
    </w:p>
    <w:p w14:paraId="0A5A0D09" w14:textId="429A7BF5" w:rsidR="007A4D63" w:rsidRDefault="00493454" w:rsidP="00D91D9D">
      <w:pPr>
        <w:pStyle w:val="ListParagraph"/>
        <w:numPr>
          <w:ilvl w:val="0"/>
          <w:numId w:val="35"/>
        </w:numPr>
      </w:pPr>
      <w:r>
        <w:t>SEL:</w:t>
      </w:r>
      <w:r w:rsidR="000E056B">
        <w:t xml:space="preserve"> </w:t>
      </w:r>
      <w:r>
        <w:t xml:space="preserve">Linear and </w:t>
      </w:r>
      <w:r w:rsidR="007A4D63" w:rsidRPr="007A4D63">
        <w:t>Circular SEL Support</w:t>
      </w:r>
      <w:r w:rsidR="007A4D63">
        <w:t xml:space="preserve"> </w:t>
      </w:r>
    </w:p>
    <w:p w14:paraId="1AAE314C" w14:textId="1C340E53" w:rsidR="006D2D6B" w:rsidRDefault="009262CD" w:rsidP="00D91D9D">
      <w:pPr>
        <w:pStyle w:val="ListParagraph"/>
        <w:numPr>
          <w:ilvl w:val="0"/>
          <w:numId w:val="35"/>
        </w:numPr>
      </w:pPr>
      <w:r>
        <w:t xml:space="preserve">Telemetry </w:t>
      </w:r>
      <w:r w:rsidR="00FD3AAC">
        <w:t>Support</w:t>
      </w:r>
    </w:p>
    <w:p w14:paraId="4CB1E2CF" w14:textId="3E51135E" w:rsidR="006D2D6B" w:rsidRDefault="006D2D6B" w:rsidP="00D91D9D">
      <w:pPr>
        <w:pStyle w:val="ListParagraph"/>
        <w:numPr>
          <w:ilvl w:val="0"/>
          <w:numId w:val="35"/>
        </w:numPr>
      </w:pPr>
      <w:r w:rsidRPr="006D2D6B">
        <w:t>PEF and Alert Management (Email)</w:t>
      </w:r>
      <w:r>
        <w:t xml:space="preserve"> </w:t>
      </w:r>
    </w:p>
    <w:p w14:paraId="530029DA" w14:textId="28D7EAE6" w:rsidR="00E16A72" w:rsidRDefault="00BC11FF" w:rsidP="00D91D9D">
      <w:pPr>
        <w:pStyle w:val="ListParagraph"/>
        <w:numPr>
          <w:ilvl w:val="0"/>
          <w:numId w:val="35"/>
        </w:numPr>
      </w:pPr>
      <w:r>
        <w:t>En</w:t>
      </w:r>
      <w:r w:rsidR="00C5699F">
        <w:t xml:space="preserve">hanced Password Policy Support </w:t>
      </w:r>
      <w:r w:rsidR="00E03815">
        <w:t xml:space="preserve"> </w:t>
      </w:r>
    </w:p>
    <w:p w14:paraId="7794E94C" w14:textId="37528188" w:rsidR="00A345C1" w:rsidRDefault="00F12DA1" w:rsidP="00D91D9D">
      <w:pPr>
        <w:pStyle w:val="ListParagraph"/>
        <w:numPr>
          <w:ilvl w:val="0"/>
          <w:numId w:val="35"/>
        </w:numPr>
      </w:pPr>
      <w:r>
        <w:t>Backup</w:t>
      </w:r>
      <w:r w:rsidR="00BE65C4">
        <w:t xml:space="preserve"> R</w:t>
      </w:r>
      <w:r>
        <w:t>estore</w:t>
      </w:r>
      <w:r w:rsidR="00BE65C4">
        <w:t xml:space="preserve"> Support</w:t>
      </w:r>
    </w:p>
    <w:p w14:paraId="75311613" w14:textId="67D349B0" w:rsidR="00F12DA1" w:rsidRDefault="00F12DA1" w:rsidP="00D91D9D">
      <w:pPr>
        <w:pStyle w:val="ListParagraph"/>
        <w:numPr>
          <w:ilvl w:val="0"/>
          <w:numId w:val="35"/>
        </w:numPr>
      </w:pPr>
      <w:r>
        <w:t>Service Manager</w:t>
      </w:r>
    </w:p>
    <w:p w14:paraId="496C479F" w14:textId="1E69DB7A" w:rsidR="00F12DA1" w:rsidRDefault="00C464CA" w:rsidP="00D91D9D">
      <w:pPr>
        <w:pStyle w:val="ListParagraph"/>
        <w:numPr>
          <w:ilvl w:val="0"/>
          <w:numId w:val="35"/>
        </w:numPr>
      </w:pPr>
      <w:r>
        <w:t>SSH Configuration</w:t>
      </w:r>
    </w:p>
    <w:p w14:paraId="7F125C65" w14:textId="7B0AD579" w:rsidR="00C464CA" w:rsidRDefault="00C464CA" w:rsidP="00D91D9D">
      <w:pPr>
        <w:pStyle w:val="ListParagraph"/>
        <w:numPr>
          <w:ilvl w:val="0"/>
          <w:numId w:val="35"/>
        </w:numPr>
      </w:pPr>
      <w:r>
        <w:t>SLPD</w:t>
      </w:r>
    </w:p>
    <w:p w14:paraId="1B727F29" w14:textId="6E8FBEE3" w:rsidR="00C464CA" w:rsidRDefault="00C464CA" w:rsidP="00D91D9D">
      <w:pPr>
        <w:pStyle w:val="ListParagraph"/>
        <w:numPr>
          <w:ilvl w:val="0"/>
          <w:numId w:val="35"/>
        </w:numPr>
      </w:pPr>
      <w:r>
        <w:t>LLDPD</w:t>
      </w:r>
    </w:p>
    <w:p w14:paraId="371A0C6D" w14:textId="31A67215" w:rsidR="00C85E12" w:rsidRDefault="00C85E12" w:rsidP="00D91D9D">
      <w:pPr>
        <w:pStyle w:val="ListParagraph"/>
        <w:numPr>
          <w:ilvl w:val="0"/>
          <w:numId w:val="35"/>
        </w:numPr>
      </w:pPr>
      <w:r w:rsidRPr="00C85E12">
        <w:t>Hardware Watchdog</w:t>
      </w:r>
    </w:p>
    <w:p w14:paraId="22438F65" w14:textId="60C26795" w:rsidR="00673FA2" w:rsidRDefault="00D72158" w:rsidP="00D91D9D">
      <w:pPr>
        <w:pStyle w:val="ListParagraph"/>
        <w:numPr>
          <w:ilvl w:val="0"/>
          <w:numId w:val="35"/>
        </w:numPr>
      </w:pPr>
      <w:r>
        <w:t>SNMP</w:t>
      </w:r>
    </w:p>
    <w:p w14:paraId="0C5CF9D5" w14:textId="2D0E6660" w:rsidR="00D72158" w:rsidRDefault="003E6F54" w:rsidP="00D91D9D">
      <w:pPr>
        <w:pStyle w:val="ListParagraph"/>
        <w:numPr>
          <w:ilvl w:val="0"/>
          <w:numId w:val="35"/>
        </w:numPr>
      </w:pPr>
      <w:r>
        <w:t>Remote syslog Support</w:t>
      </w:r>
    </w:p>
    <w:p w14:paraId="16107404" w14:textId="28734634" w:rsidR="003E6F54" w:rsidRDefault="00FE2352" w:rsidP="00D91D9D">
      <w:pPr>
        <w:pStyle w:val="ListParagraph"/>
        <w:numPr>
          <w:ilvl w:val="0"/>
          <w:numId w:val="35"/>
        </w:numPr>
      </w:pPr>
      <w:r>
        <w:t xml:space="preserve">Session Management </w:t>
      </w:r>
    </w:p>
    <w:p w14:paraId="19984BD2" w14:textId="0A26F97C" w:rsidR="00FB4893" w:rsidRDefault="00FB4893" w:rsidP="00D91D9D">
      <w:pPr>
        <w:pStyle w:val="ListParagraph"/>
        <w:numPr>
          <w:ilvl w:val="0"/>
          <w:numId w:val="35"/>
        </w:numPr>
      </w:pPr>
      <w:r>
        <w:t>SMTP</w:t>
      </w:r>
    </w:p>
    <w:p w14:paraId="49DC126C" w14:textId="77777777" w:rsidR="00D42B16" w:rsidRDefault="00D42B16" w:rsidP="006A7EC5">
      <w:pPr>
        <w:pStyle w:val="ListParagraph"/>
        <w:ind w:left="1440"/>
      </w:pPr>
    </w:p>
    <w:p w14:paraId="1112A9E8" w14:textId="77777777" w:rsidR="006A7EC5" w:rsidRDefault="006A7EC5" w:rsidP="006A7EC5">
      <w:pPr>
        <w:pStyle w:val="ListParagraph"/>
        <w:ind w:left="1440"/>
      </w:pPr>
    </w:p>
    <w:p w14:paraId="540C03E3" w14:textId="77777777" w:rsidR="006A7EC5" w:rsidRDefault="006A7EC5" w:rsidP="006A7EC5">
      <w:pPr>
        <w:pStyle w:val="ListParagraph"/>
        <w:ind w:left="1440"/>
      </w:pPr>
    </w:p>
    <w:p w14:paraId="43849DB7" w14:textId="77777777" w:rsidR="006A7EC5" w:rsidRDefault="006A7EC5" w:rsidP="006A7EC5">
      <w:pPr>
        <w:pStyle w:val="ListParagraph"/>
        <w:ind w:left="1440"/>
      </w:pPr>
    </w:p>
    <w:p w14:paraId="401FFF94" w14:textId="77777777" w:rsidR="006A7EC5" w:rsidRDefault="006A7EC5" w:rsidP="006A7EC5">
      <w:pPr>
        <w:pStyle w:val="ListParagraph"/>
        <w:ind w:left="1440"/>
      </w:pPr>
    </w:p>
    <w:p w14:paraId="69F91745" w14:textId="77777777" w:rsidR="006A7EC5" w:rsidRDefault="006A7EC5" w:rsidP="006A7EC5">
      <w:pPr>
        <w:pStyle w:val="ListParagraph"/>
        <w:ind w:left="1440"/>
      </w:pPr>
    </w:p>
    <w:p w14:paraId="1C4BC688" w14:textId="77777777" w:rsidR="00347390" w:rsidRDefault="00347390" w:rsidP="006A7EC5">
      <w:pPr>
        <w:pStyle w:val="ListParagraph"/>
        <w:ind w:left="1440"/>
      </w:pPr>
    </w:p>
    <w:p w14:paraId="45A5DDEF" w14:textId="77777777" w:rsidR="00347390" w:rsidRPr="00EF1CA1" w:rsidRDefault="00347390" w:rsidP="006A7EC5">
      <w:pPr>
        <w:pStyle w:val="ListParagraph"/>
        <w:ind w:left="1440"/>
      </w:pPr>
    </w:p>
    <w:p w14:paraId="15C759D6" w14:textId="239AD576" w:rsidR="002E565A" w:rsidRDefault="00B94F9D" w:rsidP="006A7EC5">
      <w:pPr>
        <w:pStyle w:val="Heading2"/>
      </w:pPr>
      <w:bookmarkStart w:id="43" w:name="_Toc211962951"/>
      <w:r>
        <w:t>SOC Specific</w:t>
      </w:r>
      <w:bookmarkEnd w:id="43"/>
      <w:r>
        <w:t xml:space="preserve"> </w:t>
      </w:r>
    </w:p>
    <w:p w14:paraId="2AD766B9" w14:textId="77777777" w:rsidR="006A7EC5" w:rsidRPr="006A7EC5" w:rsidRDefault="006A7EC5" w:rsidP="006A7EC5"/>
    <w:p w14:paraId="23835594" w14:textId="7E89D074" w:rsidR="00CE1FDC" w:rsidRDefault="002E565A" w:rsidP="002E565A">
      <w:pPr>
        <w:pStyle w:val="Heading3"/>
      </w:pPr>
      <w:bookmarkStart w:id="44" w:name="_Toc211962952"/>
      <w:r>
        <w:lastRenderedPageBreak/>
        <w:t>AST2600</w:t>
      </w:r>
      <w:bookmarkEnd w:id="44"/>
    </w:p>
    <w:p w14:paraId="3D325138" w14:textId="5C8B7E06" w:rsidR="002E565A" w:rsidRDefault="002E565A" w:rsidP="00D91D9D">
      <w:pPr>
        <w:pStyle w:val="ListParagraph"/>
        <w:numPr>
          <w:ilvl w:val="0"/>
          <w:numId w:val="36"/>
        </w:numPr>
      </w:pPr>
      <w:r>
        <w:t xml:space="preserve">IPMI KCS Interface </w:t>
      </w:r>
    </w:p>
    <w:p w14:paraId="0D43DED9" w14:textId="231C2931" w:rsidR="005D59A3" w:rsidRDefault="005D59A3" w:rsidP="00D91D9D">
      <w:pPr>
        <w:pStyle w:val="ListParagraph"/>
        <w:numPr>
          <w:ilvl w:val="0"/>
          <w:numId w:val="36"/>
        </w:numPr>
      </w:pPr>
      <w:r>
        <w:t>VLAN</w:t>
      </w:r>
    </w:p>
    <w:p w14:paraId="2EEFE17F" w14:textId="0F305C98" w:rsidR="00C50423" w:rsidRDefault="00C50423" w:rsidP="00D91D9D">
      <w:pPr>
        <w:pStyle w:val="ListParagraph"/>
        <w:numPr>
          <w:ilvl w:val="0"/>
          <w:numId w:val="36"/>
        </w:numPr>
      </w:pPr>
      <w:r>
        <w:t xml:space="preserve">KVM </w:t>
      </w:r>
    </w:p>
    <w:p w14:paraId="03069788" w14:textId="53A229F4" w:rsidR="00C50423" w:rsidRDefault="00C50423" w:rsidP="00D91D9D">
      <w:pPr>
        <w:pStyle w:val="ListParagraph"/>
        <w:numPr>
          <w:ilvl w:val="0"/>
          <w:numId w:val="36"/>
        </w:numPr>
      </w:pPr>
      <w:r w:rsidRPr="00A60585">
        <w:t>Virtual and Remote Media</w:t>
      </w:r>
      <w:r>
        <w:t xml:space="preserve"> </w:t>
      </w:r>
    </w:p>
    <w:p w14:paraId="3AAF24C3" w14:textId="2D68E43D" w:rsidR="005043AB" w:rsidRDefault="00AA2DC5" w:rsidP="00D91D9D">
      <w:pPr>
        <w:pStyle w:val="ListParagraph"/>
        <w:numPr>
          <w:ilvl w:val="0"/>
          <w:numId w:val="36"/>
        </w:numPr>
      </w:pPr>
      <w:r w:rsidRPr="00AA2DC5">
        <w:t>Dual image support</w:t>
      </w:r>
      <w:r>
        <w:t xml:space="preserve"> </w:t>
      </w:r>
    </w:p>
    <w:p w14:paraId="7A0B6078" w14:textId="66E1B9D6" w:rsidR="00F673A2" w:rsidRDefault="00F673A2" w:rsidP="00D91D9D">
      <w:pPr>
        <w:pStyle w:val="ListParagraph"/>
        <w:numPr>
          <w:ilvl w:val="0"/>
          <w:numId w:val="36"/>
        </w:numPr>
      </w:pPr>
      <w:r w:rsidRPr="007A4D63">
        <w:t>Factory Reset</w:t>
      </w:r>
      <w:r>
        <w:t xml:space="preserve"> </w:t>
      </w:r>
    </w:p>
    <w:p w14:paraId="317F06AA" w14:textId="778C0285" w:rsidR="00763E58" w:rsidRDefault="000521F8" w:rsidP="00D91D9D">
      <w:pPr>
        <w:pStyle w:val="ListParagraph"/>
        <w:numPr>
          <w:ilvl w:val="0"/>
          <w:numId w:val="36"/>
        </w:numPr>
      </w:pPr>
      <w:r>
        <w:t xml:space="preserve">Bonding Support </w:t>
      </w:r>
    </w:p>
    <w:p w14:paraId="36B847E4" w14:textId="5722DB21" w:rsidR="0048788C" w:rsidRDefault="0048788C" w:rsidP="00D91D9D">
      <w:pPr>
        <w:pStyle w:val="ListParagraph"/>
        <w:numPr>
          <w:ilvl w:val="0"/>
          <w:numId w:val="36"/>
        </w:numPr>
      </w:pPr>
      <w:r>
        <w:t>UART Logging Support</w:t>
      </w:r>
    </w:p>
    <w:p w14:paraId="516B90FF" w14:textId="12D9FBCC" w:rsidR="001B4160" w:rsidRDefault="001B4160" w:rsidP="00D91D9D">
      <w:pPr>
        <w:pStyle w:val="ListParagraph"/>
        <w:numPr>
          <w:ilvl w:val="0"/>
          <w:numId w:val="36"/>
        </w:numPr>
      </w:pPr>
      <w:r>
        <w:t xml:space="preserve">Preserve Configuration Support </w:t>
      </w:r>
    </w:p>
    <w:p w14:paraId="09032D00" w14:textId="62F90A15" w:rsidR="00026CD9" w:rsidRDefault="00026CD9" w:rsidP="00D91D9D">
      <w:pPr>
        <w:pStyle w:val="ListParagraph"/>
        <w:numPr>
          <w:ilvl w:val="0"/>
          <w:numId w:val="36"/>
        </w:numPr>
      </w:pPr>
      <w:r>
        <w:t>SOL</w:t>
      </w:r>
    </w:p>
    <w:p w14:paraId="5CB1561A" w14:textId="4EC813AB" w:rsidR="00480615" w:rsidRDefault="00480615" w:rsidP="00D91D9D">
      <w:pPr>
        <w:pStyle w:val="ListParagraph"/>
        <w:numPr>
          <w:ilvl w:val="0"/>
          <w:numId w:val="36"/>
        </w:numPr>
      </w:pPr>
      <w:r>
        <w:t xml:space="preserve">License </w:t>
      </w:r>
      <w:r w:rsidR="00A345C1">
        <w:t>Control</w:t>
      </w:r>
      <w:r w:rsidR="00507F10">
        <w:t xml:space="preserve"> Support</w:t>
      </w:r>
    </w:p>
    <w:p w14:paraId="21CF7865" w14:textId="665BD243" w:rsidR="00CD193A" w:rsidRDefault="00CD193A" w:rsidP="00D91D9D">
      <w:pPr>
        <w:pStyle w:val="ListParagraph"/>
        <w:numPr>
          <w:ilvl w:val="0"/>
          <w:numId w:val="36"/>
        </w:numPr>
      </w:pPr>
      <w:r>
        <w:t>RADIUS</w:t>
      </w:r>
    </w:p>
    <w:p w14:paraId="21463D6C" w14:textId="51588FE3" w:rsidR="002E565A" w:rsidRDefault="002E565A" w:rsidP="002E565A">
      <w:pPr>
        <w:pStyle w:val="Heading3"/>
      </w:pPr>
      <w:bookmarkStart w:id="45" w:name="_Toc211962953"/>
      <w:r>
        <w:t>AST2700</w:t>
      </w:r>
      <w:bookmarkEnd w:id="45"/>
    </w:p>
    <w:p w14:paraId="6259618E" w14:textId="3B2FA5D7" w:rsidR="002E565A" w:rsidRDefault="00E02C98" w:rsidP="00D91D9D">
      <w:pPr>
        <w:pStyle w:val="ListParagraph"/>
        <w:numPr>
          <w:ilvl w:val="0"/>
          <w:numId w:val="36"/>
        </w:numPr>
      </w:pPr>
      <w:r>
        <w:t>SOL</w:t>
      </w:r>
    </w:p>
    <w:p w14:paraId="6081C183" w14:textId="1396F278" w:rsidR="005D59A3" w:rsidRDefault="005D59A3" w:rsidP="00D91D9D">
      <w:pPr>
        <w:pStyle w:val="ListParagraph"/>
        <w:numPr>
          <w:ilvl w:val="0"/>
          <w:numId w:val="36"/>
        </w:numPr>
      </w:pPr>
      <w:r>
        <w:t>VLAN</w:t>
      </w:r>
    </w:p>
    <w:p w14:paraId="2C929A1A" w14:textId="1C9AA07B" w:rsidR="003D3AE1" w:rsidRDefault="003D3AE1" w:rsidP="00D91D9D">
      <w:pPr>
        <w:pStyle w:val="ListParagraph"/>
        <w:numPr>
          <w:ilvl w:val="0"/>
          <w:numId w:val="36"/>
        </w:numPr>
      </w:pPr>
      <w:r>
        <w:t xml:space="preserve">KVM </w:t>
      </w:r>
    </w:p>
    <w:p w14:paraId="70CC45F0" w14:textId="77777777" w:rsidR="00B65032" w:rsidRDefault="003D3AE1" w:rsidP="00D91D9D">
      <w:pPr>
        <w:pStyle w:val="ListParagraph"/>
        <w:numPr>
          <w:ilvl w:val="0"/>
          <w:numId w:val="36"/>
        </w:numPr>
      </w:pPr>
      <w:r w:rsidRPr="00A60585">
        <w:t>Virtual and Remote Media</w:t>
      </w:r>
    </w:p>
    <w:p w14:paraId="1462C7AB" w14:textId="17C0BA16" w:rsidR="003D3AE1" w:rsidRDefault="00B65032" w:rsidP="00D91D9D">
      <w:pPr>
        <w:pStyle w:val="ListParagraph"/>
        <w:numPr>
          <w:ilvl w:val="0"/>
          <w:numId w:val="36"/>
        </w:numPr>
      </w:pPr>
      <w:r w:rsidRPr="007A4D63">
        <w:t>Factory Reset</w:t>
      </w:r>
      <w:r>
        <w:t xml:space="preserve"> </w:t>
      </w:r>
      <w:r w:rsidR="003D3AE1">
        <w:t xml:space="preserve"> </w:t>
      </w:r>
    </w:p>
    <w:p w14:paraId="2130F8E9" w14:textId="71A824A3" w:rsidR="0048788C" w:rsidRDefault="0048788C" w:rsidP="00D91D9D">
      <w:pPr>
        <w:pStyle w:val="ListParagraph"/>
        <w:numPr>
          <w:ilvl w:val="0"/>
          <w:numId w:val="36"/>
        </w:numPr>
      </w:pPr>
      <w:r>
        <w:t>UART Logging Support</w:t>
      </w:r>
    </w:p>
    <w:p w14:paraId="6DE82B71" w14:textId="09360398" w:rsidR="00A345C1" w:rsidRDefault="00A345C1" w:rsidP="00D91D9D">
      <w:pPr>
        <w:pStyle w:val="ListParagraph"/>
        <w:numPr>
          <w:ilvl w:val="0"/>
          <w:numId w:val="36"/>
        </w:numPr>
      </w:pPr>
      <w:r>
        <w:t>License Control</w:t>
      </w:r>
      <w:r w:rsidR="00507F10">
        <w:t xml:space="preserve"> Support </w:t>
      </w:r>
    </w:p>
    <w:p w14:paraId="17568A35" w14:textId="77777777" w:rsidR="001B4160" w:rsidRDefault="001B4160" w:rsidP="00D91D9D">
      <w:pPr>
        <w:pStyle w:val="ListParagraph"/>
        <w:numPr>
          <w:ilvl w:val="0"/>
          <w:numId w:val="36"/>
        </w:numPr>
      </w:pPr>
      <w:r>
        <w:t xml:space="preserve">Preserve Configuration Support </w:t>
      </w:r>
    </w:p>
    <w:p w14:paraId="078C1B35" w14:textId="0F3693C5" w:rsidR="00A437F5" w:rsidRDefault="00A437F5" w:rsidP="00D91D9D">
      <w:pPr>
        <w:pStyle w:val="ListParagraph"/>
        <w:numPr>
          <w:ilvl w:val="0"/>
          <w:numId w:val="36"/>
        </w:numPr>
      </w:pPr>
      <w:r>
        <w:t>A1 board support</w:t>
      </w:r>
    </w:p>
    <w:p w14:paraId="652A0033" w14:textId="77777777" w:rsidR="001B4160" w:rsidRDefault="001B4160" w:rsidP="001B4160">
      <w:pPr>
        <w:pStyle w:val="ListParagraph"/>
        <w:ind w:left="1440"/>
      </w:pPr>
    </w:p>
    <w:p w14:paraId="77F55F96" w14:textId="3368FF0E" w:rsidR="002E565A" w:rsidRDefault="000E0292" w:rsidP="000E0292">
      <w:pPr>
        <w:pStyle w:val="Heading3"/>
      </w:pPr>
      <w:bookmarkStart w:id="46" w:name="_Toc211962954"/>
      <w:r>
        <w:t>Arbel</w:t>
      </w:r>
      <w:bookmarkEnd w:id="46"/>
    </w:p>
    <w:p w14:paraId="263E62B8" w14:textId="2B58C314" w:rsidR="00C84660" w:rsidRDefault="00C84660" w:rsidP="00D91D9D">
      <w:pPr>
        <w:pStyle w:val="ListParagraph"/>
        <w:numPr>
          <w:ilvl w:val="0"/>
          <w:numId w:val="35"/>
        </w:numPr>
      </w:pPr>
      <w:r>
        <w:t xml:space="preserve">Bonding Support </w:t>
      </w:r>
    </w:p>
    <w:p w14:paraId="3AEA7A95" w14:textId="626E4CBF" w:rsidR="00E768E1" w:rsidRDefault="00E768E1" w:rsidP="00D91D9D">
      <w:pPr>
        <w:pStyle w:val="ListParagraph"/>
        <w:numPr>
          <w:ilvl w:val="0"/>
          <w:numId w:val="35"/>
        </w:numPr>
      </w:pPr>
      <w:r>
        <w:t>RADIUS</w:t>
      </w:r>
    </w:p>
    <w:p w14:paraId="46F33CA9" w14:textId="42BB4B23" w:rsidR="000E0292" w:rsidRDefault="000E0292" w:rsidP="001B4160">
      <w:pPr>
        <w:pStyle w:val="ListParagraph"/>
        <w:ind w:left="1440"/>
      </w:pPr>
    </w:p>
    <w:p w14:paraId="2AB79B20" w14:textId="77777777" w:rsidR="00CD193A" w:rsidRPr="000E0292" w:rsidRDefault="00CD193A" w:rsidP="00CD193A">
      <w:pPr>
        <w:pStyle w:val="ListParagraph"/>
        <w:ind w:left="1440"/>
      </w:pP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22"/>
      <w:headerReference w:type="default" r:id="rId23"/>
      <w:footerReference w:type="even" r:id="rId24"/>
      <w:footerReference w:type="default" r:id="rId25"/>
      <w:headerReference w:type="first" r:id="rId26"/>
      <w:footerReference w:type="first" r:id="rId27"/>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0110" w14:textId="77777777" w:rsidR="009561EA" w:rsidRDefault="009561EA" w:rsidP="009502E7">
      <w:r>
        <w:separator/>
      </w:r>
    </w:p>
  </w:endnote>
  <w:endnote w:type="continuationSeparator" w:id="0">
    <w:p w14:paraId="1E97F557" w14:textId="77777777" w:rsidR="009561EA" w:rsidRDefault="009561EA" w:rsidP="009502E7">
      <w:r>
        <w:continuationSeparator/>
      </w:r>
    </w:p>
  </w:endnote>
  <w:endnote w:type="continuationNotice" w:id="1">
    <w:p w14:paraId="48B01A62" w14:textId="77777777" w:rsidR="009561EA" w:rsidRDefault="009561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4FA1F" w14:textId="77777777" w:rsidR="009561EA" w:rsidRDefault="009561EA" w:rsidP="009502E7">
      <w:r>
        <w:separator/>
      </w:r>
    </w:p>
  </w:footnote>
  <w:footnote w:type="continuationSeparator" w:id="0">
    <w:p w14:paraId="447600B7" w14:textId="77777777" w:rsidR="009561EA" w:rsidRDefault="009561EA" w:rsidP="009502E7">
      <w:r>
        <w:continuationSeparator/>
      </w:r>
    </w:p>
  </w:footnote>
  <w:footnote w:type="continuationNotice" w:id="1">
    <w:p w14:paraId="5134CFED" w14:textId="77777777" w:rsidR="009561EA" w:rsidRDefault="009561E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r>
    <w:proofErr w:type="spellStart"/>
    <w:r>
      <w:rPr>
        <w:rFonts w:cs="Arial"/>
        <w:b/>
        <w:lang w:eastAsia="zh-TW"/>
      </w:rPr>
      <w:t>MegaRAC</w:t>
    </w:r>
    <w:proofErr w:type="spellEnd"/>
    <w:r>
      <w:rPr>
        <w:rFonts w:cs="Arial"/>
        <w:b/>
        <w:lang w:eastAsia="zh-TW"/>
      </w:rPr>
      <w:t xml:space="preserve">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proofErr w:type="spellStart"/>
    <w:r>
      <w:rPr>
        <w:rFonts w:cs="Arial"/>
        <w:b/>
        <w:lang w:eastAsia="zh-TW"/>
      </w:rPr>
      <w:t>MegaRAC</w:t>
    </w:r>
    <w:proofErr w:type="spellEnd"/>
    <w:r>
      <w:rPr>
        <w:rFonts w:cs="Arial"/>
        <w:b/>
        <w:lang w:eastAsia="zh-TW"/>
      </w:rPr>
      <w:t xml:space="preserve">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1116CB3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14447BA"/>
    <w:multiLevelType w:val="multilevel"/>
    <w:tmpl w:val="D896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012BEE"/>
    <w:multiLevelType w:val="hybridMultilevel"/>
    <w:tmpl w:val="2172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5CA2383"/>
    <w:multiLevelType w:val="hybridMultilevel"/>
    <w:tmpl w:val="4EB606A0"/>
    <w:lvl w:ilvl="0" w:tplc="3DE602A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192A2924"/>
    <w:multiLevelType w:val="hybridMultilevel"/>
    <w:tmpl w:val="0D18C0E2"/>
    <w:lvl w:ilvl="0" w:tplc="85FA5C1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8"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9" w15:restartNumberingAfterBreak="0">
    <w:nsid w:val="28D105B8"/>
    <w:multiLevelType w:val="hybridMultilevel"/>
    <w:tmpl w:val="4B8ED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21" w15:restartNumberingAfterBreak="0">
    <w:nsid w:val="42947C13"/>
    <w:multiLevelType w:val="hybridMultilevel"/>
    <w:tmpl w:val="9C88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4"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29"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0"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810284">
    <w:abstractNumId w:val="28"/>
  </w:num>
  <w:num w:numId="2" w16cid:durableId="2119595120">
    <w:abstractNumId w:val="11"/>
  </w:num>
  <w:num w:numId="3" w16cid:durableId="920914233">
    <w:abstractNumId w:val="31"/>
  </w:num>
  <w:num w:numId="4" w16cid:durableId="1292444474">
    <w:abstractNumId w:val="12"/>
  </w:num>
  <w:num w:numId="5" w16cid:durableId="1675911570">
    <w:abstractNumId w:val="9"/>
  </w:num>
  <w:num w:numId="6" w16cid:durableId="12729954">
    <w:abstractNumId w:val="18"/>
  </w:num>
  <w:num w:numId="7" w16cid:durableId="2440366">
    <w:abstractNumId w:val="17"/>
  </w:num>
  <w:num w:numId="8" w16cid:durableId="438640990">
    <w:abstractNumId w:val="14"/>
  </w:num>
  <w:num w:numId="9" w16cid:durableId="474030807">
    <w:abstractNumId w:val="25"/>
  </w:num>
  <w:num w:numId="10" w16cid:durableId="428743227">
    <w:abstractNumId w:val="8"/>
  </w:num>
  <w:num w:numId="11" w16cid:durableId="2060398578">
    <w:abstractNumId w:val="20"/>
  </w:num>
  <w:num w:numId="12" w16cid:durableId="49888128">
    <w:abstractNumId w:val="22"/>
  </w:num>
  <w:num w:numId="13" w16cid:durableId="534737366">
    <w:abstractNumId w:val="27"/>
  </w:num>
  <w:num w:numId="14" w16cid:durableId="1206598707">
    <w:abstractNumId w:val="6"/>
  </w:num>
  <w:num w:numId="15" w16cid:durableId="1401633890">
    <w:abstractNumId w:val="5"/>
  </w:num>
  <w:num w:numId="16" w16cid:durableId="815878031">
    <w:abstractNumId w:val="26"/>
  </w:num>
  <w:num w:numId="17" w16cid:durableId="431897371">
    <w:abstractNumId w:val="4"/>
  </w:num>
  <w:num w:numId="18" w16cid:durableId="549535132">
    <w:abstractNumId w:val="7"/>
  </w:num>
  <w:num w:numId="19" w16cid:durableId="1348289673">
    <w:abstractNumId w:val="3"/>
  </w:num>
  <w:num w:numId="20" w16cid:durableId="998196263">
    <w:abstractNumId w:val="2"/>
  </w:num>
  <w:num w:numId="21" w16cid:durableId="620844605">
    <w:abstractNumId w:val="1"/>
  </w:num>
  <w:num w:numId="22" w16cid:durableId="627977489">
    <w:abstractNumId w:val="0"/>
  </w:num>
  <w:num w:numId="23" w16cid:durableId="34891293">
    <w:abstractNumId w:val="24"/>
  </w:num>
  <w:num w:numId="24" w16cid:durableId="609437134">
    <w:abstractNumId w:val="2"/>
    <w:lvlOverride w:ilvl="0">
      <w:startOverride w:val="1"/>
    </w:lvlOverride>
  </w:num>
  <w:num w:numId="25" w16cid:durableId="2063015587">
    <w:abstractNumId w:val="2"/>
    <w:lvlOverride w:ilvl="0">
      <w:startOverride w:val="1"/>
    </w:lvlOverride>
  </w:num>
  <w:num w:numId="26" w16cid:durableId="247079613">
    <w:abstractNumId w:val="19"/>
  </w:num>
  <w:num w:numId="27" w16cid:durableId="846292097">
    <w:abstractNumId w:val="32"/>
  </w:num>
  <w:num w:numId="28" w16cid:durableId="1951424880">
    <w:abstractNumId w:val="23"/>
  </w:num>
  <w:num w:numId="29" w16cid:durableId="1167554033">
    <w:abstractNumId w:val="29"/>
  </w:num>
  <w:num w:numId="30" w16cid:durableId="462845715">
    <w:abstractNumId w:val="3"/>
    <w:lvlOverride w:ilvl="0">
      <w:startOverride w:val="1"/>
    </w:lvlOverride>
  </w:num>
  <w:num w:numId="31" w16cid:durableId="395472178">
    <w:abstractNumId w:val="2"/>
    <w:lvlOverride w:ilvl="0">
      <w:startOverride w:val="1"/>
    </w:lvlOverride>
  </w:num>
  <w:num w:numId="32" w16cid:durableId="2040692138">
    <w:abstractNumId w:val="2"/>
    <w:lvlOverride w:ilvl="0">
      <w:startOverride w:val="1"/>
    </w:lvlOverride>
  </w:num>
  <w:num w:numId="33" w16cid:durableId="1746561863">
    <w:abstractNumId w:val="14"/>
    <w:lvlOverride w:ilvl="0">
      <w:startOverride w:val="1"/>
    </w:lvlOverride>
  </w:num>
  <w:num w:numId="34" w16cid:durableId="1640182199">
    <w:abstractNumId w:val="30"/>
  </w:num>
  <w:num w:numId="35" w16cid:durableId="1071466507">
    <w:abstractNumId w:val="13"/>
  </w:num>
  <w:num w:numId="36" w16cid:durableId="989821634">
    <w:abstractNumId w:val="21"/>
  </w:num>
  <w:num w:numId="37" w16cid:durableId="68893838">
    <w:abstractNumId w:val="2"/>
  </w:num>
  <w:num w:numId="38" w16cid:durableId="228073503">
    <w:abstractNumId w:val="2"/>
  </w:num>
  <w:num w:numId="39" w16cid:durableId="244800910">
    <w:abstractNumId w:val="10"/>
  </w:num>
  <w:num w:numId="40" w16cid:durableId="1260482231">
    <w:abstractNumId w:val="15"/>
  </w:num>
  <w:num w:numId="41" w16cid:durableId="89358159">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377"/>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26CD9"/>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1F8"/>
    <w:rsid w:val="00052E19"/>
    <w:rsid w:val="000534B9"/>
    <w:rsid w:val="00053873"/>
    <w:rsid w:val="00053AC5"/>
    <w:rsid w:val="00053C13"/>
    <w:rsid w:val="00054A91"/>
    <w:rsid w:val="00054E7D"/>
    <w:rsid w:val="0005517A"/>
    <w:rsid w:val="00056A2E"/>
    <w:rsid w:val="000571BA"/>
    <w:rsid w:val="00057688"/>
    <w:rsid w:val="00057A7A"/>
    <w:rsid w:val="00057ACF"/>
    <w:rsid w:val="000600CF"/>
    <w:rsid w:val="000618B1"/>
    <w:rsid w:val="00061C62"/>
    <w:rsid w:val="00062E99"/>
    <w:rsid w:val="000632FB"/>
    <w:rsid w:val="00063FD0"/>
    <w:rsid w:val="000670A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A6D6C"/>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292"/>
    <w:rsid w:val="000E056B"/>
    <w:rsid w:val="000E0874"/>
    <w:rsid w:val="000E0A25"/>
    <w:rsid w:val="000E1B47"/>
    <w:rsid w:val="000E1D2D"/>
    <w:rsid w:val="000E2048"/>
    <w:rsid w:val="000E371B"/>
    <w:rsid w:val="000E42A9"/>
    <w:rsid w:val="000E49C4"/>
    <w:rsid w:val="000E4D2E"/>
    <w:rsid w:val="000E5732"/>
    <w:rsid w:val="000E6C5A"/>
    <w:rsid w:val="000E7F6E"/>
    <w:rsid w:val="000F0DC2"/>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6F"/>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7F3"/>
    <w:rsid w:val="001A19E9"/>
    <w:rsid w:val="001A1DBA"/>
    <w:rsid w:val="001A277A"/>
    <w:rsid w:val="001A2B49"/>
    <w:rsid w:val="001A2FCA"/>
    <w:rsid w:val="001A4790"/>
    <w:rsid w:val="001A4EF0"/>
    <w:rsid w:val="001A4F0A"/>
    <w:rsid w:val="001A5019"/>
    <w:rsid w:val="001A5EBF"/>
    <w:rsid w:val="001A5FD3"/>
    <w:rsid w:val="001A6015"/>
    <w:rsid w:val="001A75E1"/>
    <w:rsid w:val="001B0842"/>
    <w:rsid w:val="001B0A86"/>
    <w:rsid w:val="001B135E"/>
    <w:rsid w:val="001B24A0"/>
    <w:rsid w:val="001B25A5"/>
    <w:rsid w:val="001B2C0F"/>
    <w:rsid w:val="001B3FBA"/>
    <w:rsid w:val="001B4160"/>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27A81"/>
    <w:rsid w:val="00227FE9"/>
    <w:rsid w:val="00230337"/>
    <w:rsid w:val="0023052C"/>
    <w:rsid w:val="00231CD5"/>
    <w:rsid w:val="00232A7C"/>
    <w:rsid w:val="00232C89"/>
    <w:rsid w:val="00232DCD"/>
    <w:rsid w:val="00233317"/>
    <w:rsid w:val="00233509"/>
    <w:rsid w:val="00234C21"/>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0BC6"/>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6FC9"/>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65A"/>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592C"/>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47390"/>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99"/>
    <w:rsid w:val="003A5FA3"/>
    <w:rsid w:val="003A61E5"/>
    <w:rsid w:val="003A661C"/>
    <w:rsid w:val="003B0810"/>
    <w:rsid w:val="003B1032"/>
    <w:rsid w:val="003B1CBA"/>
    <w:rsid w:val="003B21F5"/>
    <w:rsid w:val="003B35EF"/>
    <w:rsid w:val="003B3878"/>
    <w:rsid w:val="003B3C7A"/>
    <w:rsid w:val="003B43B5"/>
    <w:rsid w:val="003B4A74"/>
    <w:rsid w:val="003B5DFC"/>
    <w:rsid w:val="003B6C96"/>
    <w:rsid w:val="003B7E67"/>
    <w:rsid w:val="003B7F76"/>
    <w:rsid w:val="003C0541"/>
    <w:rsid w:val="003C0AF2"/>
    <w:rsid w:val="003C0BEF"/>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3AE1"/>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E6F54"/>
    <w:rsid w:val="003F09E9"/>
    <w:rsid w:val="003F0AE1"/>
    <w:rsid w:val="003F0B04"/>
    <w:rsid w:val="003F0B84"/>
    <w:rsid w:val="003F1370"/>
    <w:rsid w:val="003F19CF"/>
    <w:rsid w:val="003F1B10"/>
    <w:rsid w:val="003F2DFB"/>
    <w:rsid w:val="003F49C2"/>
    <w:rsid w:val="003F51D3"/>
    <w:rsid w:val="003F5A2A"/>
    <w:rsid w:val="003F69B5"/>
    <w:rsid w:val="00400E6B"/>
    <w:rsid w:val="00401FEC"/>
    <w:rsid w:val="004047B3"/>
    <w:rsid w:val="00405E0B"/>
    <w:rsid w:val="00407DF4"/>
    <w:rsid w:val="00410086"/>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1FF"/>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615"/>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8788C"/>
    <w:rsid w:val="00490B98"/>
    <w:rsid w:val="004913B3"/>
    <w:rsid w:val="00493454"/>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847"/>
    <w:rsid w:val="004E0E6E"/>
    <w:rsid w:val="004E1820"/>
    <w:rsid w:val="004E232B"/>
    <w:rsid w:val="004E3116"/>
    <w:rsid w:val="004E46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3AB"/>
    <w:rsid w:val="005044AB"/>
    <w:rsid w:val="005051DC"/>
    <w:rsid w:val="00505382"/>
    <w:rsid w:val="005060DA"/>
    <w:rsid w:val="0050642F"/>
    <w:rsid w:val="00506536"/>
    <w:rsid w:val="00506610"/>
    <w:rsid w:val="00507011"/>
    <w:rsid w:val="00507CFD"/>
    <w:rsid w:val="00507DD9"/>
    <w:rsid w:val="00507F10"/>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37CF9"/>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95ECC"/>
    <w:rsid w:val="005A2197"/>
    <w:rsid w:val="005A21BE"/>
    <w:rsid w:val="005A2637"/>
    <w:rsid w:val="005A2C0D"/>
    <w:rsid w:val="005A4023"/>
    <w:rsid w:val="005A41EF"/>
    <w:rsid w:val="005A4909"/>
    <w:rsid w:val="005A4A58"/>
    <w:rsid w:val="005A4B9A"/>
    <w:rsid w:val="005A4F32"/>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59A3"/>
    <w:rsid w:val="005D646E"/>
    <w:rsid w:val="005D6CE8"/>
    <w:rsid w:val="005D6EA7"/>
    <w:rsid w:val="005D742B"/>
    <w:rsid w:val="005D769C"/>
    <w:rsid w:val="005D7C7C"/>
    <w:rsid w:val="005E0B5F"/>
    <w:rsid w:val="005E0EB1"/>
    <w:rsid w:val="005E225E"/>
    <w:rsid w:val="005E24AA"/>
    <w:rsid w:val="005E3897"/>
    <w:rsid w:val="005E3ACA"/>
    <w:rsid w:val="005E41B0"/>
    <w:rsid w:val="005E4235"/>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336A"/>
    <w:rsid w:val="00644000"/>
    <w:rsid w:val="006442E2"/>
    <w:rsid w:val="00644397"/>
    <w:rsid w:val="006449DD"/>
    <w:rsid w:val="00645F94"/>
    <w:rsid w:val="0064711D"/>
    <w:rsid w:val="0064747B"/>
    <w:rsid w:val="00647962"/>
    <w:rsid w:val="00652D98"/>
    <w:rsid w:val="00653C76"/>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2F4D"/>
    <w:rsid w:val="00673FA2"/>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A7EC5"/>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6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35B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048D"/>
    <w:rsid w:val="007618AA"/>
    <w:rsid w:val="00763E58"/>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5AA"/>
    <w:rsid w:val="007A47E3"/>
    <w:rsid w:val="007A4D63"/>
    <w:rsid w:val="007A4DA3"/>
    <w:rsid w:val="007A4EAB"/>
    <w:rsid w:val="007A75AC"/>
    <w:rsid w:val="007A7A20"/>
    <w:rsid w:val="007A7D8B"/>
    <w:rsid w:val="007A7EE1"/>
    <w:rsid w:val="007B0265"/>
    <w:rsid w:val="007B02C9"/>
    <w:rsid w:val="007B15CB"/>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5ED3"/>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265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245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1AC5"/>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262CD"/>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61EA"/>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777FF"/>
    <w:rsid w:val="00980070"/>
    <w:rsid w:val="0098096B"/>
    <w:rsid w:val="009810D2"/>
    <w:rsid w:val="009815A6"/>
    <w:rsid w:val="009819A5"/>
    <w:rsid w:val="00982A3A"/>
    <w:rsid w:val="0098417B"/>
    <w:rsid w:val="00984963"/>
    <w:rsid w:val="00984DF1"/>
    <w:rsid w:val="009852B6"/>
    <w:rsid w:val="009859B0"/>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2D7"/>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4C3D"/>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45C1"/>
    <w:rsid w:val="00A357A5"/>
    <w:rsid w:val="00A358DA"/>
    <w:rsid w:val="00A35F71"/>
    <w:rsid w:val="00A36717"/>
    <w:rsid w:val="00A4025B"/>
    <w:rsid w:val="00A40309"/>
    <w:rsid w:val="00A405B4"/>
    <w:rsid w:val="00A42C61"/>
    <w:rsid w:val="00A42FCF"/>
    <w:rsid w:val="00A437F5"/>
    <w:rsid w:val="00A4414C"/>
    <w:rsid w:val="00A44924"/>
    <w:rsid w:val="00A4571D"/>
    <w:rsid w:val="00A45E05"/>
    <w:rsid w:val="00A464A2"/>
    <w:rsid w:val="00A467BB"/>
    <w:rsid w:val="00A46CAB"/>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585"/>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2DC5"/>
    <w:rsid w:val="00AA40EB"/>
    <w:rsid w:val="00AA5A74"/>
    <w:rsid w:val="00AA63DE"/>
    <w:rsid w:val="00AA6A0A"/>
    <w:rsid w:val="00AA6A40"/>
    <w:rsid w:val="00AA788E"/>
    <w:rsid w:val="00AA7B2E"/>
    <w:rsid w:val="00AA7C15"/>
    <w:rsid w:val="00AA7DFF"/>
    <w:rsid w:val="00AB006F"/>
    <w:rsid w:val="00AB0835"/>
    <w:rsid w:val="00AB24B1"/>
    <w:rsid w:val="00AB2D05"/>
    <w:rsid w:val="00AB3F0A"/>
    <w:rsid w:val="00AB4315"/>
    <w:rsid w:val="00AB4CFD"/>
    <w:rsid w:val="00AB4DF5"/>
    <w:rsid w:val="00AB5021"/>
    <w:rsid w:val="00AB5FD4"/>
    <w:rsid w:val="00AB636B"/>
    <w:rsid w:val="00AB64DE"/>
    <w:rsid w:val="00AB7D9C"/>
    <w:rsid w:val="00AC01A8"/>
    <w:rsid w:val="00AC1629"/>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1F19"/>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380B"/>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3F4F"/>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032"/>
    <w:rsid w:val="00B65BFA"/>
    <w:rsid w:val="00B66C6C"/>
    <w:rsid w:val="00B67106"/>
    <w:rsid w:val="00B67911"/>
    <w:rsid w:val="00B67AF1"/>
    <w:rsid w:val="00B70AB4"/>
    <w:rsid w:val="00B716CA"/>
    <w:rsid w:val="00B7287A"/>
    <w:rsid w:val="00B73FE0"/>
    <w:rsid w:val="00B75FC7"/>
    <w:rsid w:val="00B76179"/>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3836"/>
    <w:rsid w:val="00B94F9D"/>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3765"/>
    <w:rsid w:val="00BB4BE5"/>
    <w:rsid w:val="00BB532D"/>
    <w:rsid w:val="00BB54F6"/>
    <w:rsid w:val="00BB5697"/>
    <w:rsid w:val="00BB5A0C"/>
    <w:rsid w:val="00BB5B80"/>
    <w:rsid w:val="00BB5C2A"/>
    <w:rsid w:val="00BB6224"/>
    <w:rsid w:val="00BB6C41"/>
    <w:rsid w:val="00BB706F"/>
    <w:rsid w:val="00BB7ACE"/>
    <w:rsid w:val="00BC0434"/>
    <w:rsid w:val="00BC07E4"/>
    <w:rsid w:val="00BC11FF"/>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36F"/>
    <w:rsid w:val="00BE65C4"/>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23A7"/>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940"/>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968"/>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4CA"/>
    <w:rsid w:val="00C46772"/>
    <w:rsid w:val="00C46DAD"/>
    <w:rsid w:val="00C50423"/>
    <w:rsid w:val="00C50989"/>
    <w:rsid w:val="00C50D9E"/>
    <w:rsid w:val="00C50DFE"/>
    <w:rsid w:val="00C51721"/>
    <w:rsid w:val="00C523D2"/>
    <w:rsid w:val="00C553C3"/>
    <w:rsid w:val="00C555BA"/>
    <w:rsid w:val="00C55841"/>
    <w:rsid w:val="00C56389"/>
    <w:rsid w:val="00C56393"/>
    <w:rsid w:val="00C5699F"/>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660"/>
    <w:rsid w:val="00C84F8F"/>
    <w:rsid w:val="00C854D9"/>
    <w:rsid w:val="00C85931"/>
    <w:rsid w:val="00C85E12"/>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153"/>
    <w:rsid w:val="00C97D3C"/>
    <w:rsid w:val="00CA092C"/>
    <w:rsid w:val="00CA092E"/>
    <w:rsid w:val="00CA09F4"/>
    <w:rsid w:val="00CA105E"/>
    <w:rsid w:val="00CA2718"/>
    <w:rsid w:val="00CA36F0"/>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2D9"/>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2F61"/>
    <w:rsid w:val="00CC3ABA"/>
    <w:rsid w:val="00CC42D5"/>
    <w:rsid w:val="00CC5F7C"/>
    <w:rsid w:val="00CC601D"/>
    <w:rsid w:val="00CC67B7"/>
    <w:rsid w:val="00CC6D72"/>
    <w:rsid w:val="00CC726D"/>
    <w:rsid w:val="00CC7A31"/>
    <w:rsid w:val="00CD0A75"/>
    <w:rsid w:val="00CD193A"/>
    <w:rsid w:val="00CD2FE9"/>
    <w:rsid w:val="00CD3288"/>
    <w:rsid w:val="00CD3446"/>
    <w:rsid w:val="00CD38F7"/>
    <w:rsid w:val="00CD39F7"/>
    <w:rsid w:val="00CD3C3A"/>
    <w:rsid w:val="00CD4262"/>
    <w:rsid w:val="00CD4B63"/>
    <w:rsid w:val="00CD4FCE"/>
    <w:rsid w:val="00CD54C0"/>
    <w:rsid w:val="00CD6FC8"/>
    <w:rsid w:val="00CD76DA"/>
    <w:rsid w:val="00CD7C61"/>
    <w:rsid w:val="00CE12D5"/>
    <w:rsid w:val="00CE1B20"/>
    <w:rsid w:val="00CE1FDC"/>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033"/>
    <w:rsid w:val="00D21A50"/>
    <w:rsid w:val="00D23668"/>
    <w:rsid w:val="00D25C5A"/>
    <w:rsid w:val="00D25D1E"/>
    <w:rsid w:val="00D25F30"/>
    <w:rsid w:val="00D26010"/>
    <w:rsid w:val="00D260C1"/>
    <w:rsid w:val="00D27157"/>
    <w:rsid w:val="00D27B07"/>
    <w:rsid w:val="00D27BCB"/>
    <w:rsid w:val="00D3005A"/>
    <w:rsid w:val="00D301C2"/>
    <w:rsid w:val="00D31551"/>
    <w:rsid w:val="00D32898"/>
    <w:rsid w:val="00D34213"/>
    <w:rsid w:val="00D3436E"/>
    <w:rsid w:val="00D34FBE"/>
    <w:rsid w:val="00D3514A"/>
    <w:rsid w:val="00D3604C"/>
    <w:rsid w:val="00D37737"/>
    <w:rsid w:val="00D40588"/>
    <w:rsid w:val="00D407BC"/>
    <w:rsid w:val="00D42B16"/>
    <w:rsid w:val="00D43DC6"/>
    <w:rsid w:val="00D47047"/>
    <w:rsid w:val="00D47935"/>
    <w:rsid w:val="00D479AB"/>
    <w:rsid w:val="00D5039E"/>
    <w:rsid w:val="00D50BCE"/>
    <w:rsid w:val="00D50EF6"/>
    <w:rsid w:val="00D51BB7"/>
    <w:rsid w:val="00D52335"/>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158"/>
    <w:rsid w:val="00D7237F"/>
    <w:rsid w:val="00D72526"/>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D9D"/>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28A"/>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3D85"/>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2C98"/>
    <w:rsid w:val="00E0367F"/>
    <w:rsid w:val="00E03808"/>
    <w:rsid w:val="00E03815"/>
    <w:rsid w:val="00E04ACF"/>
    <w:rsid w:val="00E059ED"/>
    <w:rsid w:val="00E06322"/>
    <w:rsid w:val="00E0729E"/>
    <w:rsid w:val="00E07BFB"/>
    <w:rsid w:val="00E07EF4"/>
    <w:rsid w:val="00E14FE3"/>
    <w:rsid w:val="00E154CF"/>
    <w:rsid w:val="00E16A72"/>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74C"/>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8E1"/>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376"/>
    <w:rsid w:val="00EA7FC3"/>
    <w:rsid w:val="00EB0BA1"/>
    <w:rsid w:val="00EB1C82"/>
    <w:rsid w:val="00EB230B"/>
    <w:rsid w:val="00EB2927"/>
    <w:rsid w:val="00EB3697"/>
    <w:rsid w:val="00EB3EAF"/>
    <w:rsid w:val="00EB45E2"/>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3DE8"/>
    <w:rsid w:val="00ED445F"/>
    <w:rsid w:val="00ED5352"/>
    <w:rsid w:val="00ED569B"/>
    <w:rsid w:val="00ED5B7C"/>
    <w:rsid w:val="00ED62A1"/>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1CA1"/>
    <w:rsid w:val="00EF21B1"/>
    <w:rsid w:val="00EF2A51"/>
    <w:rsid w:val="00EF30A1"/>
    <w:rsid w:val="00EF35FB"/>
    <w:rsid w:val="00EF41A8"/>
    <w:rsid w:val="00EF46A3"/>
    <w:rsid w:val="00EF46B9"/>
    <w:rsid w:val="00EF5D1F"/>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2DA1"/>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2D5"/>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5CF"/>
    <w:rsid w:val="00F626DA"/>
    <w:rsid w:val="00F63209"/>
    <w:rsid w:val="00F65386"/>
    <w:rsid w:val="00F659B4"/>
    <w:rsid w:val="00F6639A"/>
    <w:rsid w:val="00F673A2"/>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E98"/>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421"/>
    <w:rsid w:val="00FA5508"/>
    <w:rsid w:val="00FA6BA9"/>
    <w:rsid w:val="00FA7249"/>
    <w:rsid w:val="00FA7D55"/>
    <w:rsid w:val="00FB1730"/>
    <w:rsid w:val="00FB2432"/>
    <w:rsid w:val="00FB2673"/>
    <w:rsid w:val="00FB287C"/>
    <w:rsid w:val="00FB3550"/>
    <w:rsid w:val="00FB3D78"/>
    <w:rsid w:val="00FB4893"/>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AAC"/>
    <w:rsid w:val="00FD3F98"/>
    <w:rsid w:val="00FD44AA"/>
    <w:rsid w:val="00FD4534"/>
    <w:rsid w:val="00FD4726"/>
    <w:rsid w:val="00FD5630"/>
    <w:rsid w:val="00FD6616"/>
    <w:rsid w:val="00FD69A5"/>
    <w:rsid w:val="00FE1143"/>
    <w:rsid w:val="00FE213A"/>
    <w:rsid w:val="00FE2352"/>
    <w:rsid w:val="00FE4804"/>
    <w:rsid w:val="00FE53B4"/>
    <w:rsid w:val="00FE541E"/>
    <w:rsid w:val="00FE5D48"/>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D2CA789"/>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3"/>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3"/>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3"/>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3"/>
      </w:numPr>
      <w:spacing w:before="240" w:after="60"/>
      <w:outlineLvl w:val="6"/>
    </w:pPr>
    <w:rPr>
      <w:sz w:val="24"/>
    </w:rPr>
  </w:style>
  <w:style w:type="paragraph" w:styleId="Heading8">
    <w:name w:val="heading 8"/>
    <w:basedOn w:val="Normal"/>
    <w:next w:val="Normal"/>
    <w:link w:val="Heading8Char"/>
    <w:qFormat/>
    <w:rsid w:val="009731BF"/>
    <w:pPr>
      <w:numPr>
        <w:ilvl w:val="7"/>
        <w:numId w:val="13"/>
      </w:numPr>
      <w:spacing w:before="240" w:after="60"/>
      <w:outlineLvl w:val="7"/>
    </w:pPr>
    <w:rPr>
      <w:i/>
      <w:iCs/>
      <w:sz w:val="24"/>
    </w:rPr>
  </w:style>
  <w:style w:type="paragraph" w:styleId="Heading9">
    <w:name w:val="heading 9"/>
    <w:basedOn w:val="Normal"/>
    <w:next w:val="Normal"/>
    <w:link w:val="Heading9Char"/>
    <w:qFormat/>
    <w:rsid w:val="009731BF"/>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2"/>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1"/>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2"/>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3"/>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3"/>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4"/>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4"/>
      </w:numPr>
      <w:contextualSpacing/>
    </w:pPr>
  </w:style>
  <w:style w:type="paragraph" w:styleId="ListBullet3">
    <w:name w:val="List Bullet 3"/>
    <w:basedOn w:val="Normal"/>
    <w:uiPriority w:val="99"/>
    <w:unhideWhenUsed/>
    <w:rsid w:val="009731BF"/>
    <w:pPr>
      <w:numPr>
        <w:numId w:val="15"/>
      </w:numPr>
      <w:contextualSpacing/>
    </w:pPr>
  </w:style>
  <w:style w:type="paragraph" w:styleId="ListBullet4">
    <w:name w:val="List Bullet 4"/>
    <w:basedOn w:val="Normal"/>
    <w:uiPriority w:val="99"/>
    <w:unhideWhenUsed/>
    <w:rsid w:val="009731BF"/>
    <w:pPr>
      <w:numPr>
        <w:numId w:val="16"/>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7"/>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8"/>
      </w:numPr>
      <w:contextualSpacing/>
    </w:pPr>
  </w:style>
  <w:style w:type="paragraph" w:styleId="ListNumber2">
    <w:name w:val="List Number 2"/>
    <w:basedOn w:val="Normal"/>
    <w:uiPriority w:val="99"/>
    <w:unhideWhenUsed/>
    <w:rsid w:val="009731BF"/>
    <w:pPr>
      <w:numPr>
        <w:numId w:val="19"/>
      </w:numPr>
      <w:contextualSpacing/>
    </w:pPr>
  </w:style>
  <w:style w:type="paragraph" w:styleId="ListNumber3">
    <w:name w:val="List Number 3"/>
    <w:basedOn w:val="Normal"/>
    <w:uiPriority w:val="99"/>
    <w:unhideWhenUsed/>
    <w:rsid w:val="009731BF"/>
    <w:pPr>
      <w:numPr>
        <w:numId w:val="20"/>
      </w:numPr>
      <w:contextualSpacing/>
    </w:pPr>
  </w:style>
  <w:style w:type="paragraph" w:styleId="ListNumber4">
    <w:name w:val="List Number 4"/>
    <w:basedOn w:val="Normal"/>
    <w:uiPriority w:val="99"/>
    <w:unhideWhenUsed/>
    <w:rsid w:val="009731BF"/>
    <w:pPr>
      <w:numPr>
        <w:numId w:val="21"/>
      </w:numPr>
      <w:contextualSpacing/>
    </w:pPr>
  </w:style>
  <w:style w:type="paragraph" w:styleId="ListNumber5">
    <w:name w:val="List Number 5"/>
    <w:basedOn w:val="Normal"/>
    <w:uiPriority w:val="99"/>
    <w:unhideWhenUsed/>
    <w:rsid w:val="009731BF"/>
    <w:pPr>
      <w:numPr>
        <w:numId w:val="22"/>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8"/>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9"/>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0"/>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1"/>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3"/>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am12.safelinks.protection.outlook.com/?url=http%3A%2F%2Fwww.ami.com%2F&amp;data=05%7C02%7Chariharanr%40ami.com%7Cf67f2e0f507f45da492d08de11291706%7C27e97857e15f486cb58e86c2b3040f93%7C1%7C0%7C638967065372930718%7CUnknown%7CTWFpbGZsb3d8eyJFbXB0eU1hcGkiOnRydWUsIlYiOiIwLjAuMDAwMCIsIlAiOiJXaW4zMiIsIkFOIjoiTWFpbCIsIldUIjoyfQ%3D%3D%7C0%7C%7C%7C&amp;sdata=DiBO7SRAA7eukJOR0zWQisHXGqxG%2FRPsbfZYHahJcKA%3D&amp;reserved=0" TargetMode="Externa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learn.adafruit.com/adafruits-raspberry-pi-lesson-5-using-a-console-cable/software-installation-windows" TargetMode="External"/><Relationship Id="rId7" Type="http://schemas.openxmlformats.org/officeDocument/2006/relationships/settings" Target="settings.xml"/><Relationship Id="rId12" Type="http://schemas.openxmlformats.org/officeDocument/2006/relationships/hyperlink" Target="https://nam12.safelinks.protection.outlook.com/?url=http%3A%2F%2Fwww.ami.com%2F&amp;data=05%7C02%7Chariharanr%40ami.com%7Cf67f2e0f507f45da492d08de11291706%7C27e97857e15f486cb58e86c2b3040f93%7C1%7C0%7C638967065372904022%7CUnknown%7CTWFpbGZsb3d8eyJFbXB0eU1hcGkiOnRydWUsIlYiOiIwLjAuMDAwMCIsIlAiOiJXaW4zMiIsIkFOIjoiTWFpbCIsIldUIjoyfQ%3D%3D%7C0%7C%7C%7C&amp;sdata=ebQu90%2BCRd3jgTGqEJ%2BxZHcmAiESPt8AKAZJPtdbHd4%3D&amp;reserved=0"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mi.com/megarac/"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Props1.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2.xml><?xml version="1.0" encoding="utf-8"?>
<ds:datastoreItem xmlns:ds="http://schemas.openxmlformats.org/officeDocument/2006/customXml" ds:itemID="{0F5930AB-DAC1-48F5-AAD1-B21EA9A04AE4}">
  <ds:schemaRefs>
    <ds:schemaRef ds:uri="http://schemas.microsoft.com/sharepoint/v3/contenttype/forms"/>
  </ds:schemaRefs>
</ds:datastoreItem>
</file>

<file path=customXml/itemProps3.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Design for MegaRAC XMS.dotx</Template>
  <TotalTime>34</TotalTime>
  <Pages>17</Pages>
  <Words>2931</Words>
  <Characters>16038</Characters>
  <Application>Microsoft Office Word</Application>
  <DocSecurity>0</DocSecurity>
  <Lines>553</Lines>
  <Paragraphs>462</Paragraphs>
  <ScaleCrop>false</ScaleCrop>
  <Company>IINDIA</Company>
  <LinksUpToDate>false</LinksUpToDate>
  <CharactersWithSpaces>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Hariharan R</cp:lastModifiedBy>
  <cp:revision>163</cp:revision>
  <cp:lastPrinted>2024-05-02T08:00:00Z</cp:lastPrinted>
  <dcterms:created xsi:type="dcterms:W3CDTF">2024-05-02T08:03:00Z</dcterms:created>
  <dcterms:modified xsi:type="dcterms:W3CDTF">2025-10-22T10:28:00Z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