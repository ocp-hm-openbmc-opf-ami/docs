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0F270" w14:textId="462F686D" w:rsidR="008B5419" w:rsidRDefault="007A47E3" w:rsidP="008B5419">
      <w:pPr>
        <w:pStyle w:val="Title"/>
        <w:jc w:val="center"/>
        <w:rPr>
          <w:rFonts w:ascii="Adobe Garamond Pro" w:hAnsi="Adobe Garamond Pro"/>
          <w:sz w:val="56"/>
          <w:szCs w:val="56"/>
        </w:rPr>
      </w:pPr>
      <w:bookmarkStart w:id="0" w:name="_Toc309238955"/>
      <w:bookmarkStart w:id="1" w:name="_Toc311207051"/>
      <w:bookmarkStart w:id="2" w:name="_Toc273091249"/>
      <w:bookmarkStart w:id="3" w:name="_Toc309238954"/>
      <w:r w:rsidRPr="007A47E3">
        <w:rPr>
          <w:rFonts w:ascii="Adobe Garamond Pro" w:hAnsi="Adobe Garamond Pro"/>
          <w:sz w:val="56"/>
          <w:szCs w:val="56"/>
        </w:rPr>
        <w:t>MegaRAC</w:t>
      </w:r>
      <w:r w:rsidR="008B5419" w:rsidRPr="007A47E3">
        <w:rPr>
          <w:rFonts w:ascii="Adobe Garamond Pro" w:hAnsi="Adobe Garamond Pro"/>
          <w:sz w:val="56"/>
          <w:szCs w:val="56"/>
        </w:rPr>
        <w:t xml:space="preserve"> </w:t>
      </w:r>
      <w:r w:rsidRPr="007A47E3">
        <w:rPr>
          <w:rFonts w:ascii="Adobe Garamond Pro" w:hAnsi="Adobe Garamond Pro"/>
          <w:sz w:val="56"/>
          <w:szCs w:val="56"/>
        </w:rPr>
        <w:t>Community Edition™</w:t>
      </w:r>
    </w:p>
    <w:p w14:paraId="1B60FF6E" w14:textId="36FC2C5F" w:rsidR="007A47E3" w:rsidRDefault="007A47E3" w:rsidP="00CB1535">
      <w:pPr>
        <w:pStyle w:val="Subtitle"/>
        <w:jc w:val="center"/>
      </w:pPr>
      <w:r>
        <w:t>[Getting Started Guide]</w:t>
      </w:r>
    </w:p>
    <w:p w14:paraId="3B7D75FE" w14:textId="77777777" w:rsidR="007A47E3" w:rsidRPr="007A47E3" w:rsidRDefault="007A47E3" w:rsidP="007A47E3"/>
    <w:sdt>
      <w:sdtPr>
        <w:rPr>
          <w:rFonts w:ascii="Adobe Garamond Pro" w:eastAsiaTheme="minorEastAsia" w:hAnsi="Adobe Garamond Pro"/>
          <w:b w:val="0"/>
          <w:bCs w:val="0"/>
          <w:color w:val="auto"/>
          <w:sz w:val="20"/>
          <w:szCs w:val="20"/>
          <w:lang w:eastAsia="en-US"/>
        </w:rPr>
        <w:id w:val="1510521838"/>
        <w:docPartObj>
          <w:docPartGallery w:val="Table of Contents"/>
          <w:docPartUnique/>
        </w:docPartObj>
      </w:sdtPr>
      <w:sdtEndPr/>
      <w:sdtContent>
        <w:p w14:paraId="3413ADAF" w14:textId="44316BA2" w:rsidR="00EF01FF" w:rsidRPr="00096CCA" w:rsidRDefault="00EF01FF" w:rsidP="2FC5AA6A">
          <w:pPr>
            <w:pStyle w:val="TOCHeading"/>
            <w:rPr>
              <w:rFonts w:ascii="Adobe Garamond Pro" w:hAnsi="Adobe Garamond Pro"/>
              <w:color w:val="000000" w:themeColor="text1"/>
            </w:rPr>
          </w:pPr>
          <w:r w:rsidRPr="00825BA5">
            <w:rPr>
              <w:rFonts w:ascii="Adobe Garamond Pro" w:hAnsi="Adobe Garamond Pro"/>
              <w:color w:val="000000" w:themeColor="text1"/>
            </w:rPr>
            <w:t>Contents</w:t>
          </w:r>
        </w:p>
        <w:p w14:paraId="05F6773B" w14:textId="672EDFB1" w:rsidR="006E35BB" w:rsidRDefault="2FC5AA6A">
          <w:pPr>
            <w:pStyle w:val="TOC1"/>
            <w:rPr>
              <w:rFonts w:asciiTheme="minorHAnsi" w:hAnsiTheme="minorHAnsi" w:cstheme="minorBidi"/>
              <w:b w:val="0"/>
              <w:bCs w:val="0"/>
              <w:kern w:val="2"/>
              <w:sz w:val="24"/>
              <w:szCs w:val="24"/>
              <w14:ligatures w14:val="standardContextual"/>
            </w:rPr>
          </w:pPr>
          <w:r>
            <w:fldChar w:fldCharType="begin"/>
          </w:r>
          <w:r w:rsidR="00D3514A">
            <w:instrText>TOC \o "1-3" \h \z \u</w:instrText>
          </w:r>
          <w:r>
            <w:fldChar w:fldCharType="separate"/>
          </w:r>
          <w:hyperlink w:anchor="_Toc190896353" w:history="1">
            <w:r w:rsidR="006E35BB" w:rsidRPr="005F74BF">
              <w:rPr>
                <w:rStyle w:val="Hyperlink"/>
              </w:rPr>
              <w:t>1 Introduction</w:t>
            </w:r>
            <w:r w:rsidR="006E35BB">
              <w:rPr>
                <w:webHidden/>
              </w:rPr>
              <w:tab/>
            </w:r>
            <w:r w:rsidR="006E35BB">
              <w:rPr>
                <w:webHidden/>
              </w:rPr>
              <w:fldChar w:fldCharType="begin"/>
            </w:r>
            <w:r w:rsidR="006E35BB">
              <w:rPr>
                <w:webHidden/>
              </w:rPr>
              <w:instrText xml:space="preserve"> PAGEREF _Toc190896353 \h </w:instrText>
            </w:r>
            <w:r w:rsidR="006E35BB">
              <w:rPr>
                <w:webHidden/>
              </w:rPr>
            </w:r>
            <w:r w:rsidR="006E35BB">
              <w:rPr>
                <w:webHidden/>
              </w:rPr>
              <w:fldChar w:fldCharType="separate"/>
            </w:r>
            <w:r w:rsidR="006E35BB">
              <w:rPr>
                <w:webHidden/>
              </w:rPr>
              <w:t>2</w:t>
            </w:r>
            <w:r w:rsidR="006E35BB">
              <w:rPr>
                <w:webHidden/>
              </w:rPr>
              <w:fldChar w:fldCharType="end"/>
            </w:r>
          </w:hyperlink>
        </w:p>
        <w:p w14:paraId="5B48BB1E" w14:textId="3C5759C8" w:rsidR="006E35BB" w:rsidRDefault="006E35BB">
          <w:pPr>
            <w:pStyle w:val="TOC1"/>
            <w:rPr>
              <w:rFonts w:asciiTheme="minorHAnsi" w:hAnsiTheme="minorHAnsi" w:cstheme="minorBidi"/>
              <w:b w:val="0"/>
              <w:bCs w:val="0"/>
              <w:kern w:val="2"/>
              <w:sz w:val="24"/>
              <w:szCs w:val="24"/>
              <w14:ligatures w14:val="standardContextual"/>
            </w:rPr>
          </w:pPr>
          <w:hyperlink w:anchor="_Toc190896354" w:history="1">
            <w:r w:rsidRPr="005F74BF">
              <w:rPr>
                <w:rStyle w:val="Hyperlink"/>
              </w:rPr>
              <w:t>2 Prerequisites</w:t>
            </w:r>
            <w:r>
              <w:rPr>
                <w:webHidden/>
              </w:rPr>
              <w:tab/>
            </w:r>
            <w:r>
              <w:rPr>
                <w:webHidden/>
              </w:rPr>
              <w:fldChar w:fldCharType="begin"/>
            </w:r>
            <w:r>
              <w:rPr>
                <w:webHidden/>
              </w:rPr>
              <w:instrText xml:space="preserve"> PAGEREF _Toc190896354 \h </w:instrText>
            </w:r>
            <w:r>
              <w:rPr>
                <w:webHidden/>
              </w:rPr>
            </w:r>
            <w:r>
              <w:rPr>
                <w:webHidden/>
              </w:rPr>
              <w:fldChar w:fldCharType="separate"/>
            </w:r>
            <w:r>
              <w:rPr>
                <w:webHidden/>
              </w:rPr>
              <w:t>2</w:t>
            </w:r>
            <w:r>
              <w:rPr>
                <w:webHidden/>
              </w:rPr>
              <w:fldChar w:fldCharType="end"/>
            </w:r>
          </w:hyperlink>
        </w:p>
        <w:p w14:paraId="103F5FF1" w14:textId="5504FDBD" w:rsidR="006E35BB" w:rsidRDefault="006E35BB">
          <w:pPr>
            <w:pStyle w:val="TOC1"/>
            <w:rPr>
              <w:rFonts w:asciiTheme="minorHAnsi" w:hAnsiTheme="minorHAnsi" w:cstheme="minorBidi"/>
              <w:b w:val="0"/>
              <w:bCs w:val="0"/>
              <w:kern w:val="2"/>
              <w:sz w:val="24"/>
              <w:szCs w:val="24"/>
              <w14:ligatures w14:val="standardContextual"/>
            </w:rPr>
          </w:pPr>
          <w:hyperlink w:anchor="_Toc190896355" w:history="1">
            <w:r w:rsidRPr="005F74BF">
              <w:rPr>
                <w:rStyle w:val="Hyperlink"/>
              </w:rPr>
              <w:t>3 Download and Build</w:t>
            </w:r>
            <w:r>
              <w:rPr>
                <w:webHidden/>
              </w:rPr>
              <w:tab/>
            </w:r>
            <w:r>
              <w:rPr>
                <w:webHidden/>
              </w:rPr>
              <w:fldChar w:fldCharType="begin"/>
            </w:r>
            <w:r>
              <w:rPr>
                <w:webHidden/>
              </w:rPr>
              <w:instrText xml:space="preserve"> PAGEREF _Toc190896355 \h </w:instrText>
            </w:r>
            <w:r>
              <w:rPr>
                <w:webHidden/>
              </w:rPr>
            </w:r>
            <w:r>
              <w:rPr>
                <w:webHidden/>
              </w:rPr>
              <w:fldChar w:fldCharType="separate"/>
            </w:r>
            <w:r>
              <w:rPr>
                <w:webHidden/>
              </w:rPr>
              <w:t>2</w:t>
            </w:r>
            <w:r>
              <w:rPr>
                <w:webHidden/>
              </w:rPr>
              <w:fldChar w:fldCharType="end"/>
            </w:r>
          </w:hyperlink>
        </w:p>
        <w:p w14:paraId="6A50658F" w14:textId="6BE4688B"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56" w:history="1">
            <w:r w:rsidRPr="005F74BF">
              <w:rPr>
                <w:rStyle w:val="Hyperlink"/>
                <w:bCs/>
                <w:noProof/>
              </w:rPr>
              <w:t>3.1</w:t>
            </w:r>
            <w:r>
              <w:rPr>
                <w:rFonts w:asciiTheme="minorHAnsi" w:hAnsiTheme="minorHAnsi" w:cstheme="minorBidi"/>
                <w:noProof/>
                <w:kern w:val="2"/>
                <w:sz w:val="24"/>
                <w:szCs w:val="24"/>
                <w14:ligatures w14:val="standardContextual"/>
              </w:rPr>
              <w:tab/>
            </w:r>
            <w:r w:rsidRPr="005F74BF">
              <w:rPr>
                <w:rStyle w:val="Hyperlink"/>
                <w:noProof/>
              </w:rPr>
              <w:t>AST2600EVB</w:t>
            </w:r>
            <w:r>
              <w:rPr>
                <w:noProof/>
                <w:webHidden/>
              </w:rPr>
              <w:tab/>
            </w:r>
            <w:r>
              <w:rPr>
                <w:noProof/>
                <w:webHidden/>
              </w:rPr>
              <w:fldChar w:fldCharType="begin"/>
            </w:r>
            <w:r>
              <w:rPr>
                <w:noProof/>
                <w:webHidden/>
              </w:rPr>
              <w:instrText xml:space="preserve"> PAGEREF _Toc190896356 \h </w:instrText>
            </w:r>
            <w:r>
              <w:rPr>
                <w:noProof/>
                <w:webHidden/>
              </w:rPr>
            </w:r>
            <w:r>
              <w:rPr>
                <w:noProof/>
                <w:webHidden/>
              </w:rPr>
              <w:fldChar w:fldCharType="separate"/>
            </w:r>
            <w:r>
              <w:rPr>
                <w:noProof/>
                <w:webHidden/>
              </w:rPr>
              <w:t>2</w:t>
            </w:r>
            <w:r>
              <w:rPr>
                <w:noProof/>
                <w:webHidden/>
              </w:rPr>
              <w:fldChar w:fldCharType="end"/>
            </w:r>
          </w:hyperlink>
        </w:p>
        <w:p w14:paraId="295503F4" w14:textId="3032E21A"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57" w:history="1">
            <w:r w:rsidRPr="005F74BF">
              <w:rPr>
                <w:rStyle w:val="Hyperlink"/>
                <w:bCs/>
                <w:noProof/>
              </w:rPr>
              <w:t>3.2</w:t>
            </w:r>
            <w:r>
              <w:rPr>
                <w:rFonts w:asciiTheme="minorHAnsi" w:hAnsiTheme="minorHAnsi" w:cstheme="minorBidi"/>
                <w:noProof/>
                <w:kern w:val="2"/>
                <w:sz w:val="24"/>
                <w:szCs w:val="24"/>
                <w14:ligatures w14:val="standardContextual"/>
              </w:rPr>
              <w:tab/>
            </w:r>
            <w:r w:rsidRPr="005F74BF">
              <w:rPr>
                <w:rStyle w:val="Hyperlink"/>
                <w:noProof/>
              </w:rPr>
              <w:t>AST2700EVB</w:t>
            </w:r>
            <w:r>
              <w:rPr>
                <w:noProof/>
                <w:webHidden/>
              </w:rPr>
              <w:tab/>
            </w:r>
            <w:r>
              <w:rPr>
                <w:noProof/>
                <w:webHidden/>
              </w:rPr>
              <w:fldChar w:fldCharType="begin"/>
            </w:r>
            <w:r>
              <w:rPr>
                <w:noProof/>
                <w:webHidden/>
              </w:rPr>
              <w:instrText xml:space="preserve"> PAGEREF _Toc190896357 \h </w:instrText>
            </w:r>
            <w:r>
              <w:rPr>
                <w:noProof/>
                <w:webHidden/>
              </w:rPr>
            </w:r>
            <w:r>
              <w:rPr>
                <w:noProof/>
                <w:webHidden/>
              </w:rPr>
              <w:fldChar w:fldCharType="separate"/>
            </w:r>
            <w:r>
              <w:rPr>
                <w:noProof/>
                <w:webHidden/>
              </w:rPr>
              <w:t>2</w:t>
            </w:r>
            <w:r>
              <w:rPr>
                <w:noProof/>
                <w:webHidden/>
              </w:rPr>
              <w:fldChar w:fldCharType="end"/>
            </w:r>
          </w:hyperlink>
        </w:p>
        <w:p w14:paraId="3D857BC9" w14:textId="09846001"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58" w:history="1">
            <w:r w:rsidRPr="005F74BF">
              <w:rPr>
                <w:rStyle w:val="Hyperlink"/>
                <w:rFonts w:cstheme="minorHAnsi"/>
                <w:bCs/>
                <w:noProof/>
              </w:rPr>
              <w:t>3.3</w:t>
            </w:r>
            <w:r>
              <w:rPr>
                <w:rFonts w:asciiTheme="minorHAnsi" w:hAnsiTheme="minorHAnsi" w:cstheme="minorBidi"/>
                <w:noProof/>
                <w:kern w:val="2"/>
                <w:sz w:val="24"/>
                <w:szCs w:val="24"/>
                <w14:ligatures w14:val="standardContextual"/>
              </w:rPr>
              <w:tab/>
            </w:r>
            <w:r w:rsidRPr="005F74BF">
              <w:rPr>
                <w:rStyle w:val="Hyperlink"/>
                <w:noProof/>
              </w:rPr>
              <w:t xml:space="preserve">Nuvoton </w:t>
            </w:r>
            <w:r w:rsidRPr="005F74BF">
              <w:rPr>
                <w:rStyle w:val="Hyperlink"/>
                <w:rFonts w:cstheme="minorHAnsi"/>
                <w:bCs/>
                <w:noProof/>
              </w:rPr>
              <w:t>Arbel:</w:t>
            </w:r>
            <w:r>
              <w:rPr>
                <w:noProof/>
                <w:webHidden/>
              </w:rPr>
              <w:tab/>
            </w:r>
            <w:r>
              <w:rPr>
                <w:noProof/>
                <w:webHidden/>
              </w:rPr>
              <w:fldChar w:fldCharType="begin"/>
            </w:r>
            <w:r>
              <w:rPr>
                <w:noProof/>
                <w:webHidden/>
              </w:rPr>
              <w:instrText xml:space="preserve"> PAGEREF _Toc190896358 \h </w:instrText>
            </w:r>
            <w:r>
              <w:rPr>
                <w:noProof/>
                <w:webHidden/>
              </w:rPr>
            </w:r>
            <w:r>
              <w:rPr>
                <w:noProof/>
                <w:webHidden/>
              </w:rPr>
              <w:fldChar w:fldCharType="separate"/>
            </w:r>
            <w:r>
              <w:rPr>
                <w:noProof/>
                <w:webHidden/>
              </w:rPr>
              <w:t>4</w:t>
            </w:r>
            <w:r>
              <w:rPr>
                <w:noProof/>
                <w:webHidden/>
              </w:rPr>
              <w:fldChar w:fldCharType="end"/>
            </w:r>
          </w:hyperlink>
        </w:p>
        <w:p w14:paraId="44EAA72F" w14:textId="1EAEE996" w:rsidR="006E35BB" w:rsidRDefault="006E35BB">
          <w:pPr>
            <w:pStyle w:val="TOC1"/>
            <w:rPr>
              <w:rFonts w:asciiTheme="minorHAnsi" w:hAnsiTheme="minorHAnsi" w:cstheme="minorBidi"/>
              <w:b w:val="0"/>
              <w:bCs w:val="0"/>
              <w:kern w:val="2"/>
              <w:sz w:val="24"/>
              <w:szCs w:val="24"/>
              <w14:ligatures w14:val="standardContextual"/>
            </w:rPr>
          </w:pPr>
          <w:hyperlink w:anchor="_Toc190896359" w:history="1">
            <w:r w:rsidRPr="005F74BF">
              <w:rPr>
                <w:rStyle w:val="Hyperlink"/>
              </w:rPr>
              <w:t>4 Firmware Flashing Method</w:t>
            </w:r>
            <w:r>
              <w:rPr>
                <w:webHidden/>
              </w:rPr>
              <w:tab/>
            </w:r>
            <w:r>
              <w:rPr>
                <w:webHidden/>
              </w:rPr>
              <w:fldChar w:fldCharType="begin"/>
            </w:r>
            <w:r>
              <w:rPr>
                <w:webHidden/>
              </w:rPr>
              <w:instrText xml:space="preserve"> PAGEREF _Toc190896359 \h </w:instrText>
            </w:r>
            <w:r>
              <w:rPr>
                <w:webHidden/>
              </w:rPr>
            </w:r>
            <w:r>
              <w:rPr>
                <w:webHidden/>
              </w:rPr>
              <w:fldChar w:fldCharType="separate"/>
            </w:r>
            <w:r>
              <w:rPr>
                <w:webHidden/>
              </w:rPr>
              <w:t>4</w:t>
            </w:r>
            <w:r>
              <w:rPr>
                <w:webHidden/>
              </w:rPr>
              <w:fldChar w:fldCharType="end"/>
            </w:r>
          </w:hyperlink>
        </w:p>
        <w:p w14:paraId="791C95C1" w14:textId="62975413"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0" w:history="1">
            <w:r w:rsidRPr="005F74BF">
              <w:rPr>
                <w:rStyle w:val="Hyperlink"/>
                <w:bCs/>
                <w:noProof/>
              </w:rPr>
              <w:t>4.1</w:t>
            </w:r>
            <w:r>
              <w:rPr>
                <w:rFonts w:asciiTheme="minorHAnsi" w:hAnsiTheme="minorHAnsi" w:cstheme="minorBidi"/>
                <w:noProof/>
                <w:kern w:val="2"/>
                <w:sz w:val="24"/>
                <w:szCs w:val="24"/>
                <w14:ligatures w14:val="standardContextual"/>
              </w:rPr>
              <w:tab/>
            </w:r>
            <w:r w:rsidRPr="005F74BF">
              <w:rPr>
                <w:rStyle w:val="Hyperlink"/>
                <w:noProof/>
              </w:rPr>
              <w:t>Dediprog</w:t>
            </w:r>
            <w:r>
              <w:rPr>
                <w:noProof/>
                <w:webHidden/>
              </w:rPr>
              <w:tab/>
            </w:r>
            <w:r>
              <w:rPr>
                <w:noProof/>
                <w:webHidden/>
              </w:rPr>
              <w:fldChar w:fldCharType="begin"/>
            </w:r>
            <w:r>
              <w:rPr>
                <w:noProof/>
                <w:webHidden/>
              </w:rPr>
              <w:instrText xml:space="preserve"> PAGEREF _Toc190896360 \h </w:instrText>
            </w:r>
            <w:r>
              <w:rPr>
                <w:noProof/>
                <w:webHidden/>
              </w:rPr>
            </w:r>
            <w:r>
              <w:rPr>
                <w:noProof/>
                <w:webHidden/>
              </w:rPr>
              <w:fldChar w:fldCharType="separate"/>
            </w:r>
            <w:r>
              <w:rPr>
                <w:noProof/>
                <w:webHidden/>
              </w:rPr>
              <w:t>4</w:t>
            </w:r>
            <w:r>
              <w:rPr>
                <w:noProof/>
                <w:webHidden/>
              </w:rPr>
              <w:fldChar w:fldCharType="end"/>
            </w:r>
          </w:hyperlink>
        </w:p>
        <w:p w14:paraId="58AA0B97" w14:textId="1A43AD70"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1" w:history="1">
            <w:r w:rsidRPr="005F74BF">
              <w:rPr>
                <w:rStyle w:val="Hyperlink"/>
                <w:bCs/>
                <w:noProof/>
                <w:lang w:eastAsia="zh-TW"/>
              </w:rPr>
              <w:t>4.2</w:t>
            </w:r>
            <w:r>
              <w:rPr>
                <w:rFonts w:asciiTheme="minorHAnsi" w:hAnsiTheme="minorHAnsi" w:cstheme="minorBidi"/>
                <w:noProof/>
                <w:kern w:val="2"/>
                <w:sz w:val="24"/>
                <w:szCs w:val="24"/>
                <w14:ligatures w14:val="standardContextual"/>
              </w:rPr>
              <w:tab/>
            </w:r>
            <w:r w:rsidRPr="005F74BF">
              <w:rPr>
                <w:rStyle w:val="Hyperlink"/>
                <w:noProof/>
                <w:lang w:eastAsia="zh-TW"/>
              </w:rPr>
              <w:t xml:space="preserve">TFTP </w:t>
            </w:r>
            <w:r w:rsidRPr="005F74BF">
              <w:rPr>
                <w:rStyle w:val="Hyperlink"/>
                <w:noProof/>
              </w:rPr>
              <w:t>Flash</w:t>
            </w:r>
            <w:r>
              <w:rPr>
                <w:noProof/>
                <w:webHidden/>
              </w:rPr>
              <w:tab/>
            </w:r>
            <w:r>
              <w:rPr>
                <w:noProof/>
                <w:webHidden/>
              </w:rPr>
              <w:fldChar w:fldCharType="begin"/>
            </w:r>
            <w:r>
              <w:rPr>
                <w:noProof/>
                <w:webHidden/>
              </w:rPr>
              <w:instrText xml:space="preserve"> PAGEREF _Toc190896361 \h </w:instrText>
            </w:r>
            <w:r>
              <w:rPr>
                <w:noProof/>
                <w:webHidden/>
              </w:rPr>
            </w:r>
            <w:r>
              <w:rPr>
                <w:noProof/>
                <w:webHidden/>
              </w:rPr>
              <w:fldChar w:fldCharType="separate"/>
            </w:r>
            <w:r>
              <w:rPr>
                <w:noProof/>
                <w:webHidden/>
              </w:rPr>
              <w:t>4</w:t>
            </w:r>
            <w:r>
              <w:rPr>
                <w:noProof/>
                <w:webHidden/>
              </w:rPr>
              <w:fldChar w:fldCharType="end"/>
            </w:r>
          </w:hyperlink>
        </w:p>
        <w:p w14:paraId="0E8B9113" w14:textId="630AE4AE"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2" w:history="1">
            <w:r w:rsidRPr="005F74BF">
              <w:rPr>
                <w:rStyle w:val="Hyperlink"/>
                <w:bCs/>
                <w:noProof/>
              </w:rPr>
              <w:t>4.3</w:t>
            </w:r>
            <w:r>
              <w:rPr>
                <w:rFonts w:asciiTheme="minorHAnsi" w:hAnsiTheme="minorHAnsi" w:cstheme="minorBidi"/>
                <w:noProof/>
                <w:kern w:val="2"/>
                <w:sz w:val="24"/>
                <w:szCs w:val="24"/>
                <w14:ligatures w14:val="standardContextual"/>
              </w:rPr>
              <w:tab/>
            </w:r>
            <w:r w:rsidRPr="005F74BF">
              <w:rPr>
                <w:rStyle w:val="Hyperlink"/>
                <w:noProof/>
              </w:rPr>
              <w:t>Web Flash</w:t>
            </w:r>
            <w:r>
              <w:rPr>
                <w:noProof/>
                <w:webHidden/>
              </w:rPr>
              <w:tab/>
            </w:r>
            <w:r>
              <w:rPr>
                <w:noProof/>
                <w:webHidden/>
              </w:rPr>
              <w:fldChar w:fldCharType="begin"/>
            </w:r>
            <w:r>
              <w:rPr>
                <w:noProof/>
                <w:webHidden/>
              </w:rPr>
              <w:instrText xml:space="preserve"> PAGEREF _Toc190896362 \h </w:instrText>
            </w:r>
            <w:r>
              <w:rPr>
                <w:noProof/>
                <w:webHidden/>
              </w:rPr>
            </w:r>
            <w:r>
              <w:rPr>
                <w:noProof/>
                <w:webHidden/>
              </w:rPr>
              <w:fldChar w:fldCharType="separate"/>
            </w:r>
            <w:r>
              <w:rPr>
                <w:noProof/>
                <w:webHidden/>
              </w:rPr>
              <w:t>5</w:t>
            </w:r>
            <w:r>
              <w:rPr>
                <w:noProof/>
                <w:webHidden/>
              </w:rPr>
              <w:fldChar w:fldCharType="end"/>
            </w:r>
          </w:hyperlink>
        </w:p>
        <w:p w14:paraId="1B494AFD" w14:textId="4541C6F8"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3" w:history="1">
            <w:r w:rsidRPr="005F74BF">
              <w:rPr>
                <w:rStyle w:val="Hyperlink"/>
                <w:bCs/>
                <w:noProof/>
              </w:rPr>
              <w:t>4.4</w:t>
            </w:r>
            <w:r>
              <w:rPr>
                <w:rFonts w:asciiTheme="minorHAnsi" w:hAnsiTheme="minorHAnsi" w:cstheme="minorBidi"/>
                <w:noProof/>
                <w:kern w:val="2"/>
                <w:sz w:val="24"/>
                <w:szCs w:val="24"/>
                <w14:ligatures w14:val="standardContextual"/>
              </w:rPr>
              <w:tab/>
            </w:r>
            <w:r w:rsidRPr="005F74BF">
              <w:rPr>
                <w:rStyle w:val="Hyperlink"/>
                <w:noProof/>
              </w:rPr>
              <w:t>Phosphor IPMI Flash</w:t>
            </w:r>
            <w:r>
              <w:rPr>
                <w:noProof/>
                <w:webHidden/>
              </w:rPr>
              <w:tab/>
            </w:r>
            <w:r>
              <w:rPr>
                <w:noProof/>
                <w:webHidden/>
              </w:rPr>
              <w:fldChar w:fldCharType="begin"/>
            </w:r>
            <w:r>
              <w:rPr>
                <w:noProof/>
                <w:webHidden/>
              </w:rPr>
              <w:instrText xml:space="preserve"> PAGEREF _Toc190896363 \h </w:instrText>
            </w:r>
            <w:r>
              <w:rPr>
                <w:noProof/>
                <w:webHidden/>
              </w:rPr>
            </w:r>
            <w:r>
              <w:rPr>
                <w:noProof/>
                <w:webHidden/>
              </w:rPr>
              <w:fldChar w:fldCharType="separate"/>
            </w:r>
            <w:r>
              <w:rPr>
                <w:noProof/>
                <w:webHidden/>
              </w:rPr>
              <w:t>6</w:t>
            </w:r>
            <w:r>
              <w:rPr>
                <w:noProof/>
                <w:webHidden/>
              </w:rPr>
              <w:fldChar w:fldCharType="end"/>
            </w:r>
          </w:hyperlink>
        </w:p>
        <w:p w14:paraId="65CE9184" w14:textId="3842C4DA" w:rsidR="006E35BB" w:rsidRDefault="006E35BB">
          <w:pPr>
            <w:pStyle w:val="TOC1"/>
            <w:rPr>
              <w:rFonts w:asciiTheme="minorHAnsi" w:hAnsiTheme="minorHAnsi" w:cstheme="minorBidi"/>
              <w:b w:val="0"/>
              <w:bCs w:val="0"/>
              <w:kern w:val="2"/>
              <w:sz w:val="24"/>
              <w:szCs w:val="24"/>
              <w14:ligatures w14:val="standardContextual"/>
            </w:rPr>
          </w:pPr>
          <w:hyperlink w:anchor="_Toc190896364" w:history="1">
            <w:r w:rsidRPr="005F74BF">
              <w:rPr>
                <w:rStyle w:val="Hyperlink"/>
              </w:rPr>
              <w:t>5 Network Configurations</w:t>
            </w:r>
            <w:r>
              <w:rPr>
                <w:webHidden/>
              </w:rPr>
              <w:tab/>
            </w:r>
            <w:r>
              <w:rPr>
                <w:webHidden/>
              </w:rPr>
              <w:fldChar w:fldCharType="begin"/>
            </w:r>
            <w:r>
              <w:rPr>
                <w:webHidden/>
              </w:rPr>
              <w:instrText xml:space="preserve"> PAGEREF _Toc190896364 \h </w:instrText>
            </w:r>
            <w:r>
              <w:rPr>
                <w:webHidden/>
              </w:rPr>
            </w:r>
            <w:r>
              <w:rPr>
                <w:webHidden/>
              </w:rPr>
              <w:fldChar w:fldCharType="separate"/>
            </w:r>
            <w:r>
              <w:rPr>
                <w:webHidden/>
              </w:rPr>
              <w:t>6</w:t>
            </w:r>
            <w:r>
              <w:rPr>
                <w:webHidden/>
              </w:rPr>
              <w:fldChar w:fldCharType="end"/>
            </w:r>
          </w:hyperlink>
        </w:p>
        <w:p w14:paraId="40B16B57" w14:textId="26F73686"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5" w:history="1">
            <w:r w:rsidRPr="005F74BF">
              <w:rPr>
                <w:rStyle w:val="Hyperlink"/>
                <w:bCs/>
                <w:noProof/>
              </w:rPr>
              <w:t>5.1</w:t>
            </w:r>
            <w:r>
              <w:rPr>
                <w:rFonts w:asciiTheme="minorHAnsi" w:hAnsiTheme="minorHAnsi" w:cstheme="minorBidi"/>
                <w:noProof/>
                <w:kern w:val="2"/>
                <w:sz w:val="24"/>
                <w:szCs w:val="24"/>
                <w14:ligatures w14:val="standardContextual"/>
              </w:rPr>
              <w:tab/>
            </w:r>
            <w:r w:rsidRPr="005F74BF">
              <w:rPr>
                <w:rStyle w:val="Hyperlink"/>
                <w:noProof/>
              </w:rPr>
              <w:t>U-boot</w:t>
            </w:r>
            <w:r>
              <w:rPr>
                <w:noProof/>
                <w:webHidden/>
              </w:rPr>
              <w:tab/>
            </w:r>
            <w:r>
              <w:rPr>
                <w:noProof/>
                <w:webHidden/>
              </w:rPr>
              <w:fldChar w:fldCharType="begin"/>
            </w:r>
            <w:r>
              <w:rPr>
                <w:noProof/>
                <w:webHidden/>
              </w:rPr>
              <w:instrText xml:space="preserve"> PAGEREF _Toc190896365 \h </w:instrText>
            </w:r>
            <w:r>
              <w:rPr>
                <w:noProof/>
                <w:webHidden/>
              </w:rPr>
            </w:r>
            <w:r>
              <w:rPr>
                <w:noProof/>
                <w:webHidden/>
              </w:rPr>
              <w:fldChar w:fldCharType="separate"/>
            </w:r>
            <w:r>
              <w:rPr>
                <w:noProof/>
                <w:webHidden/>
              </w:rPr>
              <w:t>6</w:t>
            </w:r>
            <w:r>
              <w:rPr>
                <w:noProof/>
                <w:webHidden/>
              </w:rPr>
              <w:fldChar w:fldCharType="end"/>
            </w:r>
          </w:hyperlink>
        </w:p>
        <w:p w14:paraId="716FC224" w14:textId="62526642"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6" w:history="1">
            <w:r w:rsidRPr="005F74BF">
              <w:rPr>
                <w:rStyle w:val="Hyperlink"/>
                <w:bCs/>
                <w:noProof/>
              </w:rPr>
              <w:t>5.2</w:t>
            </w:r>
            <w:r>
              <w:rPr>
                <w:rFonts w:asciiTheme="minorHAnsi" w:hAnsiTheme="minorHAnsi" w:cstheme="minorBidi"/>
                <w:noProof/>
                <w:kern w:val="2"/>
                <w:sz w:val="24"/>
                <w:szCs w:val="24"/>
                <w14:ligatures w14:val="standardContextual"/>
              </w:rPr>
              <w:tab/>
            </w:r>
            <w:r w:rsidRPr="005F74BF">
              <w:rPr>
                <w:rStyle w:val="Hyperlink"/>
                <w:noProof/>
              </w:rPr>
              <w:t>Linux</w:t>
            </w:r>
            <w:r>
              <w:rPr>
                <w:noProof/>
                <w:webHidden/>
              </w:rPr>
              <w:tab/>
            </w:r>
            <w:r>
              <w:rPr>
                <w:noProof/>
                <w:webHidden/>
              </w:rPr>
              <w:fldChar w:fldCharType="begin"/>
            </w:r>
            <w:r>
              <w:rPr>
                <w:noProof/>
                <w:webHidden/>
              </w:rPr>
              <w:instrText xml:space="preserve"> PAGEREF _Toc190896366 \h </w:instrText>
            </w:r>
            <w:r>
              <w:rPr>
                <w:noProof/>
                <w:webHidden/>
              </w:rPr>
            </w:r>
            <w:r>
              <w:rPr>
                <w:noProof/>
                <w:webHidden/>
              </w:rPr>
              <w:fldChar w:fldCharType="separate"/>
            </w:r>
            <w:r>
              <w:rPr>
                <w:noProof/>
                <w:webHidden/>
              </w:rPr>
              <w:t>6</w:t>
            </w:r>
            <w:r>
              <w:rPr>
                <w:noProof/>
                <w:webHidden/>
              </w:rPr>
              <w:fldChar w:fldCharType="end"/>
            </w:r>
          </w:hyperlink>
        </w:p>
        <w:p w14:paraId="6777E19A" w14:textId="40E11EA5"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7" w:history="1">
            <w:r w:rsidRPr="005F74BF">
              <w:rPr>
                <w:rStyle w:val="Hyperlink"/>
                <w:bCs/>
                <w:noProof/>
              </w:rPr>
              <w:t>5.3</w:t>
            </w:r>
            <w:r>
              <w:rPr>
                <w:rFonts w:asciiTheme="minorHAnsi" w:hAnsiTheme="minorHAnsi" w:cstheme="minorBidi"/>
                <w:noProof/>
                <w:kern w:val="2"/>
                <w:sz w:val="24"/>
                <w:szCs w:val="24"/>
                <w14:ligatures w14:val="standardContextual"/>
              </w:rPr>
              <w:tab/>
            </w:r>
            <w:r w:rsidRPr="005F74BF">
              <w:rPr>
                <w:rStyle w:val="Hyperlink"/>
                <w:noProof/>
              </w:rPr>
              <w:t>Using ipmi Configure Network Settings</w:t>
            </w:r>
            <w:r>
              <w:rPr>
                <w:noProof/>
                <w:webHidden/>
              </w:rPr>
              <w:tab/>
            </w:r>
            <w:r>
              <w:rPr>
                <w:noProof/>
                <w:webHidden/>
              </w:rPr>
              <w:fldChar w:fldCharType="begin"/>
            </w:r>
            <w:r>
              <w:rPr>
                <w:noProof/>
                <w:webHidden/>
              </w:rPr>
              <w:instrText xml:space="preserve"> PAGEREF _Toc190896367 \h </w:instrText>
            </w:r>
            <w:r>
              <w:rPr>
                <w:noProof/>
                <w:webHidden/>
              </w:rPr>
            </w:r>
            <w:r>
              <w:rPr>
                <w:noProof/>
                <w:webHidden/>
              </w:rPr>
              <w:fldChar w:fldCharType="separate"/>
            </w:r>
            <w:r>
              <w:rPr>
                <w:noProof/>
                <w:webHidden/>
              </w:rPr>
              <w:t>6</w:t>
            </w:r>
            <w:r>
              <w:rPr>
                <w:noProof/>
                <w:webHidden/>
              </w:rPr>
              <w:fldChar w:fldCharType="end"/>
            </w:r>
          </w:hyperlink>
        </w:p>
        <w:p w14:paraId="7D16BAF7" w14:textId="1DFBEA37"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8" w:history="1">
            <w:r w:rsidRPr="005F74BF">
              <w:rPr>
                <w:rStyle w:val="Hyperlink"/>
                <w:bCs/>
                <w:noProof/>
              </w:rPr>
              <w:t>5.4</w:t>
            </w:r>
            <w:r>
              <w:rPr>
                <w:rFonts w:asciiTheme="minorHAnsi" w:hAnsiTheme="minorHAnsi" w:cstheme="minorBidi"/>
                <w:noProof/>
                <w:kern w:val="2"/>
                <w:sz w:val="24"/>
                <w:szCs w:val="24"/>
                <w14:ligatures w14:val="standardContextual"/>
              </w:rPr>
              <w:tab/>
            </w:r>
            <w:r w:rsidRPr="005F74BF">
              <w:rPr>
                <w:rStyle w:val="Hyperlink"/>
                <w:noProof/>
              </w:rPr>
              <w:t>Configure Network through Web UI</w:t>
            </w:r>
            <w:r>
              <w:rPr>
                <w:noProof/>
                <w:webHidden/>
              </w:rPr>
              <w:tab/>
            </w:r>
            <w:r>
              <w:rPr>
                <w:noProof/>
                <w:webHidden/>
              </w:rPr>
              <w:fldChar w:fldCharType="begin"/>
            </w:r>
            <w:r>
              <w:rPr>
                <w:noProof/>
                <w:webHidden/>
              </w:rPr>
              <w:instrText xml:space="preserve"> PAGEREF _Toc190896368 \h </w:instrText>
            </w:r>
            <w:r>
              <w:rPr>
                <w:noProof/>
                <w:webHidden/>
              </w:rPr>
            </w:r>
            <w:r>
              <w:rPr>
                <w:noProof/>
                <w:webHidden/>
              </w:rPr>
              <w:fldChar w:fldCharType="separate"/>
            </w:r>
            <w:r>
              <w:rPr>
                <w:noProof/>
                <w:webHidden/>
              </w:rPr>
              <w:t>6</w:t>
            </w:r>
            <w:r>
              <w:rPr>
                <w:noProof/>
                <w:webHidden/>
              </w:rPr>
              <w:fldChar w:fldCharType="end"/>
            </w:r>
          </w:hyperlink>
        </w:p>
        <w:p w14:paraId="6C0F96C1" w14:textId="0E0BFC43" w:rsidR="006E35BB" w:rsidRDefault="006E35BB">
          <w:pPr>
            <w:pStyle w:val="TOC1"/>
            <w:rPr>
              <w:rFonts w:asciiTheme="minorHAnsi" w:hAnsiTheme="minorHAnsi" w:cstheme="minorBidi"/>
              <w:b w:val="0"/>
              <w:bCs w:val="0"/>
              <w:kern w:val="2"/>
              <w:sz w:val="24"/>
              <w:szCs w:val="24"/>
              <w14:ligatures w14:val="standardContextual"/>
            </w:rPr>
          </w:pPr>
          <w:hyperlink w:anchor="_Toc190896369" w:history="1">
            <w:r w:rsidRPr="005F74BF">
              <w:rPr>
                <w:rStyle w:val="Hyperlink"/>
              </w:rPr>
              <w:t>6 BMC Debug Console</w:t>
            </w:r>
            <w:r>
              <w:rPr>
                <w:webHidden/>
              </w:rPr>
              <w:tab/>
            </w:r>
            <w:r>
              <w:rPr>
                <w:webHidden/>
              </w:rPr>
              <w:fldChar w:fldCharType="begin"/>
            </w:r>
            <w:r>
              <w:rPr>
                <w:webHidden/>
              </w:rPr>
              <w:instrText xml:space="preserve"> PAGEREF _Toc190896369 \h </w:instrText>
            </w:r>
            <w:r>
              <w:rPr>
                <w:webHidden/>
              </w:rPr>
            </w:r>
            <w:r>
              <w:rPr>
                <w:webHidden/>
              </w:rPr>
              <w:fldChar w:fldCharType="separate"/>
            </w:r>
            <w:r>
              <w:rPr>
                <w:webHidden/>
              </w:rPr>
              <w:t>11</w:t>
            </w:r>
            <w:r>
              <w:rPr>
                <w:webHidden/>
              </w:rPr>
              <w:fldChar w:fldCharType="end"/>
            </w:r>
          </w:hyperlink>
        </w:p>
        <w:p w14:paraId="2D17623A" w14:textId="1CD36F83"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0" w:history="1">
            <w:r w:rsidRPr="005F74BF">
              <w:rPr>
                <w:rStyle w:val="Hyperlink"/>
                <w:bCs/>
                <w:noProof/>
              </w:rPr>
              <w:t>6.1</w:t>
            </w:r>
            <w:r>
              <w:rPr>
                <w:rFonts w:asciiTheme="minorHAnsi" w:hAnsiTheme="minorHAnsi" w:cstheme="minorBidi"/>
                <w:noProof/>
                <w:kern w:val="2"/>
                <w:sz w:val="24"/>
                <w:szCs w:val="24"/>
                <w14:ligatures w14:val="standardContextual"/>
              </w:rPr>
              <w:tab/>
            </w:r>
            <w:r w:rsidRPr="005F74BF">
              <w:rPr>
                <w:rStyle w:val="Hyperlink"/>
                <w:noProof/>
              </w:rPr>
              <w:t>Minicom Configuration</w:t>
            </w:r>
            <w:r>
              <w:rPr>
                <w:noProof/>
                <w:webHidden/>
              </w:rPr>
              <w:tab/>
            </w:r>
            <w:r>
              <w:rPr>
                <w:noProof/>
                <w:webHidden/>
              </w:rPr>
              <w:fldChar w:fldCharType="begin"/>
            </w:r>
            <w:r>
              <w:rPr>
                <w:noProof/>
                <w:webHidden/>
              </w:rPr>
              <w:instrText xml:space="preserve"> PAGEREF _Toc190896370 \h </w:instrText>
            </w:r>
            <w:r>
              <w:rPr>
                <w:noProof/>
                <w:webHidden/>
              </w:rPr>
            </w:r>
            <w:r>
              <w:rPr>
                <w:noProof/>
                <w:webHidden/>
              </w:rPr>
              <w:fldChar w:fldCharType="separate"/>
            </w:r>
            <w:r>
              <w:rPr>
                <w:noProof/>
                <w:webHidden/>
              </w:rPr>
              <w:t>11</w:t>
            </w:r>
            <w:r>
              <w:rPr>
                <w:noProof/>
                <w:webHidden/>
              </w:rPr>
              <w:fldChar w:fldCharType="end"/>
            </w:r>
          </w:hyperlink>
        </w:p>
        <w:p w14:paraId="75200523" w14:textId="18E34CEB"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1" w:history="1">
            <w:r w:rsidRPr="005F74BF">
              <w:rPr>
                <w:rStyle w:val="Hyperlink"/>
                <w:bCs/>
                <w:noProof/>
              </w:rPr>
              <w:t>6.2</w:t>
            </w:r>
            <w:r>
              <w:rPr>
                <w:rFonts w:asciiTheme="minorHAnsi" w:hAnsiTheme="minorHAnsi" w:cstheme="minorBidi"/>
                <w:noProof/>
                <w:kern w:val="2"/>
                <w:sz w:val="24"/>
                <w:szCs w:val="24"/>
                <w14:ligatures w14:val="standardContextual"/>
              </w:rPr>
              <w:tab/>
            </w:r>
            <w:r w:rsidRPr="005F74BF">
              <w:rPr>
                <w:rStyle w:val="Hyperlink"/>
                <w:noProof/>
              </w:rPr>
              <w:t>Uboot</w:t>
            </w:r>
            <w:r>
              <w:rPr>
                <w:noProof/>
                <w:webHidden/>
              </w:rPr>
              <w:tab/>
            </w:r>
            <w:r>
              <w:rPr>
                <w:noProof/>
                <w:webHidden/>
              </w:rPr>
              <w:fldChar w:fldCharType="begin"/>
            </w:r>
            <w:r>
              <w:rPr>
                <w:noProof/>
                <w:webHidden/>
              </w:rPr>
              <w:instrText xml:space="preserve"> PAGEREF _Toc190896371 \h </w:instrText>
            </w:r>
            <w:r>
              <w:rPr>
                <w:noProof/>
                <w:webHidden/>
              </w:rPr>
            </w:r>
            <w:r>
              <w:rPr>
                <w:noProof/>
                <w:webHidden/>
              </w:rPr>
              <w:fldChar w:fldCharType="separate"/>
            </w:r>
            <w:r>
              <w:rPr>
                <w:noProof/>
                <w:webHidden/>
              </w:rPr>
              <w:t>12</w:t>
            </w:r>
            <w:r>
              <w:rPr>
                <w:noProof/>
                <w:webHidden/>
              </w:rPr>
              <w:fldChar w:fldCharType="end"/>
            </w:r>
          </w:hyperlink>
        </w:p>
        <w:p w14:paraId="68720726" w14:textId="3587A115"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2" w:history="1">
            <w:r w:rsidRPr="005F74BF">
              <w:rPr>
                <w:rStyle w:val="Hyperlink"/>
                <w:bCs/>
                <w:noProof/>
              </w:rPr>
              <w:t>6.3</w:t>
            </w:r>
            <w:r>
              <w:rPr>
                <w:rFonts w:asciiTheme="minorHAnsi" w:hAnsiTheme="minorHAnsi" w:cstheme="minorBidi"/>
                <w:noProof/>
                <w:kern w:val="2"/>
                <w:sz w:val="24"/>
                <w:szCs w:val="24"/>
                <w14:ligatures w14:val="standardContextual"/>
              </w:rPr>
              <w:tab/>
            </w:r>
            <w:r w:rsidRPr="005F74BF">
              <w:rPr>
                <w:rStyle w:val="Hyperlink"/>
                <w:noProof/>
              </w:rPr>
              <w:t>Linux</w:t>
            </w:r>
            <w:r>
              <w:rPr>
                <w:noProof/>
                <w:webHidden/>
              </w:rPr>
              <w:tab/>
            </w:r>
            <w:r>
              <w:rPr>
                <w:noProof/>
                <w:webHidden/>
              </w:rPr>
              <w:fldChar w:fldCharType="begin"/>
            </w:r>
            <w:r>
              <w:rPr>
                <w:noProof/>
                <w:webHidden/>
              </w:rPr>
              <w:instrText xml:space="preserve"> PAGEREF _Toc190896372 \h </w:instrText>
            </w:r>
            <w:r>
              <w:rPr>
                <w:noProof/>
                <w:webHidden/>
              </w:rPr>
            </w:r>
            <w:r>
              <w:rPr>
                <w:noProof/>
                <w:webHidden/>
              </w:rPr>
              <w:fldChar w:fldCharType="separate"/>
            </w:r>
            <w:r>
              <w:rPr>
                <w:noProof/>
                <w:webHidden/>
              </w:rPr>
              <w:t>12</w:t>
            </w:r>
            <w:r>
              <w:rPr>
                <w:noProof/>
                <w:webHidden/>
              </w:rPr>
              <w:fldChar w:fldCharType="end"/>
            </w:r>
          </w:hyperlink>
        </w:p>
        <w:p w14:paraId="79892B52" w14:textId="3D35BC30"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3" w:history="1">
            <w:r w:rsidRPr="005F74BF">
              <w:rPr>
                <w:rStyle w:val="Hyperlink"/>
                <w:bCs/>
                <w:noProof/>
              </w:rPr>
              <w:t>6.4</w:t>
            </w:r>
            <w:r>
              <w:rPr>
                <w:rFonts w:asciiTheme="minorHAnsi" w:hAnsiTheme="minorHAnsi" w:cstheme="minorBidi"/>
                <w:noProof/>
                <w:kern w:val="2"/>
                <w:sz w:val="24"/>
                <w:szCs w:val="24"/>
                <w14:ligatures w14:val="standardContextual"/>
              </w:rPr>
              <w:tab/>
            </w:r>
            <w:r w:rsidRPr="005F74BF">
              <w:rPr>
                <w:rStyle w:val="Hyperlink"/>
                <w:noProof/>
              </w:rPr>
              <w:t>Uboot - Booting to BMC Linux</w:t>
            </w:r>
            <w:r>
              <w:rPr>
                <w:noProof/>
                <w:webHidden/>
              </w:rPr>
              <w:tab/>
            </w:r>
            <w:r>
              <w:rPr>
                <w:noProof/>
                <w:webHidden/>
              </w:rPr>
              <w:fldChar w:fldCharType="begin"/>
            </w:r>
            <w:r>
              <w:rPr>
                <w:noProof/>
                <w:webHidden/>
              </w:rPr>
              <w:instrText xml:space="preserve"> PAGEREF _Toc190896373 \h </w:instrText>
            </w:r>
            <w:r>
              <w:rPr>
                <w:noProof/>
                <w:webHidden/>
              </w:rPr>
            </w:r>
            <w:r>
              <w:rPr>
                <w:noProof/>
                <w:webHidden/>
              </w:rPr>
              <w:fldChar w:fldCharType="separate"/>
            </w:r>
            <w:r>
              <w:rPr>
                <w:noProof/>
                <w:webHidden/>
              </w:rPr>
              <w:t>13</w:t>
            </w:r>
            <w:r>
              <w:rPr>
                <w:noProof/>
                <w:webHidden/>
              </w:rPr>
              <w:fldChar w:fldCharType="end"/>
            </w:r>
          </w:hyperlink>
        </w:p>
        <w:p w14:paraId="1E4FE5EC" w14:textId="0467B30A" w:rsidR="006E35BB" w:rsidRDefault="006E35BB">
          <w:pPr>
            <w:pStyle w:val="TOC1"/>
            <w:rPr>
              <w:rFonts w:asciiTheme="minorHAnsi" w:hAnsiTheme="minorHAnsi" w:cstheme="minorBidi"/>
              <w:b w:val="0"/>
              <w:bCs w:val="0"/>
              <w:kern w:val="2"/>
              <w:sz w:val="24"/>
              <w:szCs w:val="24"/>
              <w14:ligatures w14:val="standardContextual"/>
            </w:rPr>
          </w:pPr>
          <w:hyperlink w:anchor="_Toc190896374" w:history="1">
            <w:r w:rsidRPr="005F74BF">
              <w:rPr>
                <w:rStyle w:val="Hyperlink"/>
              </w:rPr>
              <w:t>7 Supported Features</w:t>
            </w:r>
            <w:r>
              <w:rPr>
                <w:webHidden/>
              </w:rPr>
              <w:tab/>
            </w:r>
            <w:r>
              <w:rPr>
                <w:webHidden/>
              </w:rPr>
              <w:fldChar w:fldCharType="begin"/>
            </w:r>
            <w:r>
              <w:rPr>
                <w:webHidden/>
              </w:rPr>
              <w:instrText xml:space="preserve"> PAGEREF _Toc190896374 \h </w:instrText>
            </w:r>
            <w:r>
              <w:rPr>
                <w:webHidden/>
              </w:rPr>
            </w:r>
            <w:r>
              <w:rPr>
                <w:webHidden/>
              </w:rPr>
              <w:fldChar w:fldCharType="separate"/>
            </w:r>
            <w:r>
              <w:rPr>
                <w:webHidden/>
              </w:rPr>
              <w:t>14</w:t>
            </w:r>
            <w:r>
              <w:rPr>
                <w:webHidden/>
              </w:rPr>
              <w:fldChar w:fldCharType="end"/>
            </w:r>
          </w:hyperlink>
        </w:p>
        <w:p w14:paraId="7A344F65" w14:textId="2D9051EB"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5" w:history="1">
            <w:r w:rsidRPr="005F74BF">
              <w:rPr>
                <w:rStyle w:val="Hyperlink"/>
                <w:bCs/>
                <w:noProof/>
              </w:rPr>
              <w:t>7.1</w:t>
            </w:r>
            <w:r>
              <w:rPr>
                <w:rFonts w:asciiTheme="minorHAnsi" w:hAnsiTheme="minorHAnsi" w:cstheme="minorBidi"/>
                <w:noProof/>
                <w:kern w:val="2"/>
                <w:sz w:val="24"/>
                <w:szCs w:val="24"/>
                <w14:ligatures w14:val="standardContextual"/>
              </w:rPr>
              <w:tab/>
            </w:r>
            <w:r w:rsidRPr="005F74BF">
              <w:rPr>
                <w:rStyle w:val="Hyperlink"/>
                <w:noProof/>
              </w:rPr>
              <w:t>Generic Features</w:t>
            </w:r>
            <w:r>
              <w:rPr>
                <w:noProof/>
                <w:webHidden/>
              </w:rPr>
              <w:tab/>
            </w:r>
            <w:r>
              <w:rPr>
                <w:noProof/>
                <w:webHidden/>
              </w:rPr>
              <w:fldChar w:fldCharType="begin"/>
            </w:r>
            <w:r>
              <w:rPr>
                <w:noProof/>
                <w:webHidden/>
              </w:rPr>
              <w:instrText xml:space="preserve"> PAGEREF _Toc190896375 \h </w:instrText>
            </w:r>
            <w:r>
              <w:rPr>
                <w:noProof/>
                <w:webHidden/>
              </w:rPr>
            </w:r>
            <w:r>
              <w:rPr>
                <w:noProof/>
                <w:webHidden/>
              </w:rPr>
              <w:fldChar w:fldCharType="separate"/>
            </w:r>
            <w:r>
              <w:rPr>
                <w:noProof/>
                <w:webHidden/>
              </w:rPr>
              <w:t>14</w:t>
            </w:r>
            <w:r>
              <w:rPr>
                <w:noProof/>
                <w:webHidden/>
              </w:rPr>
              <w:fldChar w:fldCharType="end"/>
            </w:r>
          </w:hyperlink>
        </w:p>
        <w:p w14:paraId="43D6CC87" w14:textId="40518B86"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6" w:history="1">
            <w:r w:rsidRPr="005F74BF">
              <w:rPr>
                <w:rStyle w:val="Hyperlink"/>
                <w:bCs/>
                <w:noProof/>
              </w:rPr>
              <w:t>7.2</w:t>
            </w:r>
            <w:r>
              <w:rPr>
                <w:rFonts w:asciiTheme="minorHAnsi" w:hAnsiTheme="minorHAnsi" w:cstheme="minorBidi"/>
                <w:noProof/>
                <w:kern w:val="2"/>
                <w:sz w:val="24"/>
                <w:szCs w:val="24"/>
                <w14:ligatures w14:val="standardContextual"/>
              </w:rPr>
              <w:tab/>
            </w:r>
            <w:r w:rsidRPr="005F74BF">
              <w:rPr>
                <w:rStyle w:val="Hyperlink"/>
                <w:noProof/>
              </w:rPr>
              <w:t>SOC Specific</w:t>
            </w:r>
            <w:r>
              <w:rPr>
                <w:noProof/>
                <w:webHidden/>
              </w:rPr>
              <w:tab/>
            </w:r>
            <w:r>
              <w:rPr>
                <w:noProof/>
                <w:webHidden/>
              </w:rPr>
              <w:fldChar w:fldCharType="begin"/>
            </w:r>
            <w:r>
              <w:rPr>
                <w:noProof/>
                <w:webHidden/>
              </w:rPr>
              <w:instrText xml:space="preserve"> PAGEREF _Toc190896376 \h </w:instrText>
            </w:r>
            <w:r>
              <w:rPr>
                <w:noProof/>
                <w:webHidden/>
              </w:rPr>
            </w:r>
            <w:r>
              <w:rPr>
                <w:noProof/>
                <w:webHidden/>
              </w:rPr>
              <w:fldChar w:fldCharType="separate"/>
            </w:r>
            <w:r>
              <w:rPr>
                <w:noProof/>
                <w:webHidden/>
              </w:rPr>
              <w:t>15</w:t>
            </w:r>
            <w:r>
              <w:rPr>
                <w:noProof/>
                <w:webHidden/>
              </w:rPr>
              <w:fldChar w:fldCharType="end"/>
            </w:r>
          </w:hyperlink>
        </w:p>
        <w:p w14:paraId="2271342E" w14:textId="6722E792" w:rsidR="006E35BB" w:rsidRDefault="006E35BB">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190896377" w:history="1">
            <w:r w:rsidRPr="005F74BF">
              <w:rPr>
                <w:rStyle w:val="Hyperlink"/>
                <w:noProof/>
              </w:rPr>
              <w:t>7.2.1</w:t>
            </w:r>
            <w:r>
              <w:rPr>
                <w:rFonts w:asciiTheme="minorHAnsi" w:hAnsiTheme="minorHAnsi" w:cstheme="minorBidi"/>
                <w:noProof/>
                <w:kern w:val="2"/>
                <w:sz w:val="24"/>
                <w:szCs w:val="24"/>
                <w14:ligatures w14:val="standardContextual"/>
              </w:rPr>
              <w:tab/>
            </w:r>
            <w:r w:rsidRPr="005F74BF">
              <w:rPr>
                <w:rStyle w:val="Hyperlink"/>
                <w:noProof/>
              </w:rPr>
              <w:t>AST2600</w:t>
            </w:r>
            <w:r>
              <w:rPr>
                <w:noProof/>
                <w:webHidden/>
              </w:rPr>
              <w:tab/>
            </w:r>
            <w:r>
              <w:rPr>
                <w:noProof/>
                <w:webHidden/>
              </w:rPr>
              <w:fldChar w:fldCharType="begin"/>
            </w:r>
            <w:r>
              <w:rPr>
                <w:noProof/>
                <w:webHidden/>
              </w:rPr>
              <w:instrText xml:space="preserve"> PAGEREF _Toc190896377 \h </w:instrText>
            </w:r>
            <w:r>
              <w:rPr>
                <w:noProof/>
                <w:webHidden/>
              </w:rPr>
            </w:r>
            <w:r>
              <w:rPr>
                <w:noProof/>
                <w:webHidden/>
              </w:rPr>
              <w:fldChar w:fldCharType="separate"/>
            </w:r>
            <w:r>
              <w:rPr>
                <w:noProof/>
                <w:webHidden/>
              </w:rPr>
              <w:t>15</w:t>
            </w:r>
            <w:r>
              <w:rPr>
                <w:noProof/>
                <w:webHidden/>
              </w:rPr>
              <w:fldChar w:fldCharType="end"/>
            </w:r>
          </w:hyperlink>
        </w:p>
        <w:p w14:paraId="6BEB9A15" w14:textId="04A0FFE8" w:rsidR="006E35BB" w:rsidRDefault="006E35BB">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190896378" w:history="1">
            <w:r w:rsidRPr="005F74BF">
              <w:rPr>
                <w:rStyle w:val="Hyperlink"/>
                <w:noProof/>
              </w:rPr>
              <w:t>7.2.2</w:t>
            </w:r>
            <w:r>
              <w:rPr>
                <w:rFonts w:asciiTheme="minorHAnsi" w:hAnsiTheme="minorHAnsi" w:cstheme="minorBidi"/>
                <w:noProof/>
                <w:kern w:val="2"/>
                <w:sz w:val="24"/>
                <w:szCs w:val="24"/>
                <w14:ligatures w14:val="standardContextual"/>
              </w:rPr>
              <w:tab/>
            </w:r>
            <w:r w:rsidRPr="005F74BF">
              <w:rPr>
                <w:rStyle w:val="Hyperlink"/>
                <w:noProof/>
              </w:rPr>
              <w:t>AST2700</w:t>
            </w:r>
            <w:r>
              <w:rPr>
                <w:noProof/>
                <w:webHidden/>
              </w:rPr>
              <w:tab/>
            </w:r>
            <w:r>
              <w:rPr>
                <w:noProof/>
                <w:webHidden/>
              </w:rPr>
              <w:fldChar w:fldCharType="begin"/>
            </w:r>
            <w:r>
              <w:rPr>
                <w:noProof/>
                <w:webHidden/>
              </w:rPr>
              <w:instrText xml:space="preserve"> PAGEREF _Toc190896378 \h </w:instrText>
            </w:r>
            <w:r>
              <w:rPr>
                <w:noProof/>
                <w:webHidden/>
              </w:rPr>
            </w:r>
            <w:r>
              <w:rPr>
                <w:noProof/>
                <w:webHidden/>
              </w:rPr>
              <w:fldChar w:fldCharType="separate"/>
            </w:r>
            <w:r>
              <w:rPr>
                <w:noProof/>
                <w:webHidden/>
              </w:rPr>
              <w:t>15</w:t>
            </w:r>
            <w:r>
              <w:rPr>
                <w:noProof/>
                <w:webHidden/>
              </w:rPr>
              <w:fldChar w:fldCharType="end"/>
            </w:r>
          </w:hyperlink>
        </w:p>
        <w:p w14:paraId="4882FB82" w14:textId="390795F4" w:rsidR="006E35BB" w:rsidRDefault="006E35BB">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190896379" w:history="1">
            <w:r w:rsidRPr="005F74BF">
              <w:rPr>
                <w:rStyle w:val="Hyperlink"/>
                <w:noProof/>
              </w:rPr>
              <w:t>7.2.3</w:t>
            </w:r>
            <w:r>
              <w:rPr>
                <w:rFonts w:asciiTheme="minorHAnsi" w:hAnsiTheme="minorHAnsi" w:cstheme="minorBidi"/>
                <w:noProof/>
                <w:kern w:val="2"/>
                <w:sz w:val="24"/>
                <w:szCs w:val="24"/>
                <w14:ligatures w14:val="standardContextual"/>
              </w:rPr>
              <w:tab/>
            </w:r>
            <w:r w:rsidRPr="005F74BF">
              <w:rPr>
                <w:rStyle w:val="Hyperlink"/>
                <w:noProof/>
              </w:rPr>
              <w:t>Arbel</w:t>
            </w:r>
            <w:r>
              <w:rPr>
                <w:noProof/>
                <w:webHidden/>
              </w:rPr>
              <w:tab/>
            </w:r>
            <w:r>
              <w:rPr>
                <w:noProof/>
                <w:webHidden/>
              </w:rPr>
              <w:fldChar w:fldCharType="begin"/>
            </w:r>
            <w:r>
              <w:rPr>
                <w:noProof/>
                <w:webHidden/>
              </w:rPr>
              <w:instrText xml:space="preserve"> PAGEREF _Toc190896379 \h </w:instrText>
            </w:r>
            <w:r>
              <w:rPr>
                <w:noProof/>
                <w:webHidden/>
              </w:rPr>
            </w:r>
            <w:r>
              <w:rPr>
                <w:noProof/>
                <w:webHidden/>
              </w:rPr>
              <w:fldChar w:fldCharType="separate"/>
            </w:r>
            <w:r>
              <w:rPr>
                <w:noProof/>
                <w:webHidden/>
              </w:rPr>
              <w:t>15</w:t>
            </w:r>
            <w:r>
              <w:rPr>
                <w:noProof/>
                <w:webHidden/>
              </w:rPr>
              <w:fldChar w:fldCharType="end"/>
            </w:r>
          </w:hyperlink>
        </w:p>
        <w:p w14:paraId="07461A0B" w14:textId="63F78902" w:rsidR="2FC5AA6A" w:rsidRDefault="2FC5AA6A" w:rsidP="00825BA5">
          <w:pPr>
            <w:pStyle w:val="TOC2"/>
            <w:tabs>
              <w:tab w:val="left" w:pos="600"/>
              <w:tab w:val="right" w:leader="dot" w:pos="9360"/>
            </w:tabs>
            <w:rPr>
              <w:rStyle w:val="Hyperlink"/>
            </w:rPr>
          </w:pPr>
          <w:r>
            <w:fldChar w:fldCharType="end"/>
          </w:r>
        </w:p>
      </w:sdtContent>
    </w:sdt>
    <w:p w14:paraId="547F755B" w14:textId="63D0CF54" w:rsidR="00F1735C" w:rsidRDefault="00D3514A" w:rsidP="00F1735C">
      <w:pPr>
        <w:pStyle w:val="TOC1"/>
      </w:pPr>
      <w:r>
        <w:br w:type="page"/>
      </w:r>
    </w:p>
    <w:p w14:paraId="1F090DF6" w14:textId="77777777" w:rsidR="00D93A04" w:rsidRPr="00CE2FB3" w:rsidRDefault="00D93A04" w:rsidP="00485B73">
      <w:pPr>
        <w:pStyle w:val="Heading1"/>
      </w:pPr>
      <w:bookmarkStart w:id="4" w:name="_Toc190896353"/>
      <w:r>
        <w:lastRenderedPageBreak/>
        <w:t>Introduction</w:t>
      </w:r>
      <w:bookmarkEnd w:id="0"/>
      <w:bookmarkEnd w:id="1"/>
      <w:bookmarkEnd w:id="4"/>
    </w:p>
    <w:p w14:paraId="39695ADA" w14:textId="49DD64E1" w:rsidR="00047A24" w:rsidRDefault="00047A24" w:rsidP="00A92D8A">
      <w:r w:rsidRPr="00CE2FB3">
        <w:t xml:space="preserve">This document </w:t>
      </w:r>
      <w:r w:rsidR="00050C81">
        <w:t xml:space="preserve">provides </w:t>
      </w:r>
      <w:r w:rsidRPr="00CE2FB3">
        <w:t xml:space="preserve">information about </w:t>
      </w:r>
      <w:r w:rsidR="00050C81">
        <w:t>ASPEED and Nuvoton EVB board details</w:t>
      </w:r>
      <w:r w:rsidR="005051DC">
        <w:t xml:space="preserve">, </w:t>
      </w:r>
      <w:r w:rsidRPr="00CE2FB3">
        <w:t>build</w:t>
      </w:r>
      <w:r w:rsidR="005051DC">
        <w:t xml:space="preserve"> and </w:t>
      </w:r>
      <w:r w:rsidRPr="00CE2FB3">
        <w:t xml:space="preserve">flash </w:t>
      </w:r>
      <w:r w:rsidR="00050C81">
        <w:t xml:space="preserve">using </w:t>
      </w:r>
      <w:r w:rsidR="008B5419" w:rsidRPr="008B5419">
        <w:t>MegaRAC Community Edition</w:t>
      </w:r>
      <w:r w:rsidR="007A47E3" w:rsidRPr="008B5419">
        <w:t xml:space="preserve">™ </w:t>
      </w:r>
      <w:r w:rsidR="007A47E3">
        <w:t>in</w:t>
      </w:r>
      <w:r w:rsidR="00050C81">
        <w:t xml:space="preserve"> the OCP</w:t>
      </w:r>
      <w:r w:rsidRPr="00CE2FB3">
        <w:t>.</w:t>
      </w:r>
    </w:p>
    <w:p w14:paraId="0F4FD87A" w14:textId="14843B45" w:rsidR="008B5419" w:rsidRDefault="008B5419" w:rsidP="00A92D8A">
      <w:r w:rsidRPr="008B5419">
        <w:t xml:space="preserve">CE is our production-ready, opensource-based BMC remote management solution developed on core technology from the Linux Foundation OpenBMC project. The solution integrates state-of-the-art technologies across multiple platforms and system-on-chip (SoC) processors, enabling it to be implemented on a wide range of industry use cases. And can be enhanced with proprietary AMI IP Expansion Packs (EPs) </w:t>
      </w:r>
      <w:r>
        <w:t xml:space="preserve">and Silicon packs </w:t>
      </w:r>
      <w:r w:rsidRPr="008B5419">
        <w:t>based on the proven MegaRAC firmware stack, trusted for years by leading OEMs and ODMs for its robust, secure remote server management.</w:t>
      </w:r>
      <w:r w:rsidR="00B82E96">
        <w:t xml:space="preserve"> </w:t>
      </w:r>
    </w:p>
    <w:p w14:paraId="24D9F006" w14:textId="1371EC55" w:rsidR="00B82E96" w:rsidRDefault="00B82E96" w:rsidP="00A92D8A">
      <w:r>
        <w:t>For more details</w:t>
      </w:r>
      <w:r w:rsidRPr="00B82E96">
        <w:t>: https://www.ami.com/megarac/</w:t>
      </w:r>
    </w:p>
    <w:p w14:paraId="7F6D083A" w14:textId="206A0459" w:rsidR="00050C81" w:rsidRPr="00CE2FB3" w:rsidRDefault="00050C81" w:rsidP="00050C81">
      <w:pPr>
        <w:pStyle w:val="Heading1"/>
      </w:pPr>
      <w:bookmarkStart w:id="5" w:name="_Toc190896354"/>
      <w:r>
        <w:t>Prerequisites</w:t>
      </w:r>
      <w:bookmarkEnd w:id="5"/>
    </w:p>
    <w:p w14:paraId="209F8AD9" w14:textId="5A08F687" w:rsidR="00EA01A2" w:rsidRPr="00CE2FB3" w:rsidRDefault="006D71FD">
      <w:pPr>
        <w:pStyle w:val="ListBullet2"/>
      </w:pPr>
      <w:bookmarkStart w:id="6" w:name="_Toc309238956"/>
      <w:bookmarkEnd w:id="2"/>
      <w:bookmarkEnd w:id="3"/>
      <w:r w:rsidRPr="00CE2FB3">
        <w:rPr>
          <w:lang w:eastAsia="zh-TW"/>
        </w:rPr>
        <w:t xml:space="preserve">The </w:t>
      </w:r>
      <w:r w:rsidR="00902866" w:rsidRPr="00CE2FB3">
        <w:t xml:space="preserve">user </w:t>
      </w:r>
      <w:r w:rsidR="00EA01A2" w:rsidRPr="00CE2FB3">
        <w:t xml:space="preserve">should </w:t>
      </w:r>
      <w:r w:rsidR="009A4775" w:rsidRPr="009A4775">
        <w:rPr>
          <w:rFonts w:hint="eastAsia"/>
          <w:b/>
          <w:lang w:eastAsia="zh-TW"/>
        </w:rPr>
        <w:t>clean</w:t>
      </w:r>
      <w:r w:rsidR="009A4775">
        <w:rPr>
          <w:rFonts w:hint="eastAsia"/>
          <w:lang w:eastAsia="zh-TW"/>
        </w:rPr>
        <w:t xml:space="preserve"> </w:t>
      </w:r>
      <w:r w:rsidR="00EA01A2" w:rsidRPr="009A4775">
        <w:rPr>
          <w:b/>
        </w:rPr>
        <w:t>install</w:t>
      </w:r>
      <w:r w:rsidR="00EA01A2" w:rsidRPr="00CE2FB3">
        <w:t xml:space="preserve"> Ubuntu 1</w:t>
      </w:r>
      <w:r w:rsidR="009E5BAF">
        <w:t>8</w:t>
      </w:r>
      <w:r w:rsidR="00EA01A2" w:rsidRPr="00CE2FB3">
        <w:t>.04 or later version as build machine</w:t>
      </w:r>
      <w:r w:rsidR="00290728">
        <w:t>.</w:t>
      </w:r>
    </w:p>
    <w:p w14:paraId="239E78CE" w14:textId="77777777" w:rsidR="00EA01A2" w:rsidRPr="00CE2FB3" w:rsidRDefault="00EA01A2">
      <w:pPr>
        <w:pStyle w:val="ListBullet2"/>
      </w:pPr>
      <w:r w:rsidRPr="00CE2FB3">
        <w:t xml:space="preserve">The </w:t>
      </w:r>
      <w:r w:rsidR="00902866" w:rsidRPr="00CE2FB3">
        <w:t xml:space="preserve">OpenBMC </w:t>
      </w:r>
      <w:r w:rsidR="0034523F">
        <w:t>Linux Foundation (LF)</w:t>
      </w:r>
      <w:r w:rsidRPr="00CE2FB3">
        <w:t xml:space="preserve"> source code was maintained under Git, </w:t>
      </w:r>
      <w:r w:rsidR="006D71FD" w:rsidRPr="00CE2FB3">
        <w:rPr>
          <w:lang w:eastAsia="zh-TW"/>
        </w:rPr>
        <w:t xml:space="preserve">the </w:t>
      </w:r>
      <w:r w:rsidRPr="00CE2FB3">
        <w:t>user must install the Git on the build machine before fetch</w:t>
      </w:r>
      <w:r w:rsidR="00E32E82" w:rsidRPr="00CE2FB3">
        <w:rPr>
          <w:lang w:eastAsia="zh-TW"/>
        </w:rPr>
        <w:t>ing</w:t>
      </w:r>
      <w:r w:rsidRPr="00CE2FB3">
        <w:t xml:space="preserve"> the source code.</w:t>
      </w:r>
    </w:p>
    <w:p w14:paraId="118D45BD" w14:textId="77777777" w:rsidR="00EA01A2" w:rsidRPr="00CE2FB3" w:rsidRDefault="00EA01A2">
      <w:pPr>
        <w:pStyle w:val="ListBullet2"/>
      </w:pPr>
      <w:r w:rsidRPr="00CE2FB3">
        <w:t xml:space="preserve">Open Linux console on the build machine and run the below </w:t>
      </w:r>
      <w:r w:rsidR="00902866">
        <w:t>command.</w:t>
      </w:r>
    </w:p>
    <w:p w14:paraId="73B92166" w14:textId="77777777" w:rsidR="00EA01A2" w:rsidRPr="007A47E3" w:rsidRDefault="006D71FD" w:rsidP="003F09E9">
      <w:pPr>
        <w:pStyle w:val="Paragraph1"/>
        <w:spacing w:after="0"/>
        <w:ind w:left="360" w:firstLine="360"/>
        <w:rPr>
          <w:color w:val="000000" w:themeColor="text1"/>
        </w:rPr>
      </w:pPr>
      <w:r w:rsidRPr="007A47E3">
        <w:rPr>
          <w:color w:val="000000" w:themeColor="text1"/>
          <w:lang w:eastAsia="zh-TW"/>
        </w:rPr>
        <w:t xml:space="preserve">$ </w:t>
      </w:r>
      <w:r w:rsidR="00EA01A2" w:rsidRPr="007A47E3">
        <w:rPr>
          <w:color w:val="000000" w:themeColor="text1"/>
        </w:rPr>
        <w:t>sudo apt-get install -y git build-essential libsdl1.2-dev texinfo gawk chrpath diffstat</w:t>
      </w:r>
    </w:p>
    <w:p w14:paraId="574AE2F7" w14:textId="677A4B88" w:rsidR="00456B3D" w:rsidRPr="007A47E3" w:rsidRDefault="00456B3D" w:rsidP="00D91D9D">
      <w:pPr>
        <w:pStyle w:val="Paragraph1"/>
        <w:numPr>
          <w:ilvl w:val="0"/>
          <w:numId w:val="26"/>
        </w:numPr>
        <w:spacing w:after="0"/>
        <w:rPr>
          <w:color w:val="000000" w:themeColor="text1"/>
        </w:rPr>
      </w:pPr>
      <w:r w:rsidRPr="007A47E3">
        <w:rPr>
          <w:rFonts w:hint="eastAsia"/>
          <w:color w:val="000000" w:themeColor="text1"/>
          <w:lang w:eastAsia="zh-TW"/>
        </w:rPr>
        <w:t xml:space="preserve">Install python and </w:t>
      </w:r>
      <w:r w:rsidRPr="007A47E3">
        <w:rPr>
          <w:color w:val="000000" w:themeColor="text1"/>
          <w:lang w:eastAsia="zh-TW"/>
        </w:rPr>
        <w:t>pip</w:t>
      </w:r>
    </w:p>
    <w:p w14:paraId="3258F12D" w14:textId="63AB97F8" w:rsidR="00456B3D" w:rsidRPr="007A47E3" w:rsidRDefault="00456B3D" w:rsidP="000B6DEE">
      <w:pPr>
        <w:pStyle w:val="Paragraph1"/>
        <w:spacing w:after="0"/>
        <w:ind w:left="360" w:firstLine="360"/>
        <w:rPr>
          <w:color w:val="000000" w:themeColor="text1"/>
        </w:rPr>
      </w:pPr>
      <w:r w:rsidRPr="007A47E3">
        <w:rPr>
          <w:color w:val="000000" w:themeColor="text1"/>
        </w:rPr>
        <w:t>sudo apt-get install python</w:t>
      </w:r>
    </w:p>
    <w:p w14:paraId="48F1EEF8" w14:textId="5861AD79" w:rsidR="00456B3D" w:rsidRPr="007A47E3" w:rsidRDefault="00456B3D" w:rsidP="000B6DEE">
      <w:pPr>
        <w:pStyle w:val="Paragraph1"/>
        <w:spacing w:after="0"/>
        <w:ind w:left="360" w:firstLine="360"/>
        <w:rPr>
          <w:color w:val="000000" w:themeColor="text1"/>
        </w:rPr>
      </w:pPr>
      <w:r w:rsidRPr="007A47E3">
        <w:rPr>
          <w:color w:val="000000" w:themeColor="text1"/>
        </w:rPr>
        <w:t>sudo apt-get install python-pip</w:t>
      </w:r>
    </w:p>
    <w:p w14:paraId="14E72280" w14:textId="77777777" w:rsidR="000B6DEE" w:rsidRPr="007A47E3" w:rsidRDefault="000B6DEE" w:rsidP="00D91D9D">
      <w:pPr>
        <w:pStyle w:val="Paragraph1"/>
        <w:numPr>
          <w:ilvl w:val="0"/>
          <w:numId w:val="26"/>
        </w:numPr>
        <w:spacing w:after="0"/>
        <w:rPr>
          <w:color w:val="000000" w:themeColor="text1"/>
        </w:rPr>
      </w:pPr>
      <w:r w:rsidRPr="007A47E3">
        <w:rPr>
          <w:rFonts w:hint="eastAsia"/>
          <w:color w:val="000000" w:themeColor="text1"/>
          <w:lang w:eastAsia="zh-TW"/>
        </w:rPr>
        <w:t>Install git python and yaml parser</w:t>
      </w:r>
    </w:p>
    <w:p w14:paraId="02233E14" w14:textId="77777777" w:rsidR="000B6DEE" w:rsidRPr="007A47E3" w:rsidRDefault="000B6DEE" w:rsidP="000B6DEE">
      <w:pPr>
        <w:pStyle w:val="Paragraph1"/>
        <w:spacing w:after="0"/>
        <w:ind w:left="360" w:firstLine="360"/>
        <w:rPr>
          <w:color w:val="000000" w:themeColor="text1"/>
          <w:lang w:eastAsia="zh-TW"/>
        </w:rPr>
      </w:pPr>
      <w:r w:rsidRPr="007A47E3">
        <w:rPr>
          <w:rFonts w:hint="eastAsia"/>
          <w:color w:val="000000" w:themeColor="text1"/>
          <w:lang w:eastAsia="zh-TW"/>
        </w:rPr>
        <w:t>$ sudo pip install gitpython</w:t>
      </w:r>
    </w:p>
    <w:p w14:paraId="37FFCB1B" w14:textId="7AE4090A" w:rsidR="00D93A04" w:rsidRPr="007A47E3" w:rsidRDefault="000B6DEE" w:rsidP="00050C81">
      <w:pPr>
        <w:pStyle w:val="Paragraph1"/>
        <w:spacing w:after="0"/>
        <w:ind w:left="360" w:firstLine="360"/>
        <w:rPr>
          <w:color w:val="000000" w:themeColor="text1"/>
        </w:rPr>
      </w:pPr>
      <w:r w:rsidRPr="007A47E3">
        <w:rPr>
          <w:rFonts w:hint="eastAsia"/>
          <w:color w:val="000000" w:themeColor="text1"/>
          <w:lang w:eastAsia="zh-TW"/>
        </w:rPr>
        <w:t>$ sudo pip install pyyaml</w:t>
      </w:r>
    </w:p>
    <w:p w14:paraId="0ED860A6" w14:textId="1CFD35AF" w:rsidR="00050C81" w:rsidRPr="00CE2FB3" w:rsidRDefault="00050C81" w:rsidP="00050C81">
      <w:pPr>
        <w:pStyle w:val="Heading1"/>
      </w:pPr>
      <w:bookmarkStart w:id="7" w:name="_Toc190896355"/>
      <w:r>
        <w:t>Download and Build</w:t>
      </w:r>
      <w:bookmarkEnd w:id="7"/>
    </w:p>
    <w:p w14:paraId="653E32F2" w14:textId="30E153AF" w:rsidR="008403E7" w:rsidRPr="00CE2FB3" w:rsidRDefault="00050C81">
      <w:pPr>
        <w:pStyle w:val="Heading2"/>
      </w:pPr>
      <w:bookmarkStart w:id="8" w:name="_Toc190896356"/>
      <w:r>
        <w:t>AST2600EVB</w:t>
      </w:r>
      <w:bookmarkEnd w:id="8"/>
    </w:p>
    <w:p w14:paraId="24CAC86C" w14:textId="255A7908" w:rsidR="00050C81" w:rsidRDefault="00050C81" w:rsidP="00F94E98">
      <w:pPr>
        <w:pStyle w:val="ListNumber3"/>
        <w:numPr>
          <w:ilvl w:val="0"/>
          <w:numId w:val="26"/>
        </w:numPr>
        <w:rPr>
          <w:rStyle w:val="Hyperlink"/>
          <w:rFonts w:cstheme="minorBidi"/>
          <w:color w:val="000000" w:themeColor="text1"/>
        </w:rPr>
      </w:pPr>
      <w:bookmarkStart w:id="9" w:name="_Hlk165200217"/>
      <w:bookmarkStart w:id="10" w:name="_Toc311207054"/>
      <w:r w:rsidRPr="00050C81">
        <w:rPr>
          <w:rStyle w:val="Hyperlink"/>
          <w:rFonts w:cstheme="minorBidi"/>
          <w:color w:val="000000" w:themeColor="text1"/>
        </w:rPr>
        <w:t xml:space="preserve">git clone </w:t>
      </w:r>
      <w:r w:rsidR="00D91D9D">
        <w:rPr>
          <w:rStyle w:val="Hyperlink"/>
          <w:rFonts w:cstheme="minorBidi"/>
          <w:color w:val="000000" w:themeColor="text1"/>
        </w:rPr>
        <w:t xml:space="preserve">--branch </w:t>
      </w:r>
      <w:r w:rsidR="00B67911" w:rsidRPr="00B67911">
        <w:rPr>
          <w:rStyle w:val="Hyperlink"/>
          <w:rFonts w:cstheme="minorBidi"/>
          <w:color w:val="000000" w:themeColor="text1"/>
        </w:rPr>
        <w:t>CE-AMI202510</w:t>
      </w:r>
      <w:r w:rsidR="00B67911">
        <w:rPr>
          <w:rStyle w:val="Hyperlink"/>
          <w:rFonts w:cstheme="minorBidi"/>
          <w:color w:val="000000" w:themeColor="text1"/>
        </w:rPr>
        <w:t xml:space="preserve"> </w:t>
      </w:r>
      <w:r w:rsidRPr="00050C81">
        <w:rPr>
          <w:rStyle w:val="Hyperlink"/>
          <w:rFonts w:cstheme="minorBidi"/>
          <w:color w:val="000000" w:themeColor="text1"/>
        </w:rPr>
        <w:t>https://github.com/ocp-hm-openbmc-opf-ami/openbmc openbmc; cd openbmc</w:t>
      </w:r>
    </w:p>
    <w:p w14:paraId="204747ED" w14:textId="1F0DDB79" w:rsidR="00F94E98" w:rsidRPr="00F94E98"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00F94E98" w:rsidRPr="00F94E98">
        <w:rPr>
          <w:rStyle w:val="Hyperlink"/>
          <w:rFonts w:cstheme="minorBidi"/>
          <w:color w:val="000000" w:themeColor="text1"/>
        </w:rPr>
        <w:t>https://github.com/ocp-hm-openbmc-opf-ami/meta-core</w:t>
      </w:r>
    </w:p>
    <w:p w14:paraId="5602B138" w14:textId="4F05A052" w:rsidR="00050C81"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4935345" w14:textId="487545C7" w:rsidR="00870016" w:rsidRDefault="00870016" w:rsidP="00F94E98">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7E963B82" w14:textId="77777777" w:rsidR="001E3816" w:rsidRPr="001E3816" w:rsidRDefault="00870016" w:rsidP="00F94E98">
      <w:pPr>
        <w:pStyle w:val="ListNumber3"/>
        <w:numPr>
          <w:ilvl w:val="0"/>
          <w:numId w:val="26"/>
        </w:numPr>
        <w:rPr>
          <w:rStyle w:val="Hyperlink"/>
          <w:color w:val="auto"/>
          <w:u w:val="none"/>
        </w:rPr>
      </w:pPr>
      <w:r w:rsidRPr="001E3816">
        <w:rPr>
          <w:rStyle w:val="Hyperlink"/>
          <w:rFonts w:cstheme="minorBidi"/>
          <w:color w:val="000000" w:themeColor="text1"/>
        </w:rPr>
        <w:t>TEMPLATECONF=meta-ami/meta-evb/meta-evb-aspeed/meta-evb-ast2600/conf/templates/default . openbmc-env</w:t>
      </w:r>
    </w:p>
    <w:p w14:paraId="5D44AA3A" w14:textId="7EEDA9C1" w:rsidR="00870016" w:rsidRPr="001E3816" w:rsidRDefault="00870016" w:rsidP="00F94E98">
      <w:pPr>
        <w:pStyle w:val="ListNumber3"/>
        <w:numPr>
          <w:ilvl w:val="0"/>
          <w:numId w:val="26"/>
        </w:numPr>
      </w:pPr>
      <w:r w:rsidRPr="001E3816">
        <w:rPr>
          <w:rFonts w:cstheme="minorBidi"/>
        </w:rPr>
        <w:t>bitbake obmc-phosphor-image</w:t>
      </w:r>
    </w:p>
    <w:p w14:paraId="6A76C49A" w14:textId="77777777" w:rsidR="001E3816" w:rsidRDefault="001E3816" w:rsidP="001E3816">
      <w:pPr>
        <w:pStyle w:val="ListNumber3"/>
        <w:numPr>
          <w:ilvl w:val="0"/>
          <w:numId w:val="0"/>
        </w:numPr>
        <w:ind w:left="1080" w:hanging="360"/>
        <w:rPr>
          <w:rFonts w:cstheme="minorBidi"/>
        </w:rPr>
      </w:pPr>
    </w:p>
    <w:p w14:paraId="59684606" w14:textId="77777777" w:rsidR="006E35BB" w:rsidRDefault="006E35BB" w:rsidP="001E3816">
      <w:pPr>
        <w:pStyle w:val="ListNumber3"/>
        <w:numPr>
          <w:ilvl w:val="0"/>
          <w:numId w:val="0"/>
        </w:numPr>
        <w:ind w:left="1080" w:hanging="360"/>
        <w:rPr>
          <w:rFonts w:cstheme="minorBidi"/>
        </w:rPr>
      </w:pPr>
    </w:p>
    <w:p w14:paraId="62BA403F" w14:textId="77777777" w:rsidR="006E35BB" w:rsidRDefault="006E35BB" w:rsidP="001E3816">
      <w:pPr>
        <w:pStyle w:val="ListNumber3"/>
        <w:numPr>
          <w:ilvl w:val="0"/>
          <w:numId w:val="0"/>
        </w:numPr>
        <w:ind w:left="1080" w:hanging="360"/>
        <w:rPr>
          <w:rFonts w:cstheme="minorBidi"/>
        </w:rPr>
      </w:pPr>
    </w:p>
    <w:p w14:paraId="704805D9" w14:textId="45B6A1EC" w:rsidR="001E3816" w:rsidRPr="00CE2FB3" w:rsidRDefault="001E3816" w:rsidP="001E3816">
      <w:pPr>
        <w:pStyle w:val="Heading2"/>
      </w:pPr>
      <w:bookmarkStart w:id="11" w:name="_Toc190896357"/>
      <w:r>
        <w:lastRenderedPageBreak/>
        <w:t>AST2700EVB</w:t>
      </w:r>
      <w:bookmarkEnd w:id="11"/>
    </w:p>
    <w:p w14:paraId="303A73BA"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https://github.com/ocp-hm-openbmc-opf-ami/openbmc openbmc; cd openbmc</w:t>
      </w:r>
    </w:p>
    <w:p w14:paraId="4D766775" w14:textId="77777777" w:rsidR="00E6374C" w:rsidRPr="00F94E98"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526BD8E2"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0A7C860A" w14:textId="77777777" w:rsidR="001E3816" w:rsidRDefault="001E3816" w:rsidP="00D91D9D">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569BDFD8" w14:textId="3E0761DB" w:rsidR="001E3816" w:rsidRDefault="001E3816" w:rsidP="00D91D9D">
      <w:pPr>
        <w:pStyle w:val="ListNumber3"/>
        <w:numPr>
          <w:ilvl w:val="0"/>
          <w:numId w:val="26"/>
        </w:numPr>
        <w:rPr>
          <w:rStyle w:val="Hyperlink"/>
          <w:rFonts w:cstheme="minorBidi"/>
          <w:color w:val="000000" w:themeColor="text1"/>
        </w:rPr>
      </w:pPr>
      <w:r w:rsidRPr="001E3816">
        <w:rPr>
          <w:rFonts w:cstheme="minorBidi"/>
          <w:color w:val="000000" w:themeColor="text1"/>
          <w:u w:val="single"/>
        </w:rPr>
        <w:t>TEMPLATECONF=meta-ami/meta-evb/meta-evb-aspeed/meta-evb-ast2700/meta-ast2700/conf/templates/default . openbmc-env </w:t>
      </w:r>
    </w:p>
    <w:p w14:paraId="432513D2" w14:textId="3495C264" w:rsidR="001E3816" w:rsidRPr="006E35BB" w:rsidRDefault="001E3816" w:rsidP="00D91D9D">
      <w:pPr>
        <w:pStyle w:val="ListNumber3"/>
        <w:numPr>
          <w:ilvl w:val="0"/>
          <w:numId w:val="26"/>
        </w:numPr>
      </w:pPr>
      <w:r w:rsidRPr="001E3816">
        <w:rPr>
          <w:rFonts w:cstheme="minorBidi"/>
        </w:rPr>
        <w:t>bitbake obmc-phosphor-image</w:t>
      </w:r>
    </w:p>
    <w:p w14:paraId="7CE8A0AA" w14:textId="5604629A" w:rsidR="00870016" w:rsidRPr="00050C81" w:rsidRDefault="001E3816" w:rsidP="00B706F2">
      <w:pPr>
        <w:pStyle w:val="Heading2"/>
        <w:spacing w:after="0"/>
        <w:rPr>
          <w:rFonts w:cstheme="minorHAnsi"/>
          <w:bCs/>
        </w:rPr>
      </w:pPr>
      <w:bookmarkStart w:id="12" w:name="_Toc190896358"/>
      <w:bookmarkEnd w:id="9"/>
      <w:r>
        <w:t xml:space="preserve">Nuvoton </w:t>
      </w:r>
      <w:r w:rsidR="00870016" w:rsidRPr="00050C81">
        <w:rPr>
          <w:rFonts w:cstheme="minorHAnsi"/>
          <w:bCs/>
        </w:rPr>
        <w:t>Arbel:</w:t>
      </w:r>
      <w:bookmarkEnd w:id="12"/>
    </w:p>
    <w:p w14:paraId="13858B91"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https://github.com/ocp-hm-openbmc-opf-ami/openbmc openbmc; cd openbmc</w:t>
      </w:r>
    </w:p>
    <w:p w14:paraId="0547F4F3" w14:textId="77777777" w:rsidR="000A6D6C" w:rsidRPr="00F94E98"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348CB564"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D7F1B5A" w14:textId="4F97502A"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meta-ami/github-gitlab-url.sh</w:t>
      </w:r>
    </w:p>
    <w:p w14:paraId="50491E1E" w14:textId="77777777"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TEMPLATECONF=meta-ami/meta-evb/meta-evb-nuvoton/meta-evb-npcm845/conf/templates/default . openbmc-env</w:t>
      </w:r>
    </w:p>
    <w:p w14:paraId="2015373F" w14:textId="77777777" w:rsidR="00870016" w:rsidRDefault="00870016" w:rsidP="00D91D9D">
      <w:pPr>
        <w:pStyle w:val="ListNumber3"/>
        <w:numPr>
          <w:ilvl w:val="0"/>
          <w:numId w:val="34"/>
        </w:numPr>
        <w:jc w:val="left"/>
        <w:rPr>
          <w:rFonts w:cstheme="minorBidi"/>
        </w:rPr>
      </w:pPr>
      <w:r w:rsidRPr="0BCF0968">
        <w:rPr>
          <w:rFonts w:cstheme="minorBidi"/>
        </w:rPr>
        <w:t>bitbake obmc-phosphor-image</w:t>
      </w:r>
    </w:p>
    <w:p w14:paraId="0CF6F531" w14:textId="13DE6219" w:rsidR="00820F8E" w:rsidRPr="001B42DD" w:rsidRDefault="13AA2987" w:rsidP="00485B73">
      <w:pPr>
        <w:pStyle w:val="Heading1"/>
      </w:pPr>
      <w:bookmarkStart w:id="13" w:name="_Toc190896359"/>
      <w:bookmarkStart w:id="14" w:name="_Toc514953655"/>
      <w:r>
        <w:t>Firmware Flashing Method</w:t>
      </w:r>
      <w:bookmarkEnd w:id="13"/>
    </w:p>
    <w:p w14:paraId="11D06568" w14:textId="77777777" w:rsidR="00C237C2" w:rsidRPr="00DB48D7" w:rsidRDefault="00A92D8A" w:rsidP="00C237C2">
      <w:pPr>
        <w:pStyle w:val="Note"/>
        <w:rPr>
          <w:b/>
          <w:bCs/>
        </w:rPr>
      </w:pPr>
      <w:r w:rsidRPr="00DB48D7">
        <w:rPr>
          <w:b/>
          <w:bCs/>
        </w:rPr>
        <w:t>Note:</w:t>
      </w:r>
      <w:r w:rsidR="00AF4C5E" w:rsidRPr="00DB48D7">
        <w:rPr>
          <w:b/>
          <w:bCs/>
        </w:rPr>
        <w:t xml:space="preserve"> </w:t>
      </w:r>
      <w:r w:rsidR="00C6737A" w:rsidRPr="00DB48D7">
        <w:rPr>
          <w:b/>
          <w:bCs/>
        </w:rPr>
        <w:tab/>
      </w:r>
    </w:p>
    <w:p w14:paraId="7E4554AC" w14:textId="560372CB" w:rsidR="00AF4C5E" w:rsidRPr="00A92D8A" w:rsidRDefault="00AF4C5E" w:rsidP="00C237C2">
      <w:pPr>
        <w:pStyle w:val="Note"/>
      </w:pPr>
      <w:r w:rsidRPr="00A92D8A">
        <w:t>For</w:t>
      </w:r>
      <w:r w:rsidR="00C1622F">
        <w:t xml:space="preserve"> </w:t>
      </w:r>
      <w:r w:rsidRPr="00A92D8A">
        <w:t>Dediprog and TFTP “xxx</w:t>
      </w:r>
      <w:r w:rsidRPr="00A92D8A">
        <w:rPr>
          <w:b/>
        </w:rPr>
        <w:t>.</w:t>
      </w:r>
      <w:r w:rsidRPr="00A92D8A">
        <w:t>mtd”</w:t>
      </w:r>
      <w:r w:rsidR="002372A6" w:rsidRPr="00A92D8A">
        <w:t xml:space="preserve"> image </w:t>
      </w:r>
      <w:r w:rsidRPr="00A92D8A">
        <w:t>should be used.</w:t>
      </w:r>
    </w:p>
    <w:p w14:paraId="26437EE6" w14:textId="667BDDED" w:rsidR="00AF4C5E" w:rsidRPr="00A92D8A" w:rsidRDefault="00AF4C5E" w:rsidP="00C237C2">
      <w:pPr>
        <w:pStyle w:val="Note"/>
        <w:rPr>
          <w:iCs/>
        </w:rPr>
      </w:pPr>
      <w:r w:rsidRPr="00A92D8A">
        <w:rPr>
          <w:iCs/>
        </w:rPr>
        <w:t>For WEB Flash “xxx.mtd.tar” or “xxx.mtd.</w:t>
      </w:r>
      <w:r w:rsidR="002E7936" w:rsidRPr="00A92D8A">
        <w:rPr>
          <w:iCs/>
        </w:rPr>
        <w:t>tar.</w:t>
      </w:r>
      <w:r w:rsidRPr="00A92D8A">
        <w:rPr>
          <w:iCs/>
        </w:rPr>
        <w:t xml:space="preserve">all” </w:t>
      </w:r>
      <w:r w:rsidR="002372A6" w:rsidRPr="00A92D8A">
        <w:rPr>
          <w:iCs/>
        </w:rPr>
        <w:t xml:space="preserve">image </w:t>
      </w:r>
      <w:r w:rsidRPr="00A92D8A">
        <w:rPr>
          <w:iCs/>
        </w:rPr>
        <w:t>should be used.</w:t>
      </w:r>
    </w:p>
    <w:p w14:paraId="4DE1FB44" w14:textId="55C4DA91" w:rsidR="00AF4C5E" w:rsidRPr="00A92D8A" w:rsidRDefault="00340F62" w:rsidP="00C237C2">
      <w:pPr>
        <w:pStyle w:val="Note"/>
        <w:rPr>
          <w:iCs/>
        </w:rPr>
      </w:pPr>
      <w:r w:rsidRPr="00A92D8A">
        <w:rPr>
          <w:iCs/>
        </w:rPr>
        <w:t>“</w:t>
      </w:r>
      <w:r w:rsidR="00AF4C5E" w:rsidRPr="00A92D8A">
        <w:rPr>
          <w:iCs/>
        </w:rPr>
        <w:t>xxx</w:t>
      </w:r>
      <w:r w:rsidRPr="00A92D8A">
        <w:rPr>
          <w:iCs/>
        </w:rPr>
        <w:t>”</w:t>
      </w:r>
      <w:r w:rsidR="00AF4C5E" w:rsidRPr="00A92D8A">
        <w:rPr>
          <w:iCs/>
        </w:rPr>
        <w:t xml:space="preserve"> means image name.</w:t>
      </w:r>
    </w:p>
    <w:p w14:paraId="169EDBE4" w14:textId="77777777" w:rsidR="00082826" w:rsidRPr="00CE2FB3" w:rsidRDefault="00082826">
      <w:pPr>
        <w:pStyle w:val="Heading2"/>
      </w:pPr>
      <w:bookmarkStart w:id="15" w:name="_Toc514953657"/>
      <w:bookmarkStart w:id="16" w:name="_Toc190896360"/>
      <w:bookmarkEnd w:id="14"/>
      <w:r>
        <w:t>Dediprog</w:t>
      </w:r>
      <w:bookmarkEnd w:id="15"/>
      <w:bookmarkEnd w:id="16"/>
    </w:p>
    <w:p w14:paraId="67667159" w14:textId="77777777" w:rsidR="00082826" w:rsidRPr="00CE2FB3" w:rsidRDefault="00082826" w:rsidP="005331E4">
      <w:r w:rsidRPr="00CE2FB3">
        <w:rPr>
          <w:b/>
        </w:rPr>
        <w:t>Hardware Tool</w:t>
      </w:r>
      <w:r w:rsidRPr="00CE2FB3">
        <w:t>: DediProg* SF600 or similar tool</w:t>
      </w:r>
    </w:p>
    <w:p w14:paraId="60175406" w14:textId="77777777" w:rsidR="00082826" w:rsidRPr="00CE2FB3" w:rsidRDefault="00082826" w:rsidP="005331E4">
      <w:r w:rsidRPr="00CE2FB3">
        <w:rPr>
          <w:b/>
        </w:rPr>
        <w:t>Software</w:t>
      </w:r>
      <w:r w:rsidRPr="00CE2FB3">
        <w:t>: DediProg Software latest version</w:t>
      </w:r>
    </w:p>
    <w:p w14:paraId="79FF4B35" w14:textId="77777777" w:rsidR="00082826" w:rsidRPr="00CE2FB3" w:rsidRDefault="00082826" w:rsidP="005331E4">
      <w:pPr>
        <w:rPr>
          <w:b/>
        </w:rPr>
      </w:pPr>
      <w:r w:rsidRPr="00CE2FB3">
        <w:rPr>
          <w:b/>
        </w:rPr>
        <w:t>Following are the steps to perform using Dediprog Software.</w:t>
      </w:r>
    </w:p>
    <w:p w14:paraId="51F53912" w14:textId="5F9DB6AF" w:rsidR="00082826" w:rsidRPr="00CE2FB3" w:rsidRDefault="00082826" w:rsidP="00D91D9D">
      <w:pPr>
        <w:pStyle w:val="ListNumber3"/>
        <w:numPr>
          <w:ilvl w:val="0"/>
          <w:numId w:val="31"/>
        </w:numPr>
      </w:pPr>
      <w:r w:rsidRPr="00CE2FB3">
        <w:t xml:space="preserve">Take the BMC EEPROM from the BMC socket and </w:t>
      </w:r>
      <w:r w:rsidR="000A23B3">
        <w:t>place it</w:t>
      </w:r>
      <w:r w:rsidR="000E6C5A">
        <w:t xml:space="preserve"> </w:t>
      </w:r>
      <w:r w:rsidRPr="00CE2FB3">
        <w:t>in DediProg programming socket.</w:t>
      </w:r>
    </w:p>
    <w:p w14:paraId="479B5B74" w14:textId="77777777" w:rsidR="00082826" w:rsidRPr="00CE2FB3" w:rsidRDefault="00082826" w:rsidP="00D91D9D">
      <w:pPr>
        <w:pStyle w:val="ListNumber3"/>
        <w:numPr>
          <w:ilvl w:val="0"/>
          <w:numId w:val="31"/>
        </w:numPr>
      </w:pPr>
      <w:r w:rsidRPr="00CE2FB3">
        <w:t>Launch the DediProg software and select SPI Device.</w:t>
      </w:r>
    </w:p>
    <w:p w14:paraId="2E104AE8" w14:textId="77777777" w:rsidR="00082826" w:rsidRPr="00CE2FB3" w:rsidRDefault="005331E4" w:rsidP="00D91D9D">
      <w:pPr>
        <w:pStyle w:val="ListNumber3"/>
        <w:numPr>
          <w:ilvl w:val="0"/>
          <w:numId w:val="31"/>
        </w:numPr>
      </w:pPr>
      <w:r>
        <w:t>Upl</w:t>
      </w:r>
      <w:r w:rsidR="00082826" w:rsidRPr="00CE2FB3">
        <w:t xml:space="preserve">oad the firmware image </w:t>
      </w:r>
      <w:r>
        <w:t>f</w:t>
      </w:r>
      <w:r w:rsidR="00082826" w:rsidRPr="00CE2FB3">
        <w:t>ile.</w:t>
      </w:r>
    </w:p>
    <w:p w14:paraId="421670FC" w14:textId="77777777" w:rsidR="00082826" w:rsidRPr="00CE2FB3" w:rsidRDefault="00082826" w:rsidP="00D91D9D">
      <w:pPr>
        <w:pStyle w:val="ListNumber3"/>
        <w:numPr>
          <w:ilvl w:val="0"/>
          <w:numId w:val="31"/>
        </w:numPr>
      </w:pPr>
      <w:r w:rsidRPr="00CE2FB3">
        <w:t xml:space="preserve">Click </w:t>
      </w:r>
      <w:r w:rsidRPr="000A23B3">
        <w:rPr>
          <w:b/>
        </w:rPr>
        <w:t>Batch</w:t>
      </w:r>
      <w:r w:rsidRPr="00CE2FB3">
        <w:t xml:space="preserve"> </w:t>
      </w:r>
      <w:r w:rsidR="005331E4">
        <w:t>a</w:t>
      </w:r>
      <w:r w:rsidRPr="00CE2FB3">
        <w:t>nd the</w:t>
      </w:r>
      <w:r w:rsidR="005331E4">
        <w:t>n</w:t>
      </w:r>
      <w:r w:rsidRPr="00CE2FB3">
        <w:t xml:space="preserve"> </w:t>
      </w:r>
      <w:r w:rsidR="000E6C5A">
        <w:t xml:space="preserve">the </w:t>
      </w:r>
      <w:r w:rsidRPr="00CE2FB3">
        <w:t>flashing starts.</w:t>
      </w:r>
    </w:p>
    <w:p w14:paraId="71F9510E" w14:textId="77777777" w:rsidR="00E27EB0" w:rsidRDefault="00E27EB0">
      <w:pPr>
        <w:pStyle w:val="Heading2"/>
        <w:rPr>
          <w:lang w:eastAsia="zh-TW"/>
        </w:rPr>
      </w:pPr>
      <w:bookmarkStart w:id="17" w:name="_Toc190896361"/>
      <w:r w:rsidRPr="00825BA5">
        <w:rPr>
          <w:lang w:eastAsia="zh-TW"/>
        </w:rPr>
        <w:t xml:space="preserve">TFTP </w:t>
      </w:r>
      <w:r>
        <w:t>Flash</w:t>
      </w:r>
      <w:bookmarkEnd w:id="17"/>
      <w:r w:rsidRPr="00825BA5">
        <w:rPr>
          <w:lang w:eastAsia="zh-TW"/>
        </w:rPr>
        <w:t xml:space="preserve"> </w:t>
      </w:r>
    </w:p>
    <w:p w14:paraId="04A77A4E" w14:textId="77777777" w:rsidR="00E27EB0" w:rsidRDefault="00E27EB0" w:rsidP="00D91D9D">
      <w:pPr>
        <w:pStyle w:val="ListNumber2"/>
        <w:numPr>
          <w:ilvl w:val="0"/>
          <w:numId w:val="27"/>
        </w:numPr>
        <w:rPr>
          <w:lang w:eastAsia="zh-TW"/>
        </w:rPr>
      </w:pPr>
      <w:r>
        <w:rPr>
          <w:lang w:eastAsia="zh-TW"/>
        </w:rPr>
        <w:t>Set the environment value:</w:t>
      </w:r>
    </w:p>
    <w:p w14:paraId="280BAB53" w14:textId="77015551" w:rsidR="00E27EB0" w:rsidRDefault="00E27EB0" w:rsidP="00DF67E6">
      <w:pPr>
        <w:rPr>
          <w:lang w:eastAsia="zh-TW"/>
        </w:rPr>
      </w:pPr>
      <w:r>
        <w:rPr>
          <w:lang w:eastAsia="zh-TW"/>
        </w:rPr>
        <w:t xml:space="preserve">Set Tftp server ip and ethaddr and </w:t>
      </w:r>
      <w:r w:rsidR="00415855">
        <w:rPr>
          <w:lang w:eastAsia="zh-TW"/>
        </w:rPr>
        <w:t>get</w:t>
      </w:r>
      <w:r>
        <w:rPr>
          <w:lang w:eastAsia="zh-TW"/>
        </w:rPr>
        <w:t xml:space="preserve"> dynamic ip address</w:t>
      </w:r>
    </w:p>
    <w:p w14:paraId="62B85057" w14:textId="77777777" w:rsidR="00E27EB0" w:rsidRPr="004E605C" w:rsidRDefault="00E27EB0" w:rsidP="00E27EB0">
      <w:pPr>
        <w:rPr>
          <w:b/>
          <w:bCs/>
          <w:lang w:eastAsia="zh-TW"/>
        </w:rPr>
      </w:pPr>
      <w:r w:rsidRPr="004E605C">
        <w:rPr>
          <w:b/>
          <w:bCs/>
          <w:lang w:eastAsia="zh-TW"/>
        </w:rPr>
        <w:t>Example:</w:t>
      </w:r>
    </w:p>
    <w:p w14:paraId="53EEF47E" w14:textId="77777777" w:rsidR="00E27EB0" w:rsidRPr="00505382" w:rsidRDefault="00E27EB0" w:rsidP="008C2A92">
      <w:pPr>
        <w:rPr>
          <w:lang w:eastAsia="zh-TW"/>
        </w:rPr>
      </w:pPr>
      <w:r w:rsidRPr="00505382">
        <w:rPr>
          <w:lang w:eastAsia="zh-TW"/>
        </w:rPr>
        <w:t>setenv serverip &lt;IP Address&gt;</w:t>
      </w:r>
    </w:p>
    <w:p w14:paraId="11266C47" w14:textId="77777777" w:rsidR="00E27EB0" w:rsidRPr="00505382" w:rsidRDefault="00E27EB0" w:rsidP="008C2A92">
      <w:pPr>
        <w:rPr>
          <w:lang w:eastAsia="zh-TW"/>
        </w:rPr>
      </w:pPr>
      <w:r w:rsidRPr="00505382">
        <w:rPr>
          <w:lang w:eastAsia="zh-TW"/>
        </w:rPr>
        <w:lastRenderedPageBreak/>
        <w:t>setenv ethaddr &lt;MAC&gt;</w:t>
      </w:r>
    </w:p>
    <w:p w14:paraId="0A14A5DB" w14:textId="77777777" w:rsidR="00E27EB0" w:rsidRDefault="00E27EB0" w:rsidP="008C2A92">
      <w:pPr>
        <w:rPr>
          <w:lang w:eastAsia="zh-TW"/>
        </w:rPr>
      </w:pPr>
      <w:r w:rsidRPr="00505382">
        <w:rPr>
          <w:lang w:eastAsia="zh-TW"/>
        </w:rPr>
        <w:t>setenv eth1addr &lt;MAC&gt;</w:t>
      </w:r>
    </w:p>
    <w:p w14:paraId="6E30CD14" w14:textId="4ABC9D60" w:rsidR="0090241F" w:rsidRPr="00505382" w:rsidRDefault="0090241F" w:rsidP="008C2A92">
      <w:pPr>
        <w:rPr>
          <w:lang w:eastAsia="zh-TW"/>
        </w:rPr>
      </w:pPr>
      <w:r w:rsidRPr="0090241F">
        <w:rPr>
          <w:lang w:eastAsia="zh-TW"/>
        </w:rPr>
        <w:t xml:space="preserve">setenv ethact </w:t>
      </w:r>
      <w:r w:rsidR="00857C7D">
        <w:rPr>
          <w:lang w:eastAsia="zh-TW"/>
        </w:rPr>
        <w:t>&lt;ethaddr&gt;</w:t>
      </w:r>
    </w:p>
    <w:p w14:paraId="552B6FAA" w14:textId="77777777" w:rsidR="00E27EB0" w:rsidRPr="00505382" w:rsidRDefault="00E27EB0" w:rsidP="008C2A92">
      <w:pPr>
        <w:rPr>
          <w:lang w:eastAsia="zh-TW"/>
        </w:rPr>
      </w:pPr>
      <w:r w:rsidRPr="00505382">
        <w:rPr>
          <w:lang w:eastAsia="zh-TW"/>
        </w:rPr>
        <w:t>dhcp</w:t>
      </w:r>
    </w:p>
    <w:p w14:paraId="7E67B3EE" w14:textId="77777777" w:rsidR="00E27EB0" w:rsidRPr="00C06AE0" w:rsidRDefault="00E27EB0" w:rsidP="00C06AE0"/>
    <w:p w14:paraId="6B6EB63B" w14:textId="382965AE" w:rsidR="00E27EB0" w:rsidRDefault="00505382" w:rsidP="00D91D9D">
      <w:pPr>
        <w:pStyle w:val="ListNumber2"/>
        <w:numPr>
          <w:ilvl w:val="0"/>
          <w:numId w:val="27"/>
        </w:numPr>
      </w:pPr>
      <w:r>
        <w:t>Download</w:t>
      </w:r>
      <w:r w:rsidR="00E27EB0">
        <w:t xml:space="preserve"> image from tftp server</w:t>
      </w:r>
      <w:r w:rsidR="001E3816">
        <w:t xml:space="preserve"> and flash (ASPEED)</w:t>
      </w:r>
      <w:r w:rsidR="00E27EB0">
        <w:t>:</w:t>
      </w:r>
    </w:p>
    <w:p w14:paraId="1151F08B" w14:textId="77777777" w:rsidR="00E27EB0" w:rsidRDefault="00E27EB0" w:rsidP="00E27EB0">
      <w:pPr>
        <w:rPr>
          <w:b/>
          <w:lang w:eastAsia="zh-TW"/>
        </w:rPr>
      </w:pPr>
      <w:r>
        <w:rPr>
          <w:b/>
          <w:lang w:eastAsia="zh-TW"/>
        </w:rPr>
        <w:t>Example:</w:t>
      </w:r>
    </w:p>
    <w:p w14:paraId="0F85C8C2" w14:textId="77777777" w:rsidR="00E27EB0" w:rsidRPr="00505382" w:rsidRDefault="00E27EB0" w:rsidP="00E27EB0">
      <w:pPr>
        <w:rPr>
          <w:color w:val="000000" w:themeColor="text1"/>
          <w:lang w:eastAsia="zh-TW"/>
        </w:rPr>
      </w:pPr>
      <w:r w:rsidRPr="00505382">
        <w:rPr>
          <w:color w:val="000000" w:themeColor="text1"/>
          <w:lang w:eastAsia="zh-TW"/>
        </w:rPr>
        <w:t>tftp 0x83000000 &lt;image&gt;</w:t>
      </w:r>
    </w:p>
    <w:p w14:paraId="7EE88A97" w14:textId="77777777" w:rsidR="001E3816" w:rsidRPr="00505382" w:rsidRDefault="001E3816" w:rsidP="001E3816">
      <w:pPr>
        <w:rPr>
          <w:color w:val="000000" w:themeColor="text1"/>
          <w:lang w:eastAsia="zh-TW"/>
        </w:rPr>
      </w:pPr>
      <w:r w:rsidRPr="00505382">
        <w:rPr>
          <w:color w:val="000000" w:themeColor="text1"/>
          <w:lang w:eastAsia="zh-TW"/>
        </w:rPr>
        <w:t>sf probe 0</w:t>
      </w:r>
    </w:p>
    <w:p w14:paraId="3A19B220" w14:textId="77777777" w:rsidR="001E3816" w:rsidRPr="00505382" w:rsidRDefault="001E3816" w:rsidP="001E3816">
      <w:pPr>
        <w:rPr>
          <w:color w:val="000000" w:themeColor="text1"/>
          <w:lang w:eastAsia="zh-TW"/>
        </w:rPr>
      </w:pPr>
      <w:r w:rsidRPr="551C4890">
        <w:rPr>
          <w:color w:val="000000" w:themeColor="text1"/>
          <w:lang w:eastAsia="zh-TW"/>
        </w:rPr>
        <w:t>sf update 0x83000000 0x00 &lt;image size</w:t>
      </w:r>
      <w:r>
        <w:rPr>
          <w:color w:val="000000" w:themeColor="text1"/>
          <w:lang w:eastAsia="zh-TW"/>
        </w:rPr>
        <w:t xml:space="preserve"> in bytes</w:t>
      </w:r>
      <w:r w:rsidRPr="551C4890">
        <w:rPr>
          <w:color w:val="000000" w:themeColor="text1"/>
          <w:lang w:eastAsia="zh-TW"/>
        </w:rPr>
        <w:t>&gt;</w:t>
      </w:r>
    </w:p>
    <w:p w14:paraId="06D3456D" w14:textId="77777777" w:rsidR="001E3816" w:rsidRDefault="001E3816" w:rsidP="001E3816">
      <w:pPr>
        <w:rPr>
          <w:color w:val="000000" w:themeColor="text1"/>
          <w:lang w:eastAsia="zh-TW"/>
        </w:rPr>
      </w:pPr>
      <w:r w:rsidRPr="00505382">
        <w:rPr>
          <w:color w:val="000000" w:themeColor="text1"/>
          <w:lang w:eastAsia="zh-TW"/>
        </w:rPr>
        <w:t>reset</w:t>
      </w:r>
    </w:p>
    <w:p w14:paraId="1A73802A" w14:textId="77777777" w:rsidR="00E27EB0" w:rsidRPr="00C06AE0" w:rsidRDefault="00E27EB0" w:rsidP="00C06AE0"/>
    <w:p w14:paraId="3E92E4AF" w14:textId="2991692F" w:rsidR="001E3816" w:rsidRDefault="001E3816" w:rsidP="00D91D9D">
      <w:pPr>
        <w:pStyle w:val="ListNumber2"/>
        <w:numPr>
          <w:ilvl w:val="0"/>
          <w:numId w:val="27"/>
        </w:numPr>
      </w:pPr>
      <w:r>
        <w:t>Download image from tftp server and flash (Nuvoton Arbel):</w:t>
      </w:r>
    </w:p>
    <w:p w14:paraId="339B79E1" w14:textId="77777777" w:rsidR="001E3816" w:rsidRDefault="001E3816" w:rsidP="001E3816">
      <w:pPr>
        <w:rPr>
          <w:b/>
          <w:lang w:eastAsia="zh-TW"/>
        </w:rPr>
      </w:pPr>
      <w:r>
        <w:rPr>
          <w:b/>
          <w:lang w:eastAsia="zh-TW"/>
        </w:rPr>
        <w:t>Example:</w:t>
      </w:r>
    </w:p>
    <w:p w14:paraId="11D7A1B1" w14:textId="6D561337" w:rsidR="001E3816" w:rsidRPr="00505382" w:rsidRDefault="001E3816" w:rsidP="001E3816">
      <w:pPr>
        <w:rPr>
          <w:color w:val="000000" w:themeColor="text1"/>
          <w:lang w:eastAsia="zh-TW"/>
        </w:rPr>
      </w:pPr>
      <w:r w:rsidRPr="00505382">
        <w:rPr>
          <w:color w:val="000000" w:themeColor="text1"/>
          <w:lang w:eastAsia="zh-TW"/>
        </w:rPr>
        <w:t>tftp 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 &lt;image&gt;</w:t>
      </w:r>
    </w:p>
    <w:p w14:paraId="6E9F708C" w14:textId="65A741F2" w:rsidR="001E3816" w:rsidRPr="00505382" w:rsidRDefault="001E3816" w:rsidP="001E3816">
      <w:pPr>
        <w:rPr>
          <w:color w:val="000000" w:themeColor="text1"/>
          <w:lang w:eastAsia="zh-TW"/>
        </w:rPr>
      </w:pPr>
      <w:r w:rsidRPr="00505382">
        <w:rPr>
          <w:color w:val="000000" w:themeColor="text1"/>
          <w:lang w:eastAsia="zh-TW"/>
        </w:rPr>
        <w:t>sf probe 0</w:t>
      </w:r>
      <w:r>
        <w:rPr>
          <w:color w:val="000000" w:themeColor="text1"/>
          <w:lang w:eastAsia="zh-TW"/>
        </w:rPr>
        <w:t>:0</w:t>
      </w:r>
    </w:p>
    <w:p w14:paraId="75AD9375" w14:textId="6C4E24A4" w:rsidR="001E3816" w:rsidRPr="00505382" w:rsidRDefault="001E3816" w:rsidP="001E3816">
      <w:pPr>
        <w:rPr>
          <w:color w:val="000000" w:themeColor="text1"/>
          <w:lang w:eastAsia="zh-TW"/>
        </w:rPr>
      </w:pPr>
      <w:r w:rsidRPr="551C4890">
        <w:rPr>
          <w:color w:val="000000" w:themeColor="text1"/>
          <w:lang w:eastAsia="zh-TW"/>
        </w:rPr>
        <w:t xml:space="preserve">sf update </w:t>
      </w:r>
      <w:r w:rsidRPr="00505382">
        <w:rPr>
          <w:color w:val="000000" w:themeColor="text1"/>
          <w:lang w:eastAsia="zh-TW"/>
        </w:rPr>
        <w:t>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w:t>
      </w:r>
      <w:r w:rsidRPr="551C4890">
        <w:rPr>
          <w:color w:val="000000" w:themeColor="text1"/>
          <w:lang w:eastAsia="zh-TW"/>
        </w:rPr>
        <w:t xml:space="preserve"> 0x00 &lt;image size</w:t>
      </w:r>
      <w:r>
        <w:rPr>
          <w:color w:val="000000" w:themeColor="text1"/>
          <w:lang w:eastAsia="zh-TW"/>
        </w:rPr>
        <w:t xml:space="preserve"> in bytes</w:t>
      </w:r>
      <w:r w:rsidRPr="551C4890">
        <w:rPr>
          <w:color w:val="000000" w:themeColor="text1"/>
          <w:lang w:eastAsia="zh-TW"/>
        </w:rPr>
        <w:t>&gt;</w:t>
      </w:r>
    </w:p>
    <w:p w14:paraId="1EFEDF39" w14:textId="77777777" w:rsidR="001E3816" w:rsidRDefault="001E3816" w:rsidP="001E3816">
      <w:pPr>
        <w:rPr>
          <w:color w:val="000000" w:themeColor="text1"/>
          <w:lang w:eastAsia="zh-TW"/>
        </w:rPr>
      </w:pPr>
      <w:r w:rsidRPr="00505382">
        <w:rPr>
          <w:color w:val="000000" w:themeColor="text1"/>
          <w:lang w:eastAsia="zh-TW"/>
        </w:rPr>
        <w:t>reset</w:t>
      </w:r>
    </w:p>
    <w:p w14:paraId="7237A2BC" w14:textId="4FEDF0D0" w:rsidR="00B27C12" w:rsidRDefault="00B27C12">
      <w:pPr>
        <w:pStyle w:val="Heading2"/>
      </w:pPr>
      <w:bookmarkStart w:id="18" w:name="_Toc190896362"/>
      <w:r>
        <w:t>Web Flash</w:t>
      </w:r>
      <w:bookmarkEnd w:id="18"/>
    </w:p>
    <w:p w14:paraId="7EE221B3" w14:textId="6143A962" w:rsidR="00314D21" w:rsidRDefault="00314D21" w:rsidP="00770298">
      <w:r>
        <w:t xml:space="preserve">User can navigate to </w:t>
      </w:r>
      <w:r w:rsidRPr="00770298">
        <w:rPr>
          <w:b/>
          <w:bCs/>
        </w:rPr>
        <w:t>Operations</w:t>
      </w:r>
      <w:r w:rsidRPr="00770298">
        <w:t xml:space="preserve"> </w:t>
      </w:r>
      <w:r w:rsidR="000A23B3">
        <w:rPr>
          <w:rFonts w:ascii="Wingdings" w:eastAsia="Wingdings" w:hAnsi="Wingdings" w:cs="Wingdings"/>
        </w:rPr>
        <w:t>à</w:t>
      </w:r>
      <w:r w:rsidRPr="00770298">
        <w:t xml:space="preserve"> </w:t>
      </w:r>
      <w:r w:rsidRPr="00770298">
        <w:rPr>
          <w:b/>
          <w:bCs/>
        </w:rPr>
        <w:t>Firmware</w:t>
      </w:r>
      <w:r>
        <w:t xml:space="preserve"> page.</w:t>
      </w:r>
    </w:p>
    <w:p w14:paraId="4433C37E" w14:textId="2799CA81" w:rsidR="00314D21" w:rsidRDefault="00314D21" w:rsidP="00C237C2">
      <w:r>
        <w:t xml:space="preserve">Given below is the screenshot for </w:t>
      </w:r>
      <w:r>
        <w:rPr>
          <w:b/>
          <w:bCs/>
        </w:rPr>
        <w:t>Firmware</w:t>
      </w:r>
      <w:r>
        <w:t xml:space="preserve"> page.</w:t>
      </w:r>
    </w:p>
    <w:p w14:paraId="51FA6E76" w14:textId="3554161D" w:rsidR="009C142F" w:rsidRDefault="00DA1B08" w:rsidP="00B70AB4">
      <w:pPr>
        <w:pStyle w:val="Figure"/>
      </w:pPr>
      <w:r>
        <w:drawing>
          <wp:inline distT="0" distB="0" distL="0" distR="0" wp14:anchorId="75E11CBD" wp14:editId="43B243B4">
            <wp:extent cx="5943600" cy="2916555"/>
            <wp:effectExtent l="19050" t="19050" r="19050" b="17145"/>
            <wp:docPr id="193715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56563" name="Picture 1" descr="A screenshot of a computer&#10;&#10;Description automatically generated"/>
                    <pic:cNvPicPr/>
                  </pic:nvPicPr>
                  <pic:blipFill>
                    <a:blip r:embed="rId11"/>
                    <a:stretch>
                      <a:fillRect/>
                    </a:stretch>
                  </pic:blipFill>
                  <pic:spPr>
                    <a:xfrm>
                      <a:off x="0" y="0"/>
                      <a:ext cx="5943600" cy="2916555"/>
                    </a:xfrm>
                    <a:prstGeom prst="rect">
                      <a:avLst/>
                    </a:prstGeom>
                    <a:ln w="9525">
                      <a:solidFill>
                        <a:schemeClr val="tx1"/>
                      </a:solidFill>
                    </a:ln>
                  </pic:spPr>
                </pic:pic>
              </a:graphicData>
            </a:graphic>
          </wp:inline>
        </w:drawing>
      </w:r>
    </w:p>
    <w:p w14:paraId="7C4EE3CF" w14:textId="7B5F95C6" w:rsidR="00314D21" w:rsidRDefault="76BD6A67" w:rsidP="00DF67E6">
      <w:r>
        <w:t xml:space="preserve">The </w:t>
      </w:r>
      <w:r w:rsidRPr="756E3E82">
        <w:rPr>
          <w:b/>
          <w:bCs/>
        </w:rPr>
        <w:t xml:space="preserve">Firmware </w:t>
      </w:r>
      <w:r>
        <w:t>page contains the information about following:</w:t>
      </w:r>
      <w:r w:rsidR="6CD1DC22">
        <w:t xml:space="preserve"> </w:t>
      </w:r>
    </w:p>
    <w:p w14:paraId="7986823E" w14:textId="1083B0DC" w:rsidR="00314D21" w:rsidRDefault="00314D21" w:rsidP="00463B86">
      <w:pPr>
        <w:pStyle w:val="ListBullet3"/>
      </w:pPr>
      <w:r w:rsidRPr="001D606C">
        <w:rPr>
          <w:b/>
          <w:bCs/>
        </w:rPr>
        <w:lastRenderedPageBreak/>
        <w:t>BMC</w:t>
      </w:r>
      <w:r>
        <w:t xml:space="preserve"> - It displays the version of </w:t>
      </w:r>
      <w:r w:rsidRPr="004551E0">
        <w:rPr>
          <w:b/>
          <w:bCs/>
        </w:rPr>
        <w:t>Running image</w:t>
      </w:r>
      <w:r>
        <w:t xml:space="preserve"> and </w:t>
      </w:r>
      <w:r w:rsidRPr="004551E0">
        <w:rPr>
          <w:b/>
          <w:bCs/>
        </w:rPr>
        <w:t>Backup image</w:t>
      </w:r>
      <w:r w:rsidR="000A23B3">
        <w:rPr>
          <w:b/>
          <w:bCs/>
        </w:rPr>
        <w:t>.</w:t>
      </w:r>
    </w:p>
    <w:p w14:paraId="383F8314" w14:textId="408838B4" w:rsidR="00314D21" w:rsidRDefault="00314D21" w:rsidP="00463B86">
      <w:pPr>
        <w:pStyle w:val="ListBullet3"/>
      </w:pPr>
      <w:r w:rsidRPr="001D606C">
        <w:rPr>
          <w:b/>
          <w:bCs/>
        </w:rPr>
        <w:t>Host</w:t>
      </w:r>
      <w:r>
        <w:rPr>
          <w:b/>
          <w:bCs/>
        </w:rPr>
        <w:t xml:space="preserve"> - </w:t>
      </w:r>
      <w:r>
        <w:t xml:space="preserve">It displays the version of </w:t>
      </w:r>
      <w:r w:rsidRPr="004551E0">
        <w:rPr>
          <w:b/>
          <w:bCs/>
        </w:rPr>
        <w:t>Running</w:t>
      </w:r>
      <w:r w:rsidRPr="001D606C">
        <w:t xml:space="preserve"> </w:t>
      </w:r>
      <w:r w:rsidRPr="004551E0">
        <w:rPr>
          <w:b/>
          <w:bCs/>
        </w:rPr>
        <w:t>image</w:t>
      </w:r>
      <w:r>
        <w:t xml:space="preserve"> and </w:t>
      </w:r>
      <w:r w:rsidRPr="004551E0">
        <w:rPr>
          <w:b/>
          <w:bCs/>
        </w:rPr>
        <w:t>Backup</w:t>
      </w:r>
      <w:r w:rsidRPr="001D606C">
        <w:t xml:space="preserve"> </w:t>
      </w:r>
      <w:r w:rsidRPr="004551E0">
        <w:rPr>
          <w:b/>
          <w:bCs/>
        </w:rPr>
        <w:t>image</w:t>
      </w:r>
      <w:r>
        <w:t>.</w:t>
      </w:r>
    </w:p>
    <w:p w14:paraId="064A6341" w14:textId="3F9E1DC5" w:rsidR="00C06AE0" w:rsidRDefault="00C06AE0">
      <w:pPr>
        <w:spacing w:before="0" w:after="200" w:line="288" w:lineRule="auto"/>
        <w:ind w:left="0"/>
        <w:jc w:val="left"/>
        <w:rPr>
          <w:b/>
        </w:rPr>
      </w:pPr>
    </w:p>
    <w:p w14:paraId="77946829" w14:textId="7A0754BA" w:rsidR="00314D21" w:rsidRDefault="00314D21" w:rsidP="00314D21">
      <w:pPr>
        <w:ind w:left="0" w:firstLine="720"/>
        <w:rPr>
          <w:b/>
        </w:rPr>
      </w:pPr>
      <w:r w:rsidRPr="00633CE7">
        <w:rPr>
          <w:b/>
        </w:rPr>
        <w:t>Update Firmware</w:t>
      </w:r>
    </w:p>
    <w:p w14:paraId="136CDB31" w14:textId="66D1245F" w:rsidR="00314D21" w:rsidRPr="00B132E1" w:rsidRDefault="00314D21" w:rsidP="00D91D9D">
      <w:pPr>
        <w:pStyle w:val="Numbering1"/>
        <w:numPr>
          <w:ilvl w:val="0"/>
          <w:numId w:val="33"/>
        </w:numPr>
      </w:pPr>
      <w:r w:rsidRPr="00B132E1">
        <w:t xml:space="preserve">Click </w:t>
      </w:r>
      <w:r w:rsidRPr="00DA1B08">
        <w:rPr>
          <w:b/>
          <w:bCs/>
        </w:rPr>
        <w:t>Add file</w:t>
      </w:r>
      <w:r w:rsidRPr="00B132E1">
        <w:t xml:space="preserve"> and locate the</w:t>
      </w:r>
      <w:r w:rsidR="00606104" w:rsidRPr="00B132E1">
        <w:t xml:space="preserve"> firmware </w:t>
      </w:r>
      <w:r w:rsidRPr="00B132E1">
        <w:t>file to upload</w:t>
      </w:r>
      <w:r w:rsidR="00A87CA9" w:rsidRPr="00B132E1">
        <w:t xml:space="preserve"> based on the firmware image</w:t>
      </w:r>
      <w:r w:rsidRPr="00B132E1">
        <w:t>.</w:t>
      </w:r>
    </w:p>
    <w:p w14:paraId="5221A8A9" w14:textId="77777777" w:rsidR="00314D21" w:rsidRPr="00B132E1" w:rsidRDefault="00314D21" w:rsidP="00C06AE0">
      <w:pPr>
        <w:pStyle w:val="Numbering1"/>
      </w:pPr>
      <w:r w:rsidRPr="00B132E1">
        <w:t xml:space="preserve">Click </w:t>
      </w:r>
      <w:r w:rsidRPr="000A23B3">
        <w:rPr>
          <w:b/>
          <w:bCs/>
        </w:rPr>
        <w:t>Start Update</w:t>
      </w:r>
      <w:r w:rsidRPr="00B132E1">
        <w:t xml:space="preserve"> and bmc will start to upload the firmware and after some time UI gets logout and BMC will reboot it.</w:t>
      </w:r>
    </w:p>
    <w:p w14:paraId="70504EA2" w14:textId="77777777" w:rsidR="00314D21" w:rsidRPr="000F610B" w:rsidRDefault="00314D21" w:rsidP="00C06AE0">
      <w:pPr>
        <w:pStyle w:val="Numbering1"/>
      </w:pPr>
      <w:r w:rsidRPr="00B132E1">
        <w:t>5-10 minutes</w:t>
      </w:r>
      <w:r w:rsidRPr="000F610B">
        <w:t xml:space="preserve"> for the BMC to flash and reset.</w:t>
      </w:r>
    </w:p>
    <w:p w14:paraId="3EFAFD86" w14:textId="77777777" w:rsidR="00050C81" w:rsidRDefault="00050C81" w:rsidP="00050C81">
      <w:pPr>
        <w:pStyle w:val="Heading2"/>
      </w:pPr>
      <w:bookmarkStart w:id="19" w:name="_Toc190896363"/>
      <w:r>
        <w:t>Phosphor IPMI Flash</w:t>
      </w:r>
      <w:bookmarkEnd w:id="19"/>
    </w:p>
    <w:p w14:paraId="3DDCCEFA" w14:textId="4D3FBD0B" w:rsidR="00050C81" w:rsidRDefault="00050C81" w:rsidP="00050C81">
      <w:r w:rsidRPr="006F06C2">
        <w:t>Phosphor IPMI Flash is a command line tool used to perform the in-band update of BMC firmware using OEM IPMI blob transport.</w:t>
      </w:r>
      <w:r>
        <w:t xml:space="preserve"> Refer </w:t>
      </w:r>
      <w:hyperlink w:anchor="_Phosphor_IPMI_Flash" w:history="1">
        <w:r w:rsidRPr="004F3184">
          <w:rPr>
            <w:rStyle w:val="Hyperlink"/>
          </w:rPr>
          <w:t>Phosphor IPMI Flash Tool</w:t>
        </w:r>
      </w:hyperlink>
      <w:r>
        <w:t xml:space="preserve"> section for more details and usage information of the tool.</w:t>
      </w:r>
    </w:p>
    <w:p w14:paraId="0DBAF831" w14:textId="54F7646C" w:rsidR="00050C81" w:rsidRPr="001B42DD" w:rsidRDefault="00050C81" w:rsidP="00050C81">
      <w:pPr>
        <w:pStyle w:val="Heading1"/>
      </w:pPr>
      <w:bookmarkStart w:id="20" w:name="_Toc190896364"/>
      <w:r>
        <w:t>Network Configurations</w:t>
      </w:r>
      <w:bookmarkEnd w:id="20"/>
    </w:p>
    <w:p w14:paraId="3CC54250" w14:textId="05D1EE66" w:rsidR="00F67526" w:rsidRPr="00685D90" w:rsidRDefault="00685D90">
      <w:pPr>
        <w:pStyle w:val="Heading2"/>
      </w:pPr>
      <w:bookmarkStart w:id="21" w:name="_Toc190896365"/>
      <w:r>
        <w:t>U-</w:t>
      </w:r>
      <w:r w:rsidR="00F67526">
        <w:t>boot</w:t>
      </w:r>
      <w:bookmarkEnd w:id="21"/>
    </w:p>
    <w:p w14:paraId="768DC5BC" w14:textId="77777777" w:rsidR="00F67526" w:rsidRPr="00CE2FB3" w:rsidRDefault="00F67526" w:rsidP="00F67526">
      <w:pPr>
        <w:ind w:left="792" w:firstLine="288"/>
        <w:rPr>
          <w:b/>
        </w:rPr>
      </w:pPr>
      <w:r w:rsidRPr="00CE2FB3">
        <w:rPr>
          <w:b/>
        </w:rPr>
        <w:t>ast&gt;setenv ethaddr xx:xx:xx:xx:xx:xx</w:t>
      </w:r>
    </w:p>
    <w:p w14:paraId="37E7B2DC" w14:textId="77777777" w:rsidR="00400E6B" w:rsidRPr="00CE2FB3" w:rsidRDefault="00400E6B" w:rsidP="00400E6B">
      <w:pPr>
        <w:ind w:left="792" w:firstLine="288"/>
        <w:rPr>
          <w:b/>
        </w:rPr>
      </w:pPr>
      <w:r w:rsidRPr="00CE2FB3">
        <w:rPr>
          <w:b/>
        </w:rPr>
        <w:t>ast&gt;setenv eth1addr xx:xx:xx:xx:xx:xx</w:t>
      </w:r>
    </w:p>
    <w:p w14:paraId="4EC57B9C" w14:textId="77777777" w:rsidR="000C2DF0" w:rsidRPr="00CE2FB3" w:rsidRDefault="000C2DF0" w:rsidP="00C237C2">
      <w:r w:rsidRPr="00CE2FB3">
        <w:t>ast&gt;dhcp</w:t>
      </w:r>
    </w:p>
    <w:p w14:paraId="0923F9C6" w14:textId="77777777" w:rsidR="000C2DF0" w:rsidRPr="00CE2FB3" w:rsidRDefault="000C2DF0" w:rsidP="00C237C2">
      <w:r w:rsidRPr="00CE2FB3">
        <w:t xml:space="preserve">After we get BMC IP, save the environment variables by issuing </w:t>
      </w:r>
      <w:r w:rsidRPr="00CE2FB3">
        <w:rPr>
          <w:b/>
        </w:rPr>
        <w:t>save</w:t>
      </w:r>
      <w:r w:rsidRPr="00CE2FB3">
        <w:t xml:space="preserve"> command. </w:t>
      </w:r>
    </w:p>
    <w:p w14:paraId="4431DC33" w14:textId="77777777" w:rsidR="000C2DF0" w:rsidRPr="00CE2FB3" w:rsidRDefault="000C2DF0" w:rsidP="00C237C2">
      <w:r w:rsidRPr="00CE2FB3">
        <w:t>ast&gt;save</w:t>
      </w:r>
    </w:p>
    <w:p w14:paraId="47D95E01" w14:textId="77777777" w:rsidR="000C2DF0" w:rsidRDefault="005015CC" w:rsidP="00DF67E6">
      <w:r>
        <w:t xml:space="preserve">To know more information about booting </w:t>
      </w:r>
      <w:r w:rsidRPr="00CE2FB3">
        <w:t>from uboot to BMC Linux</w:t>
      </w:r>
      <w:r>
        <w:t xml:space="preserve">, kindly </w:t>
      </w:r>
      <w:r w:rsidR="000C2DF0" w:rsidRPr="00CE2FB3">
        <w:t xml:space="preserve">refer “BMC Debug Console: uboot – booting to Linux”. </w:t>
      </w:r>
    </w:p>
    <w:p w14:paraId="61D036B8" w14:textId="77777777" w:rsidR="00F67526" w:rsidRPr="00CE2FB3" w:rsidRDefault="00685D90">
      <w:pPr>
        <w:pStyle w:val="Heading2"/>
      </w:pPr>
      <w:bookmarkStart w:id="22" w:name="_Toc190896366"/>
      <w:r>
        <w:t>Linux</w:t>
      </w:r>
      <w:bookmarkEnd w:id="22"/>
    </w:p>
    <w:p w14:paraId="0BD00DFC" w14:textId="77777777" w:rsidR="00F67526" w:rsidRPr="00CE2FB3" w:rsidRDefault="00F67526" w:rsidP="00F67526">
      <w:pPr>
        <w:ind w:firstLine="360"/>
        <w:rPr>
          <w:b/>
        </w:rPr>
      </w:pPr>
      <w:r w:rsidRPr="00CE2FB3">
        <w:rPr>
          <w:b/>
        </w:rPr>
        <w:t>~ # ifconfig eth0 down</w:t>
      </w:r>
    </w:p>
    <w:p w14:paraId="47B5278E" w14:textId="77777777" w:rsidR="00F67526" w:rsidRPr="00CE2FB3" w:rsidRDefault="00F67526" w:rsidP="00F67526">
      <w:pPr>
        <w:ind w:firstLine="360"/>
        <w:rPr>
          <w:b/>
        </w:rPr>
      </w:pPr>
      <w:r w:rsidRPr="00CE2FB3">
        <w:rPr>
          <w:b/>
        </w:rPr>
        <w:t>~ # ifconfig eth0 hw ether xx:xx:xx:xx:xx:xx</w:t>
      </w:r>
    </w:p>
    <w:p w14:paraId="0BBB5678" w14:textId="77777777" w:rsidR="00F67526" w:rsidRDefault="00F67526" w:rsidP="00F67526">
      <w:pPr>
        <w:ind w:firstLine="360"/>
        <w:rPr>
          <w:b/>
        </w:rPr>
      </w:pPr>
      <w:r w:rsidRPr="00CE2FB3">
        <w:rPr>
          <w:b/>
        </w:rPr>
        <w:t xml:space="preserve">~ # </w:t>
      </w:r>
      <w:r w:rsidR="006B6244" w:rsidRPr="006B6244">
        <w:rPr>
          <w:b/>
        </w:rPr>
        <w:t>systemctl restart systemd-networkd.service</w:t>
      </w:r>
    </w:p>
    <w:p w14:paraId="2CF0F1F1" w14:textId="2F5839E2" w:rsidR="004841D5" w:rsidRPr="00CE2FB3" w:rsidRDefault="004841D5">
      <w:pPr>
        <w:pStyle w:val="Heading2"/>
      </w:pPr>
      <w:bookmarkStart w:id="23" w:name="_Toc190896367"/>
      <w:r>
        <w:t>Using ipmi</w:t>
      </w:r>
      <w:r w:rsidR="00510108">
        <w:t xml:space="preserve"> </w:t>
      </w:r>
      <w:r w:rsidR="005627F8">
        <w:t>Configure Network Settings</w:t>
      </w:r>
      <w:bookmarkEnd w:id="23"/>
    </w:p>
    <w:p w14:paraId="327E74CE" w14:textId="77777777" w:rsidR="001D033C" w:rsidRDefault="00510108" w:rsidP="004625DD">
      <w:pPr>
        <w:spacing w:before="0" w:after="200" w:line="288" w:lineRule="auto"/>
        <w:ind w:left="1080"/>
        <w:jc w:val="left"/>
        <w:rPr>
          <w:b/>
        </w:rPr>
      </w:pPr>
      <w:r>
        <w:rPr>
          <w:b/>
        </w:rPr>
        <w:t xml:space="preserve"># </w:t>
      </w:r>
      <w:r w:rsidR="004625DD" w:rsidRPr="004625DD">
        <w:rPr>
          <w:b/>
        </w:rPr>
        <w:t xml:space="preserve">ipmitool -H </w:t>
      </w:r>
      <w:r w:rsidR="004625DD">
        <w:rPr>
          <w:b/>
        </w:rPr>
        <w:t>&lt;BMCIP&gt;</w:t>
      </w:r>
      <w:r w:rsidR="004625DD" w:rsidRPr="004625DD">
        <w:rPr>
          <w:b/>
        </w:rPr>
        <w:t xml:space="preserve"> -U root -P 0penBmc -I lanplus lan set </w:t>
      </w:r>
      <w:r w:rsidR="006F6ED9">
        <w:rPr>
          <w:b/>
        </w:rPr>
        <w:t>&lt;channel number&gt;</w:t>
      </w:r>
      <w:r w:rsidR="004625DD" w:rsidRPr="004625DD">
        <w:rPr>
          <w:b/>
        </w:rPr>
        <w:t xml:space="preserve"> macaddr </w:t>
      </w:r>
      <w:r w:rsidR="004625DD">
        <w:rPr>
          <w:b/>
        </w:rPr>
        <w:t>&lt;MAC&gt;</w:t>
      </w:r>
    </w:p>
    <w:p w14:paraId="3853DCE7" w14:textId="77777777" w:rsidR="00510108" w:rsidRDefault="00510108" w:rsidP="00510108">
      <w:pPr>
        <w:spacing w:before="0" w:after="200" w:line="288" w:lineRule="auto"/>
        <w:ind w:left="1080"/>
        <w:jc w:val="left"/>
        <w:rPr>
          <w:b/>
        </w:rPr>
      </w:pPr>
      <w:r>
        <w:rPr>
          <w:b/>
        </w:rPr>
        <w:t xml:space="preserve"># </w:t>
      </w:r>
      <w:r w:rsidRPr="004625DD">
        <w:rPr>
          <w:b/>
        </w:rPr>
        <w:t xml:space="preserve">ipmitool -H </w:t>
      </w:r>
      <w:r>
        <w:rPr>
          <w:b/>
        </w:rPr>
        <w:t>&lt;BMCIP&gt;</w:t>
      </w:r>
      <w:r w:rsidRPr="004625DD">
        <w:rPr>
          <w:b/>
        </w:rPr>
        <w:t xml:space="preserve"> -U root -P 0penBmc -I lanplus lan set </w:t>
      </w:r>
      <w:r w:rsidR="006F6ED9">
        <w:rPr>
          <w:b/>
        </w:rPr>
        <w:t xml:space="preserve">&lt;channel number&gt; </w:t>
      </w:r>
      <w:r>
        <w:rPr>
          <w:b/>
        </w:rPr>
        <w:t>ipsrc</w:t>
      </w:r>
      <w:r w:rsidRPr="004625DD">
        <w:rPr>
          <w:b/>
        </w:rPr>
        <w:t xml:space="preserve"> </w:t>
      </w:r>
      <w:r>
        <w:rPr>
          <w:b/>
        </w:rPr>
        <w:t>&lt;static/dhcp&gt;</w:t>
      </w:r>
    </w:p>
    <w:p w14:paraId="044E4A23" w14:textId="77777777" w:rsidR="00510108" w:rsidRDefault="00510108" w:rsidP="00510108">
      <w:pPr>
        <w:spacing w:before="0" w:after="200" w:line="288" w:lineRule="auto"/>
        <w:ind w:left="1080"/>
        <w:jc w:val="left"/>
        <w:rPr>
          <w:b/>
        </w:rPr>
      </w:pPr>
      <w:r>
        <w:rPr>
          <w:b/>
        </w:rPr>
        <w:t xml:space="preserve"># </w:t>
      </w:r>
      <w:r w:rsidRPr="004625DD">
        <w:rPr>
          <w:b/>
        </w:rPr>
        <w:t xml:space="preserve">ipmitool -H </w:t>
      </w:r>
      <w:r>
        <w:rPr>
          <w:b/>
        </w:rPr>
        <w:t>&lt;BMCIP&gt;</w:t>
      </w:r>
      <w:r w:rsidRPr="004625DD">
        <w:rPr>
          <w:b/>
        </w:rPr>
        <w:t xml:space="preserve"> -U root -P 0penBmc -I lanplus lan set </w:t>
      </w:r>
      <w:r w:rsidR="006F6ED9">
        <w:rPr>
          <w:b/>
        </w:rPr>
        <w:t>&lt;channel number&gt;</w:t>
      </w:r>
      <w:r w:rsidRPr="004625DD">
        <w:rPr>
          <w:b/>
        </w:rPr>
        <w:t xml:space="preserve"> </w:t>
      </w:r>
      <w:r>
        <w:rPr>
          <w:b/>
        </w:rPr>
        <w:t>ipaddr</w:t>
      </w:r>
      <w:r w:rsidRPr="004625DD">
        <w:rPr>
          <w:b/>
        </w:rPr>
        <w:t xml:space="preserve"> </w:t>
      </w:r>
      <w:r>
        <w:rPr>
          <w:b/>
        </w:rPr>
        <w:t>&lt;IP&gt;</w:t>
      </w:r>
    </w:p>
    <w:p w14:paraId="4A7EC761" w14:textId="77777777" w:rsidR="00510108" w:rsidRDefault="00510108" w:rsidP="00510108">
      <w:pPr>
        <w:spacing w:before="0" w:after="200" w:line="288" w:lineRule="auto"/>
        <w:ind w:left="1080"/>
        <w:jc w:val="left"/>
        <w:rPr>
          <w:b/>
        </w:rPr>
      </w:pPr>
      <w:r>
        <w:rPr>
          <w:b/>
        </w:rPr>
        <w:lastRenderedPageBreak/>
        <w:t xml:space="preserve"># </w:t>
      </w:r>
      <w:r w:rsidRPr="004625DD">
        <w:rPr>
          <w:b/>
        </w:rPr>
        <w:t xml:space="preserve">ipmitool -H </w:t>
      </w:r>
      <w:r>
        <w:rPr>
          <w:b/>
        </w:rPr>
        <w:t>&lt;BMCIP&gt;</w:t>
      </w:r>
      <w:r w:rsidRPr="004625DD">
        <w:rPr>
          <w:b/>
        </w:rPr>
        <w:t xml:space="preserve"> -U root -P 0penBmc -I lanplus lan set </w:t>
      </w:r>
      <w:r w:rsidR="006F6ED9">
        <w:rPr>
          <w:b/>
        </w:rPr>
        <w:t>&lt;channel number&gt;</w:t>
      </w:r>
      <w:r w:rsidRPr="004625DD">
        <w:rPr>
          <w:b/>
        </w:rPr>
        <w:t xml:space="preserve"> </w:t>
      </w:r>
      <w:r>
        <w:rPr>
          <w:b/>
        </w:rPr>
        <w:t>netmask</w:t>
      </w:r>
      <w:r w:rsidRPr="004625DD">
        <w:rPr>
          <w:b/>
        </w:rPr>
        <w:t xml:space="preserve"> </w:t>
      </w:r>
      <w:r w:rsidR="006F6ED9">
        <w:rPr>
          <w:b/>
        </w:rPr>
        <w:t>&lt;netmask</w:t>
      </w:r>
      <w:r>
        <w:rPr>
          <w:b/>
        </w:rPr>
        <w:t>&gt;</w:t>
      </w:r>
    </w:p>
    <w:p w14:paraId="7CB3A395" w14:textId="25562FE4" w:rsidR="004841D5" w:rsidRDefault="00DF67D4">
      <w:pPr>
        <w:pStyle w:val="Heading2"/>
      </w:pPr>
      <w:bookmarkStart w:id="24" w:name="_Toc190896368"/>
      <w:r>
        <w:t>Configure</w:t>
      </w:r>
      <w:r w:rsidR="000E371B">
        <w:t xml:space="preserve"> </w:t>
      </w:r>
      <w:r w:rsidR="00013FBC">
        <w:t>Network through Web</w:t>
      </w:r>
      <w:r w:rsidR="001E3065">
        <w:t xml:space="preserve"> </w:t>
      </w:r>
      <w:r>
        <w:t>UI</w:t>
      </w:r>
      <w:bookmarkEnd w:id="24"/>
    </w:p>
    <w:p w14:paraId="5AEE0BE5" w14:textId="28F7C3DB" w:rsidR="00D27B07" w:rsidRPr="00D27B07" w:rsidRDefault="00D27B07" w:rsidP="00D27B07">
      <w:r>
        <w:t xml:space="preserve">User can navigate to </w:t>
      </w:r>
      <w:r>
        <w:rPr>
          <w:b/>
        </w:rPr>
        <w:t>Settings</w:t>
      </w:r>
      <w:r>
        <w:t xml:space="preserve"> &gt; </w:t>
      </w:r>
      <w:r>
        <w:rPr>
          <w:b/>
        </w:rPr>
        <w:t>Network</w:t>
      </w:r>
      <w:r>
        <w:t xml:space="preserve"> page.</w:t>
      </w:r>
      <w:r w:rsidR="00415855">
        <w:t xml:space="preserve"> </w:t>
      </w:r>
      <w:r>
        <w:t xml:space="preserve">Given below is the screenshot for </w:t>
      </w:r>
      <w:r>
        <w:rPr>
          <w:b/>
        </w:rPr>
        <w:t>Network</w:t>
      </w:r>
      <w:r>
        <w:t xml:space="preserve"> page</w:t>
      </w:r>
      <w:r w:rsidR="00C237C2">
        <w:t>.</w:t>
      </w:r>
    </w:p>
    <w:p w14:paraId="309BFAB3" w14:textId="44B00E4F" w:rsidR="000B2707" w:rsidRPr="000B2707" w:rsidRDefault="00CE290C" w:rsidP="00B70AB4">
      <w:pPr>
        <w:pStyle w:val="Figure"/>
      </w:pPr>
      <w:r>
        <w:drawing>
          <wp:inline distT="0" distB="0" distL="0" distR="0" wp14:anchorId="3121C0C5" wp14:editId="6092960B">
            <wp:extent cx="5943600" cy="6614521"/>
            <wp:effectExtent l="0" t="0" r="0" b="0"/>
            <wp:docPr id="119898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4845" name="Picture 1" descr="A screenshot of a computer&#10;&#10;Description automatically generated"/>
                    <pic:cNvPicPr/>
                  </pic:nvPicPr>
                  <pic:blipFill>
                    <a:blip r:embed="rId12"/>
                    <a:stretch>
                      <a:fillRect/>
                    </a:stretch>
                  </pic:blipFill>
                  <pic:spPr>
                    <a:xfrm>
                      <a:off x="0" y="0"/>
                      <a:ext cx="5943600" cy="6614521"/>
                    </a:xfrm>
                    <a:prstGeom prst="rect">
                      <a:avLst/>
                    </a:prstGeom>
                  </pic:spPr>
                </pic:pic>
              </a:graphicData>
            </a:graphic>
          </wp:inline>
        </w:drawing>
      </w:r>
    </w:p>
    <w:p w14:paraId="77888A11" w14:textId="77777777" w:rsidR="00D27B07" w:rsidRDefault="00D27B07" w:rsidP="00DF67E6">
      <w:r>
        <w:t xml:space="preserve">The </w:t>
      </w:r>
      <w:r>
        <w:rPr>
          <w:b/>
          <w:bCs/>
        </w:rPr>
        <w:t>Network</w:t>
      </w:r>
      <w:r w:rsidRPr="003C5A65">
        <w:rPr>
          <w:b/>
          <w:bCs/>
        </w:rPr>
        <w:t xml:space="preserve"> </w:t>
      </w:r>
      <w:r>
        <w:t>page contains the information about following:</w:t>
      </w:r>
    </w:p>
    <w:p w14:paraId="4C25B8CB" w14:textId="77777777" w:rsidR="00D27B07" w:rsidRDefault="00D27B07" w:rsidP="00D37737">
      <w:pPr>
        <w:pStyle w:val="StyleListParagraphNumberingBefore0pt"/>
        <w:rPr>
          <w:b/>
          <w:bCs/>
        </w:rPr>
      </w:pPr>
      <w:r w:rsidRPr="004C7DD9">
        <w:lastRenderedPageBreak/>
        <w:t>Network page helps to configure</w:t>
      </w:r>
      <w:r w:rsidRPr="00391C73">
        <w:rPr>
          <w:b/>
          <w:bCs/>
        </w:rPr>
        <w:t xml:space="preserve"> BMC network settings</w:t>
      </w:r>
      <w:r>
        <w:rPr>
          <w:b/>
          <w:bCs/>
        </w:rPr>
        <w:t>.</w:t>
      </w:r>
    </w:p>
    <w:p w14:paraId="5E2F1F15" w14:textId="77777777" w:rsidR="00D27B07" w:rsidRDefault="00D27B07" w:rsidP="00D27B07">
      <w:pPr>
        <w:spacing w:before="0"/>
        <w:ind w:left="0" w:firstLine="720"/>
        <w:rPr>
          <w:b/>
          <w:bCs/>
        </w:rPr>
      </w:pPr>
      <w:r w:rsidRPr="00D959CF">
        <w:rPr>
          <w:b/>
          <w:bCs/>
        </w:rPr>
        <w:t>Network Settings</w:t>
      </w:r>
    </w:p>
    <w:p w14:paraId="50C85294" w14:textId="77777777" w:rsidR="00D27B07" w:rsidRDefault="00D27B07" w:rsidP="006D0A0D">
      <w:pPr>
        <w:pStyle w:val="ListBullet3"/>
      </w:pPr>
      <w:r w:rsidRPr="006D0A0D">
        <w:rPr>
          <w:b/>
          <w:bCs/>
        </w:rPr>
        <w:t>Hostname</w:t>
      </w:r>
      <w:r>
        <w:t xml:space="preserve"> – </w:t>
      </w:r>
      <w:r w:rsidRPr="00D959CF">
        <w:t>Click</w:t>
      </w:r>
      <w:r>
        <w:t xml:space="preserve"> </w:t>
      </w:r>
      <w:r w:rsidRPr="00D959CF">
        <w:t>Edit hostname</w:t>
      </w:r>
      <w:r>
        <w:t xml:space="preserve"> </w:t>
      </w:r>
      <w:r w:rsidRPr="007A4880">
        <w:t>icon</w:t>
      </w:r>
      <w:r>
        <w:t xml:space="preserve"> </w:t>
      </w:r>
      <w:r w:rsidRPr="00575675">
        <w:t>to add</w:t>
      </w:r>
      <w:r>
        <w:t xml:space="preserve"> Hostname. </w:t>
      </w:r>
    </w:p>
    <w:p w14:paraId="3014CB76" w14:textId="77777777" w:rsidR="00D27B07" w:rsidRDefault="00D27B07" w:rsidP="006D0A0D">
      <w:pPr>
        <w:pStyle w:val="ListBullet3"/>
        <w:rPr>
          <w:b/>
          <w:bCs/>
        </w:rPr>
      </w:pPr>
      <w:r>
        <w:rPr>
          <w:b/>
          <w:bCs/>
        </w:rPr>
        <w:t xml:space="preserve">Use domain name - </w:t>
      </w:r>
      <w:r w:rsidRPr="001F37A8">
        <w:t>Enable</w:t>
      </w:r>
      <w:r>
        <w:rPr>
          <w:b/>
          <w:bCs/>
        </w:rPr>
        <w:t xml:space="preserve"> </w:t>
      </w:r>
      <w:r w:rsidRPr="00D959CF">
        <w:t>to use domain name</w:t>
      </w:r>
      <w:r>
        <w:rPr>
          <w:b/>
          <w:bCs/>
        </w:rPr>
        <w:t>.</w:t>
      </w:r>
    </w:p>
    <w:p w14:paraId="28CE4396" w14:textId="77777777" w:rsidR="00D27B07" w:rsidRDefault="00D27B07" w:rsidP="006D0A0D">
      <w:pPr>
        <w:pStyle w:val="ListBullet3"/>
        <w:rPr>
          <w:b/>
          <w:bCs/>
        </w:rPr>
      </w:pPr>
      <w:r>
        <w:rPr>
          <w:b/>
          <w:bCs/>
        </w:rPr>
        <w:t xml:space="preserve">Use DNS servers - </w:t>
      </w:r>
      <w:r w:rsidRPr="001F37A8">
        <w:t>Enable</w:t>
      </w:r>
      <w:r>
        <w:rPr>
          <w:b/>
          <w:bCs/>
        </w:rPr>
        <w:t xml:space="preserve"> </w:t>
      </w:r>
      <w:r w:rsidRPr="00D959CF">
        <w:t>to use DNS servers</w:t>
      </w:r>
      <w:r>
        <w:rPr>
          <w:b/>
          <w:bCs/>
        </w:rPr>
        <w:t>.</w:t>
      </w:r>
    </w:p>
    <w:p w14:paraId="0C03A38B" w14:textId="77777777" w:rsidR="00D27B07" w:rsidRDefault="00D27B07" w:rsidP="006D0A0D">
      <w:pPr>
        <w:pStyle w:val="ListBullet3"/>
        <w:rPr>
          <w:b/>
          <w:bCs/>
        </w:rPr>
      </w:pPr>
      <w:r>
        <w:rPr>
          <w:b/>
          <w:bCs/>
        </w:rPr>
        <w:t xml:space="preserve">Use NTP servers - </w:t>
      </w:r>
      <w:r w:rsidRPr="001F37A8">
        <w:t>Enable</w:t>
      </w:r>
      <w:r>
        <w:rPr>
          <w:b/>
          <w:bCs/>
        </w:rPr>
        <w:t xml:space="preserve"> </w:t>
      </w:r>
      <w:r w:rsidRPr="006F6C6A">
        <w:t>to use</w:t>
      </w:r>
      <w:r>
        <w:rPr>
          <w:b/>
          <w:bCs/>
        </w:rPr>
        <w:t xml:space="preserve"> </w:t>
      </w:r>
      <w:r w:rsidRPr="00D959CF">
        <w:t>NTP servers</w:t>
      </w:r>
      <w:r>
        <w:rPr>
          <w:b/>
          <w:bCs/>
        </w:rPr>
        <w:t>.</w:t>
      </w:r>
    </w:p>
    <w:p w14:paraId="02A5BB01" w14:textId="77777777" w:rsidR="00D27B07" w:rsidRDefault="00D27B07" w:rsidP="00D27B07">
      <w:pPr>
        <w:spacing w:before="0"/>
        <w:rPr>
          <w:b/>
          <w:bCs/>
        </w:rPr>
      </w:pPr>
      <w:r w:rsidRPr="00076326">
        <w:t>User can Configure</w:t>
      </w:r>
      <w:r w:rsidRPr="00076326">
        <w:rPr>
          <w:b/>
          <w:bCs/>
        </w:rPr>
        <w:t xml:space="preserve"> </w:t>
      </w:r>
      <w:r w:rsidRPr="00076326">
        <w:t>the BMC network setting through interfaces</w:t>
      </w:r>
      <w:r>
        <w:t xml:space="preserve"> </w:t>
      </w:r>
      <w:r w:rsidRPr="00076326">
        <w:rPr>
          <w:b/>
          <w:bCs/>
        </w:rPr>
        <w:t xml:space="preserve">eth0, usb0 </w:t>
      </w:r>
      <w:r w:rsidRPr="009C7F98">
        <w:t>and</w:t>
      </w:r>
      <w:r w:rsidRPr="00076326">
        <w:rPr>
          <w:b/>
          <w:bCs/>
        </w:rPr>
        <w:t xml:space="preserve"> usb1</w:t>
      </w:r>
      <w:r w:rsidRPr="00A454EF">
        <w:t>. By clicking the respective interfaces, it allows the user to perform the following operations:</w:t>
      </w:r>
      <w:r>
        <w:rPr>
          <w:b/>
          <w:bCs/>
        </w:rPr>
        <w:t xml:space="preserve"> </w:t>
      </w:r>
    </w:p>
    <w:p w14:paraId="2B03CEFC" w14:textId="77777777" w:rsidR="00D27B07" w:rsidRPr="009B754A" w:rsidRDefault="00D27B07" w:rsidP="00D37737">
      <w:pPr>
        <w:pStyle w:val="StyleListParagraphNumberingBefore0pt"/>
      </w:pPr>
      <w:r w:rsidRPr="00076326">
        <w:t>It shows the</w:t>
      </w:r>
      <w:r>
        <w:t xml:space="preserve"> </w:t>
      </w:r>
      <w:r w:rsidRPr="009B754A">
        <w:t xml:space="preserve">Link status </w:t>
      </w:r>
      <w:r w:rsidRPr="00076326">
        <w:t>and</w:t>
      </w:r>
      <w:r w:rsidRPr="009B754A">
        <w:t xml:space="preserve"> speed (mbps)</w:t>
      </w:r>
      <w:r>
        <w:t>.</w:t>
      </w:r>
    </w:p>
    <w:p w14:paraId="4C28672D" w14:textId="77777777" w:rsidR="00D27B07" w:rsidRPr="00076326" w:rsidRDefault="00D27B07" w:rsidP="00D91D9D">
      <w:pPr>
        <w:numPr>
          <w:ilvl w:val="0"/>
          <w:numId w:val="28"/>
        </w:numPr>
        <w:spacing w:before="0"/>
        <w:rPr>
          <w:b/>
          <w:bCs/>
        </w:rPr>
      </w:pPr>
      <w:r w:rsidRPr="00076326">
        <w:rPr>
          <w:b/>
          <w:bCs/>
        </w:rPr>
        <w:t>Interface settings</w:t>
      </w:r>
      <w:r>
        <w:rPr>
          <w:b/>
          <w:bCs/>
        </w:rPr>
        <w:t>:</w:t>
      </w:r>
    </w:p>
    <w:p w14:paraId="450AFAB8" w14:textId="77777777" w:rsidR="00D27B07" w:rsidRPr="007A4880" w:rsidRDefault="00D27B07" w:rsidP="00D91D9D">
      <w:pPr>
        <w:pStyle w:val="Bullet2"/>
        <w:numPr>
          <w:ilvl w:val="0"/>
          <w:numId w:val="29"/>
        </w:numPr>
        <w:spacing w:after="120"/>
        <w:ind w:left="2058" w:hanging="357"/>
        <w:rPr>
          <w:b/>
          <w:bCs/>
        </w:rPr>
      </w:pPr>
      <w:r>
        <w:rPr>
          <w:b/>
          <w:bCs/>
        </w:rPr>
        <w:t xml:space="preserve">FQDN – </w:t>
      </w:r>
      <w:r w:rsidRPr="007A4880">
        <w:t>It shows domain name</w:t>
      </w:r>
      <w:r>
        <w:t>.</w:t>
      </w:r>
    </w:p>
    <w:p w14:paraId="514148B9" w14:textId="77777777" w:rsidR="00D27B07" w:rsidRPr="007A4880" w:rsidRDefault="00D27B07" w:rsidP="00D91D9D">
      <w:pPr>
        <w:pStyle w:val="Bullet2"/>
        <w:numPr>
          <w:ilvl w:val="0"/>
          <w:numId w:val="29"/>
        </w:numPr>
        <w:spacing w:after="120"/>
        <w:ind w:left="2058" w:hanging="357"/>
      </w:pPr>
      <w:r w:rsidRPr="000618A9">
        <w:rPr>
          <w:b/>
          <w:bCs/>
        </w:rPr>
        <w:t>MAC address</w:t>
      </w:r>
      <w:r>
        <w:t xml:space="preserve"> – Click </w:t>
      </w:r>
      <w:r w:rsidRPr="000618A9">
        <w:rPr>
          <w:b/>
          <w:bCs/>
        </w:rPr>
        <w:t>Edit Mac address</w:t>
      </w:r>
      <w:r>
        <w:t xml:space="preserve"> icon to add </w:t>
      </w:r>
      <w:r w:rsidRPr="00C21D77">
        <w:t>MAC addres</w:t>
      </w:r>
      <w:r>
        <w:t>s.</w:t>
      </w:r>
    </w:p>
    <w:p w14:paraId="508FBFEA" w14:textId="15F876C4" w:rsidR="00D27B07" w:rsidRPr="004A74E2" w:rsidRDefault="00D27B07" w:rsidP="00D37737">
      <w:pPr>
        <w:pStyle w:val="StyleListParagraphNumberingBefore0pt"/>
      </w:pPr>
      <w:r>
        <w:t xml:space="preserve">IPv4 </w:t>
      </w:r>
      <w:r w:rsidRPr="007A4880">
        <w:t>address</w:t>
      </w:r>
      <w:r>
        <w:t xml:space="preserve">es – </w:t>
      </w:r>
      <w:r w:rsidRPr="002847CF">
        <w:t xml:space="preserve">It </w:t>
      </w:r>
      <w:r>
        <w:t xml:space="preserve">displays </w:t>
      </w:r>
      <w:r w:rsidR="006D0A0D">
        <w:t>information</w:t>
      </w:r>
      <w:r>
        <w:t xml:space="preserve"> like </w:t>
      </w:r>
      <w:r w:rsidRPr="002847CF">
        <w:t>IP</w:t>
      </w:r>
      <w:r>
        <w:t xml:space="preserve"> a</w:t>
      </w:r>
      <w:r w:rsidRPr="002847CF">
        <w:t xml:space="preserve">ddress, Gateway, Subnet mask </w:t>
      </w:r>
      <w:r w:rsidRPr="009C7F98">
        <w:t>and</w:t>
      </w:r>
      <w:r w:rsidRPr="002847CF">
        <w:t xml:space="preserve"> Address origin</w:t>
      </w:r>
      <w:r>
        <w:t xml:space="preserve">. </w:t>
      </w:r>
      <w:r w:rsidR="006D0A0D">
        <w:t>A</w:t>
      </w:r>
      <w:r w:rsidRPr="002847CF">
        <w:t>nd</w:t>
      </w:r>
      <w:r>
        <w:t xml:space="preserve"> </w:t>
      </w:r>
      <w:r w:rsidR="006D0A0D">
        <w:t>then the user</w:t>
      </w:r>
      <w:r>
        <w:t xml:space="preserve"> can </w:t>
      </w:r>
      <w:r w:rsidR="006D0A0D" w:rsidRPr="002847CF">
        <w:t xml:space="preserve">add </w:t>
      </w:r>
      <w:r w:rsidRPr="002847CF">
        <w:t>static IP</w:t>
      </w:r>
      <w:r>
        <w:t>v</w:t>
      </w:r>
      <w:r w:rsidRPr="002847CF">
        <w:t>4 address</w:t>
      </w:r>
      <w:r>
        <w:t xml:space="preserve"> </w:t>
      </w:r>
      <w:r w:rsidRPr="00765EEA">
        <w:t>as</w:t>
      </w:r>
      <w:r>
        <w:t xml:space="preserve"> displayed in the below screenshot.</w:t>
      </w:r>
    </w:p>
    <w:p w14:paraId="35C264A0" w14:textId="6B9859FD" w:rsidR="00D27B07" w:rsidRDefault="00CE290C" w:rsidP="00B70AB4">
      <w:pPr>
        <w:pStyle w:val="Figure"/>
      </w:pPr>
      <w:r>
        <w:drawing>
          <wp:inline distT="0" distB="0" distL="0" distR="0" wp14:anchorId="4EC12509" wp14:editId="44810AAA">
            <wp:extent cx="5943600" cy="2917292"/>
            <wp:effectExtent l="19050" t="19050" r="19050" b="16510"/>
            <wp:docPr id="210301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4827" name="Picture 1" descr="A screenshot of a computer&#10;&#10;Description automatically generated"/>
                    <pic:cNvPicPr/>
                  </pic:nvPicPr>
                  <pic:blipFill>
                    <a:blip r:embed="rId13"/>
                    <a:stretch>
                      <a:fillRect/>
                    </a:stretch>
                  </pic:blipFill>
                  <pic:spPr>
                    <a:xfrm>
                      <a:off x="0" y="0"/>
                      <a:ext cx="5943600" cy="2917292"/>
                    </a:xfrm>
                    <a:prstGeom prst="rect">
                      <a:avLst/>
                    </a:prstGeom>
                    <a:ln>
                      <a:solidFill>
                        <a:schemeClr val="tx1"/>
                      </a:solidFill>
                    </a:ln>
                  </pic:spPr>
                </pic:pic>
              </a:graphicData>
            </a:graphic>
          </wp:inline>
        </w:drawing>
      </w:r>
    </w:p>
    <w:p w14:paraId="4461A004" w14:textId="77777777" w:rsidR="00D27B07" w:rsidRPr="00820DAE" w:rsidRDefault="00D27B07" w:rsidP="00D91D9D">
      <w:pPr>
        <w:pStyle w:val="Bullet2"/>
        <w:numPr>
          <w:ilvl w:val="0"/>
          <w:numId w:val="29"/>
        </w:numPr>
        <w:spacing w:after="120"/>
        <w:ind w:left="2058" w:hanging="357"/>
      </w:pPr>
      <w:r w:rsidRPr="002847CF">
        <w:rPr>
          <w:b/>
          <w:bCs/>
        </w:rPr>
        <w:t>Add static IPV4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IPv4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820DAE">
        <w:rPr>
          <w:b/>
          <w:bCs/>
        </w:rPr>
        <w:t>Gateway,</w:t>
      </w:r>
      <w:r w:rsidRPr="00820DAE">
        <w:t xml:space="preserve"> and </w:t>
      </w:r>
      <w:r w:rsidRPr="00820DAE">
        <w:rPr>
          <w:b/>
          <w:bCs/>
        </w:rPr>
        <w:t>Subnet mask</w:t>
      </w:r>
      <w:r>
        <w:rPr>
          <w:b/>
          <w:bCs/>
        </w:rPr>
        <w:t>.</w:t>
      </w:r>
    </w:p>
    <w:p w14:paraId="7044868D"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IPV4 address</w:t>
      </w:r>
      <w:r>
        <w:t>.</w:t>
      </w:r>
    </w:p>
    <w:p w14:paraId="0FEACBE8" w14:textId="2A4FDB23" w:rsidR="00D27B07" w:rsidRDefault="00D27B07" w:rsidP="00D91D9D">
      <w:pPr>
        <w:pStyle w:val="Bullet2"/>
        <w:numPr>
          <w:ilvl w:val="0"/>
          <w:numId w:val="29"/>
        </w:numPr>
        <w:spacing w:after="120"/>
        <w:ind w:left="2058" w:hanging="357"/>
      </w:pPr>
      <w:r w:rsidRPr="00AD03B5">
        <w:t>Add</w:t>
      </w:r>
      <w:r w:rsidR="006D0A0D">
        <w:t xml:space="preserve">ress </w:t>
      </w:r>
      <w:r w:rsidRPr="00AD03B5">
        <w:t xml:space="preserve">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3D9D4059" w14:textId="719A7220" w:rsidR="00D27B07" w:rsidRDefault="00D27B07" w:rsidP="00D37737">
      <w:pPr>
        <w:pStyle w:val="StyleListParagraphNumberingBefore0pt"/>
      </w:pPr>
      <w:r w:rsidRPr="00820DAE">
        <w:t>IP</w:t>
      </w:r>
      <w:r>
        <w:t>v6</w:t>
      </w:r>
      <w:r w:rsidRPr="00820DAE">
        <w:t xml:space="preserve"> addresses – </w:t>
      </w:r>
      <w:r w:rsidRPr="002847CF">
        <w:t xml:space="preserve">It </w:t>
      </w:r>
      <w:r>
        <w:t xml:space="preserve">displays the information like </w:t>
      </w:r>
      <w:r w:rsidRPr="000618A9">
        <w:rPr>
          <w:b/>
          <w:bCs/>
        </w:rPr>
        <w:t>IP address</w:t>
      </w:r>
      <w:r w:rsidRPr="00820DAE">
        <w:t xml:space="preserve">, </w:t>
      </w:r>
      <w:r w:rsidRPr="000618A9">
        <w:rPr>
          <w:b/>
          <w:bCs/>
        </w:rPr>
        <w:t>Prefix Length</w:t>
      </w:r>
      <w:r w:rsidRPr="00820DAE">
        <w:t xml:space="preserve"> and</w:t>
      </w:r>
      <w:r>
        <w:t>.</w:t>
      </w:r>
      <w:r w:rsidRPr="00076135">
        <w:t xml:space="preserve"> </w:t>
      </w:r>
      <w:r w:rsidRPr="000618A9">
        <w:rPr>
          <w:b/>
          <w:bCs/>
        </w:rPr>
        <w:t>Gateway</w:t>
      </w:r>
      <w:r>
        <w:t xml:space="preserve">. </w:t>
      </w:r>
      <w:r w:rsidRPr="002847CF">
        <w:t>And</w:t>
      </w:r>
      <w:r>
        <w:t xml:space="preserve"> user can </w:t>
      </w:r>
      <w:r w:rsidR="006D0A0D">
        <w:t>a</w:t>
      </w:r>
      <w:r w:rsidRPr="002847CF">
        <w:rPr>
          <w:b/>
          <w:bCs/>
        </w:rPr>
        <w:t>dd static IP</w:t>
      </w:r>
      <w:r>
        <w:rPr>
          <w:b/>
          <w:bCs/>
        </w:rPr>
        <w:t>v6</w:t>
      </w:r>
      <w:r w:rsidRPr="002847CF">
        <w:rPr>
          <w:b/>
          <w:bCs/>
        </w:rPr>
        <w:t xml:space="preserve"> address</w:t>
      </w:r>
      <w:r>
        <w:t>.</w:t>
      </w:r>
    </w:p>
    <w:p w14:paraId="54BA7198" w14:textId="1403AA67" w:rsidR="00D27B07" w:rsidRDefault="00CE290C" w:rsidP="00B70AB4">
      <w:pPr>
        <w:pStyle w:val="Figure"/>
      </w:pPr>
      <w:r>
        <w:lastRenderedPageBreak/>
        <w:drawing>
          <wp:inline distT="0" distB="0" distL="0" distR="0" wp14:anchorId="6BACDB00" wp14:editId="458E86EC">
            <wp:extent cx="5943600" cy="2866832"/>
            <wp:effectExtent l="19050" t="19050" r="19050" b="10160"/>
            <wp:docPr id="21267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16049" name=""/>
                    <pic:cNvPicPr/>
                  </pic:nvPicPr>
                  <pic:blipFill>
                    <a:blip r:embed="rId14"/>
                    <a:stretch>
                      <a:fillRect/>
                    </a:stretch>
                  </pic:blipFill>
                  <pic:spPr>
                    <a:xfrm>
                      <a:off x="0" y="0"/>
                      <a:ext cx="5943600" cy="2866832"/>
                    </a:xfrm>
                    <a:prstGeom prst="rect">
                      <a:avLst/>
                    </a:prstGeom>
                    <a:ln>
                      <a:solidFill>
                        <a:schemeClr val="tx1"/>
                      </a:solidFill>
                    </a:ln>
                  </pic:spPr>
                </pic:pic>
              </a:graphicData>
            </a:graphic>
          </wp:inline>
        </w:drawing>
      </w:r>
    </w:p>
    <w:p w14:paraId="3D14F758" w14:textId="77777777" w:rsidR="00D27B07" w:rsidRPr="004A74E2" w:rsidRDefault="00D27B07" w:rsidP="00D91D9D">
      <w:pPr>
        <w:pStyle w:val="Bullet2"/>
        <w:numPr>
          <w:ilvl w:val="0"/>
          <w:numId w:val="29"/>
        </w:numPr>
        <w:spacing w:after="120"/>
        <w:ind w:left="2058" w:hanging="357"/>
      </w:pPr>
      <w:r w:rsidRPr="001564BD">
        <w:rPr>
          <w:b/>
          <w:bCs/>
        </w:rPr>
        <w:t>Add static IP</w:t>
      </w:r>
      <w:r>
        <w:rPr>
          <w:b/>
          <w:bCs/>
        </w:rPr>
        <w:t>v</w:t>
      </w:r>
      <w:r w:rsidRPr="001564BD">
        <w:rPr>
          <w:b/>
          <w:bCs/>
        </w:rPr>
        <w:t>6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IPv6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1564BD">
        <w:rPr>
          <w:b/>
          <w:bCs/>
        </w:rPr>
        <w:t>Prefix Length</w:t>
      </w:r>
      <w:r>
        <w:rPr>
          <w:b/>
          <w:bCs/>
        </w:rPr>
        <w:t xml:space="preserve"> </w:t>
      </w:r>
      <w:r w:rsidRPr="00820DAE">
        <w:t>and</w:t>
      </w:r>
      <w:r>
        <w:t xml:space="preserve"> </w:t>
      </w:r>
      <w:r w:rsidRPr="004A74E2">
        <w:rPr>
          <w:b/>
          <w:bCs/>
        </w:rPr>
        <w:t>Gateway</w:t>
      </w:r>
      <w:r>
        <w:rPr>
          <w:b/>
          <w:bCs/>
        </w:rPr>
        <w:t>.</w:t>
      </w:r>
    </w:p>
    <w:p w14:paraId="6861C04F"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w:t>
      </w:r>
      <w:r>
        <w:t>v</w:t>
      </w:r>
      <w:r w:rsidRPr="006E6801">
        <w:t>6 address</w:t>
      </w:r>
      <w:r>
        <w:t>.</w:t>
      </w:r>
    </w:p>
    <w:p w14:paraId="091B92A2" w14:textId="4D1936A7" w:rsidR="00D27B07" w:rsidRDefault="00D27B07" w:rsidP="00D91D9D">
      <w:pPr>
        <w:pStyle w:val="Bullet2"/>
        <w:numPr>
          <w:ilvl w:val="0"/>
          <w:numId w:val="29"/>
        </w:numPr>
        <w:spacing w:after="120"/>
        <w:ind w:left="2058" w:hanging="357"/>
      </w:pPr>
      <w:r w:rsidRPr="00AD03B5">
        <w:t xml:space="preserve">Added 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01D514F7" w14:textId="77777777" w:rsidR="00D27B07" w:rsidRPr="004D508B" w:rsidRDefault="00D27B07" w:rsidP="00D37737">
      <w:pPr>
        <w:pStyle w:val="StyleListParagraphNumberingBefore0pt"/>
      </w:pPr>
      <w:r w:rsidRPr="005A2A56">
        <w:t>Static DNS</w:t>
      </w:r>
      <w:r>
        <w:t xml:space="preserve"> - </w:t>
      </w:r>
      <w:r w:rsidRPr="005A2A56">
        <w:t xml:space="preserve">Click </w:t>
      </w:r>
      <w:r w:rsidRPr="005627F8">
        <w:rPr>
          <w:b/>
          <w:bCs/>
        </w:rPr>
        <w:t>Add IP address</w:t>
      </w:r>
      <w:r w:rsidRPr="005A2A56">
        <w:t xml:space="preserve">, enter the </w:t>
      </w:r>
      <w:r w:rsidRPr="005627F8">
        <w:rPr>
          <w:b/>
          <w:bCs/>
        </w:rPr>
        <w:t>Static DNS</w:t>
      </w:r>
      <w:r>
        <w:t xml:space="preserve"> </w:t>
      </w:r>
      <w:r w:rsidRPr="005A2A56">
        <w:t xml:space="preserve">and click </w:t>
      </w:r>
      <w:r w:rsidRPr="005627F8">
        <w:rPr>
          <w:b/>
          <w:bCs/>
        </w:rPr>
        <w:t>ADD</w:t>
      </w:r>
      <w:r w:rsidRPr="005A2A56">
        <w:t xml:space="preserve"> to successfully </w:t>
      </w:r>
      <w:r>
        <w:t>add</w:t>
      </w:r>
      <w:r w:rsidRPr="005A2A56">
        <w:t xml:space="preserve"> the Static DNS</w:t>
      </w:r>
      <w:r>
        <w:t>.</w:t>
      </w:r>
    </w:p>
    <w:p w14:paraId="6691FF7A" w14:textId="165259D0" w:rsidR="00D27B07" w:rsidRDefault="00CE290C" w:rsidP="00B70AB4">
      <w:pPr>
        <w:pStyle w:val="Figure"/>
      </w:pPr>
      <w:r>
        <w:drawing>
          <wp:inline distT="0" distB="0" distL="0" distR="0" wp14:anchorId="704C4100" wp14:editId="0D798FAA">
            <wp:extent cx="5943600" cy="2584011"/>
            <wp:effectExtent l="0" t="0" r="0" b="6985"/>
            <wp:docPr id="109802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867" name="Picture 1" descr="A screenshot of a computer&#10;&#10;Description automatically generated"/>
                    <pic:cNvPicPr/>
                  </pic:nvPicPr>
                  <pic:blipFill>
                    <a:blip r:embed="rId15"/>
                    <a:stretch>
                      <a:fillRect/>
                    </a:stretch>
                  </pic:blipFill>
                  <pic:spPr>
                    <a:xfrm>
                      <a:off x="0" y="0"/>
                      <a:ext cx="5943600" cy="2584011"/>
                    </a:xfrm>
                    <a:prstGeom prst="rect">
                      <a:avLst/>
                    </a:prstGeom>
                  </pic:spPr>
                </pic:pic>
              </a:graphicData>
            </a:graphic>
          </wp:inline>
        </w:drawing>
      </w:r>
    </w:p>
    <w:p w14:paraId="387ACFA8" w14:textId="6E49B273" w:rsidR="00B4689A" w:rsidRPr="00D37737" w:rsidRDefault="00B4689A" w:rsidP="00B4689A">
      <w:pPr>
        <w:rPr>
          <w:b/>
          <w:i/>
          <w:iCs/>
        </w:rPr>
      </w:pPr>
      <w:r w:rsidRPr="00D37737">
        <w:rPr>
          <w:b/>
          <w:i/>
          <w:iCs/>
        </w:rPr>
        <w:t>Note:</w:t>
      </w:r>
    </w:p>
    <w:p w14:paraId="2E58FE49" w14:textId="66B1667F" w:rsidR="00B4689A" w:rsidRPr="00D37737" w:rsidRDefault="00B4689A" w:rsidP="00B4689A">
      <w:pPr>
        <w:rPr>
          <w:i/>
          <w:iCs/>
        </w:rPr>
      </w:pPr>
      <w:r w:rsidRPr="00D37737">
        <w:rPr>
          <w:i/>
          <w:iCs/>
        </w:rPr>
        <w:t>Open BMC will support only uni-cast and locally administrated MAC address</w:t>
      </w:r>
      <w:r w:rsidR="005627F8">
        <w:rPr>
          <w:i/>
          <w:iCs/>
        </w:rPr>
        <w:t>.</w:t>
      </w:r>
    </w:p>
    <w:p w14:paraId="10BC5227" w14:textId="4919CA92" w:rsidR="00B4689A" w:rsidRPr="0061798F" w:rsidRDefault="00B4689A" w:rsidP="00B4689A">
      <w:pPr>
        <w:rPr>
          <w:b/>
        </w:rPr>
      </w:pPr>
      <w:r w:rsidRPr="0061798F">
        <w:rPr>
          <w:b/>
        </w:rPr>
        <w:t>Range:</w:t>
      </w:r>
    </w:p>
    <w:p w14:paraId="0E62D02A" w14:textId="7D7D25B7" w:rsidR="00B4689A" w:rsidRDefault="00B4689A" w:rsidP="00B4689A">
      <w:r>
        <w:t>There are 4 ranges of Locally Administered Address Ranges that can be used on a local network:</w:t>
      </w:r>
    </w:p>
    <w:p w14:paraId="33F3BC6F" w14:textId="451CE626" w:rsidR="00B4689A" w:rsidRDefault="00B4689A" w:rsidP="00B4689A">
      <w:r>
        <w:t>x2-xx-xx-xx-xx-xx</w:t>
      </w:r>
    </w:p>
    <w:p w14:paraId="521FEA2D" w14:textId="00B625A3" w:rsidR="00B4689A" w:rsidRDefault="00B4689A" w:rsidP="00B4689A">
      <w:r>
        <w:lastRenderedPageBreak/>
        <w:t>x6-xx-xx-xx-xx-xx</w:t>
      </w:r>
    </w:p>
    <w:p w14:paraId="7A25BA05" w14:textId="66CE8BEB" w:rsidR="00B4689A" w:rsidRDefault="00B4689A" w:rsidP="00B4689A">
      <w:r>
        <w:t>xA-xx-xx-xx-xx-xx</w:t>
      </w:r>
    </w:p>
    <w:p w14:paraId="01E4D6E9" w14:textId="1CDAAEEF" w:rsidR="00B4689A" w:rsidRDefault="00B4689A" w:rsidP="00B4689A">
      <w:r>
        <w:t>xE-xx-xx-xx-xx-xx</w:t>
      </w:r>
    </w:p>
    <w:p w14:paraId="651898C8" w14:textId="3DCF7238" w:rsidR="00B4689A" w:rsidRDefault="00B4689A" w:rsidP="00B4689A">
      <w:r>
        <w:t>Where x can be replaced by any hex value</w:t>
      </w:r>
    </w:p>
    <w:p w14:paraId="5A5DA08A" w14:textId="5B52766A" w:rsidR="00D37737" w:rsidRDefault="00D37737" w:rsidP="00B4689A"/>
    <w:p w14:paraId="167557CA" w14:textId="25580314" w:rsidR="00FA5508" w:rsidRPr="00050E4C" w:rsidRDefault="009D3A73" w:rsidP="00DF67E6">
      <w:pPr>
        <w:rPr>
          <w:b/>
          <w:bCs/>
        </w:rPr>
      </w:pPr>
      <w:bookmarkStart w:id="25" w:name="_Toc482710748"/>
      <w:r w:rsidRPr="00050E4C">
        <w:rPr>
          <w:b/>
          <w:bCs/>
        </w:rPr>
        <w:t xml:space="preserve">Establish </w:t>
      </w:r>
      <w:r w:rsidR="00FA5508" w:rsidRPr="00050E4C">
        <w:rPr>
          <w:b/>
          <w:bCs/>
        </w:rPr>
        <w:t>WEB</w:t>
      </w:r>
      <w:bookmarkEnd w:id="25"/>
    </w:p>
    <w:p w14:paraId="3C7AD342" w14:textId="13842EE7" w:rsidR="00D27B07" w:rsidRPr="00D27B07" w:rsidRDefault="009815A6" w:rsidP="00D27B07">
      <w:r>
        <w:t>BMC FW supports a web server based on the bmcweb implementation and web</w:t>
      </w:r>
      <w:r w:rsidR="00EC03D8">
        <w:t>ui-vue</w:t>
      </w:r>
      <w:r>
        <w:t xml:space="preserve"> front end. This can be accessed using the BMC IP address. </w:t>
      </w:r>
    </w:p>
    <w:p w14:paraId="4BFD794B" w14:textId="77777777" w:rsidR="00D27B07" w:rsidRDefault="00D27B07" w:rsidP="00DF67E6">
      <w:r>
        <w:t>The fields are explained as follows:</w:t>
      </w:r>
    </w:p>
    <w:p w14:paraId="56230FAE" w14:textId="77777777" w:rsidR="00D27B07" w:rsidRDefault="00D27B07" w:rsidP="00DF67E6">
      <w:r w:rsidRPr="00B05B80">
        <w:rPr>
          <w:b/>
          <w:bCs/>
        </w:rPr>
        <w:t>Username</w:t>
      </w:r>
      <w:r>
        <w:t xml:space="preserve">: Enter your username in this field. </w:t>
      </w:r>
    </w:p>
    <w:p w14:paraId="1A1D7376" w14:textId="77777777" w:rsidR="00D27B07" w:rsidRDefault="00D27B07" w:rsidP="00DF67E6">
      <w:r w:rsidRPr="00B05B80">
        <w:rPr>
          <w:b/>
          <w:bCs/>
        </w:rPr>
        <w:t>Password</w:t>
      </w:r>
      <w:r>
        <w:t xml:space="preserve">: Enter your password in this field. </w:t>
      </w:r>
    </w:p>
    <w:p w14:paraId="02BEB1C4" w14:textId="58AD6E11" w:rsidR="00D27B07" w:rsidRPr="00B05B80" w:rsidRDefault="00D27B07" w:rsidP="00DF67E6">
      <w:r w:rsidRPr="00282BF3">
        <w:rPr>
          <w:b/>
          <w:bCs/>
        </w:rPr>
        <w:t>Log in</w:t>
      </w:r>
      <w:r w:rsidRPr="00282BF3">
        <w:t xml:space="preserve">: After entering the required credentials, click </w:t>
      </w:r>
      <w:r w:rsidRPr="00D301C3">
        <w:rPr>
          <w:b/>
          <w:bCs/>
        </w:rPr>
        <w:t>Log in</w:t>
      </w:r>
      <w:r w:rsidRPr="00282BF3">
        <w:t xml:space="preserve"> to login to </w:t>
      </w:r>
      <w:r w:rsidRPr="005D2BF1">
        <w:t>MegaRAC</w:t>
      </w:r>
      <w:r w:rsidR="00EC03D8" w:rsidRPr="005D2BF1">
        <w:t xml:space="preserve"> </w:t>
      </w:r>
      <w:r w:rsidR="008B5419">
        <w:t xml:space="preserve">community edition </w:t>
      </w:r>
      <w:r w:rsidRPr="005D2BF1">
        <w:t>GUI.</w:t>
      </w:r>
    </w:p>
    <w:p w14:paraId="68B6685E" w14:textId="21CEC657" w:rsidR="00D27B07" w:rsidRDefault="00D27B07" w:rsidP="00D27B07">
      <w:r w:rsidRPr="006C5305">
        <w:t>Once logged</w:t>
      </w:r>
      <w:r w:rsidR="00EC03D8">
        <w:t xml:space="preserve"> successfully</w:t>
      </w:r>
      <w:r w:rsidRPr="006C5305">
        <w:t>, you will get the BMC Overview page as shown below.</w:t>
      </w:r>
    </w:p>
    <w:p w14:paraId="6FC22B3C" w14:textId="42A86C55" w:rsidR="00D27B07" w:rsidRDefault="00050E4C" w:rsidP="00B70AB4">
      <w:pPr>
        <w:pStyle w:val="Figure"/>
      </w:pPr>
      <w:r>
        <w:drawing>
          <wp:inline distT="0" distB="0" distL="0" distR="0" wp14:anchorId="5250C814" wp14:editId="57A3A7C1">
            <wp:extent cx="5943600" cy="2912308"/>
            <wp:effectExtent l="19050" t="19050" r="19050" b="21590"/>
            <wp:docPr id="12974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786" name="Picture 1" descr="A screenshot of a computer&#10;&#10;Description automatically generated"/>
                    <pic:cNvPicPr/>
                  </pic:nvPicPr>
                  <pic:blipFill>
                    <a:blip r:embed="rId16"/>
                    <a:stretch>
                      <a:fillRect/>
                    </a:stretch>
                  </pic:blipFill>
                  <pic:spPr>
                    <a:xfrm>
                      <a:off x="0" y="0"/>
                      <a:ext cx="5943600" cy="2912308"/>
                    </a:xfrm>
                    <a:prstGeom prst="rect">
                      <a:avLst/>
                    </a:prstGeom>
                    <a:ln>
                      <a:solidFill>
                        <a:schemeClr val="tx1"/>
                      </a:solidFill>
                    </a:ln>
                  </pic:spPr>
                </pic:pic>
              </a:graphicData>
            </a:graphic>
          </wp:inline>
        </w:drawing>
      </w:r>
    </w:p>
    <w:p w14:paraId="635E70BA" w14:textId="77777777" w:rsidR="00D27B07" w:rsidRDefault="00D27B07" w:rsidP="00DF67E6">
      <w:r>
        <w:t xml:space="preserve">Quick buttons at the top right panel in </w:t>
      </w:r>
      <w:r w:rsidRPr="00323F5B">
        <w:rPr>
          <w:b/>
          <w:bCs/>
        </w:rPr>
        <w:t>Overview</w:t>
      </w:r>
      <w:r>
        <w:t xml:space="preserve"> page:</w:t>
      </w:r>
    </w:p>
    <w:p w14:paraId="39177C11" w14:textId="77777777" w:rsidR="00D27B07" w:rsidRDefault="00D27B07" w:rsidP="00D91D9D">
      <w:pPr>
        <w:pStyle w:val="ListNumber2"/>
        <w:numPr>
          <w:ilvl w:val="0"/>
          <w:numId w:val="30"/>
        </w:numPr>
        <w:tabs>
          <w:tab w:val="clear" w:pos="720"/>
          <w:tab w:val="num" w:pos="1077"/>
        </w:tabs>
        <w:ind w:left="1077"/>
      </w:pPr>
      <w:r w:rsidRPr="00D27B07">
        <w:rPr>
          <w:b/>
          <w:bCs/>
        </w:rPr>
        <w:t>Health</w:t>
      </w:r>
      <w:r>
        <w:t xml:space="preserve"> - Click </w:t>
      </w:r>
      <w:r w:rsidRPr="00D27B07">
        <w:rPr>
          <w:b/>
          <w:bCs/>
        </w:rPr>
        <w:t>Health</w:t>
      </w:r>
      <w:r>
        <w:t xml:space="preserve"> will redirect to </w:t>
      </w:r>
      <w:r w:rsidRPr="00D27B07">
        <w:rPr>
          <w:b/>
          <w:bCs/>
        </w:rPr>
        <w:t xml:space="preserve">Event Logs </w:t>
      </w:r>
      <w:r w:rsidRPr="00323F5B">
        <w:t>page</w:t>
      </w:r>
      <w:r>
        <w:t>.</w:t>
      </w:r>
    </w:p>
    <w:p w14:paraId="54FF729D" w14:textId="77777777" w:rsidR="00D27B07" w:rsidRDefault="00D27B07">
      <w:pPr>
        <w:pStyle w:val="ListNumber2"/>
        <w:tabs>
          <w:tab w:val="num" w:pos="1077"/>
        </w:tabs>
        <w:ind w:left="1077"/>
      </w:pPr>
      <w:r w:rsidRPr="004C382B">
        <w:rPr>
          <w:b/>
          <w:bCs/>
        </w:rPr>
        <w:t>Power</w:t>
      </w:r>
      <w:r>
        <w:t xml:space="preserve"> - Click </w:t>
      </w:r>
      <w:r w:rsidRPr="004C382B">
        <w:rPr>
          <w:b/>
          <w:bCs/>
        </w:rPr>
        <w:t>Power</w:t>
      </w:r>
      <w:r>
        <w:t xml:space="preserve"> will redirect to </w:t>
      </w:r>
      <w:r w:rsidRPr="004F0FCA">
        <w:rPr>
          <w:b/>
          <w:bCs/>
        </w:rPr>
        <w:t>Server power operations</w:t>
      </w:r>
      <w:r>
        <w:rPr>
          <w:b/>
          <w:bCs/>
        </w:rPr>
        <w:t xml:space="preserve"> </w:t>
      </w:r>
      <w:r w:rsidRPr="004C382B">
        <w:t>page</w:t>
      </w:r>
      <w:r>
        <w:t>.</w:t>
      </w:r>
    </w:p>
    <w:p w14:paraId="66DCD417" w14:textId="77777777" w:rsidR="00D27B07" w:rsidRDefault="00D27B07">
      <w:pPr>
        <w:pStyle w:val="ListNumber2"/>
        <w:tabs>
          <w:tab w:val="num" w:pos="1077"/>
        </w:tabs>
        <w:ind w:left="1077"/>
      </w:pPr>
      <w:r w:rsidRPr="00323F5B">
        <w:rPr>
          <w:b/>
          <w:bCs/>
        </w:rPr>
        <w:t>Refresh</w:t>
      </w:r>
      <w:r>
        <w:t xml:space="preserve"> - It helps to refresh the current window.</w:t>
      </w:r>
    </w:p>
    <w:p w14:paraId="40C15524" w14:textId="54F908FA" w:rsidR="00D27B07" w:rsidRPr="006D0A0D" w:rsidRDefault="00D27B07">
      <w:pPr>
        <w:pStyle w:val="ListNumber2"/>
        <w:tabs>
          <w:tab w:val="num" w:pos="1077"/>
        </w:tabs>
        <w:ind w:left="1077"/>
      </w:pPr>
      <w:r w:rsidRPr="00323F5B">
        <w:rPr>
          <w:b/>
          <w:bCs/>
        </w:rPr>
        <w:t>Root</w:t>
      </w:r>
      <w:r>
        <w:rPr>
          <w:b/>
          <w:bCs/>
        </w:rPr>
        <w:t xml:space="preserve"> - </w:t>
      </w:r>
      <w:r>
        <w:t xml:space="preserve">Click </w:t>
      </w:r>
      <w:r w:rsidRPr="004C382B">
        <w:rPr>
          <w:b/>
          <w:bCs/>
        </w:rPr>
        <w:t>Root</w:t>
      </w:r>
      <w:r>
        <w:t xml:space="preserve"> </w:t>
      </w:r>
      <w:r w:rsidRPr="0086295C">
        <w:rPr>
          <w:b/>
          <w:bCs/>
        </w:rPr>
        <w:t xml:space="preserve">-&gt; </w:t>
      </w:r>
      <w:r w:rsidR="006D0A0D">
        <w:t xml:space="preserve">navigate </w:t>
      </w:r>
      <w:r>
        <w:t xml:space="preserve">to </w:t>
      </w:r>
      <w:r w:rsidRPr="004F0FCA">
        <w:rPr>
          <w:b/>
          <w:bCs/>
        </w:rPr>
        <w:t>Profile Setting</w:t>
      </w:r>
      <w:r>
        <w:t xml:space="preserve"> page to find </w:t>
      </w:r>
      <w:r w:rsidRPr="00A42F69">
        <w:t>Profile information, Change password</w:t>
      </w:r>
      <w:r>
        <w:t xml:space="preserve">, </w:t>
      </w:r>
      <w:r w:rsidRPr="00A42F69">
        <w:t>Time</w:t>
      </w:r>
      <w:r w:rsidR="00A47B8E">
        <w:t xml:space="preserve"> </w:t>
      </w:r>
      <w:r w:rsidRPr="00A42F69">
        <w:t>zone</w:t>
      </w:r>
      <w:r>
        <w:t>.</w:t>
      </w:r>
      <w:r w:rsidRPr="00A42F69">
        <w:t xml:space="preserve"> </w:t>
      </w:r>
      <w:r>
        <w:t xml:space="preserve">and </w:t>
      </w:r>
      <w:r w:rsidRPr="004C382B">
        <w:rPr>
          <w:b/>
          <w:bCs/>
        </w:rPr>
        <w:t>logout</w:t>
      </w:r>
      <w:r>
        <w:rPr>
          <w:b/>
          <w:bCs/>
        </w:rPr>
        <w:t xml:space="preserve"> </w:t>
      </w:r>
      <w:r>
        <w:t>which will come back to the Login page</w:t>
      </w:r>
      <w:r>
        <w:rPr>
          <w:b/>
          <w:bCs/>
        </w:rPr>
        <w:t>.</w:t>
      </w:r>
    </w:p>
    <w:p w14:paraId="3E9FDE21" w14:textId="77777777" w:rsidR="00155BB3" w:rsidRPr="001B42DD" w:rsidRDefault="00155BB3" w:rsidP="00DF67E6">
      <w:pPr>
        <w:pStyle w:val="Heading1"/>
      </w:pPr>
      <w:bookmarkStart w:id="26" w:name="_Toc493496645"/>
      <w:bookmarkStart w:id="27" w:name="_Toc190896369"/>
      <w:r>
        <w:lastRenderedPageBreak/>
        <w:t>BMC Debug Console</w:t>
      </w:r>
      <w:bookmarkEnd w:id="26"/>
      <w:bookmarkEnd w:id="27"/>
    </w:p>
    <w:p w14:paraId="16195DD3" w14:textId="77777777" w:rsidR="00F42945" w:rsidRPr="00CE2FB3" w:rsidRDefault="00F42945" w:rsidP="009D7F95">
      <w:pPr>
        <w:pStyle w:val="Heading2"/>
      </w:pPr>
      <w:bookmarkStart w:id="28" w:name="_Toc190896370"/>
      <w:r>
        <w:t>Minicom Configuration</w:t>
      </w:r>
      <w:bookmarkEnd w:id="28"/>
    </w:p>
    <w:p w14:paraId="66312637" w14:textId="77777777" w:rsidR="00155BB3" w:rsidRPr="00EF21B1" w:rsidRDefault="00155BB3" w:rsidP="0078403B">
      <w:r w:rsidRPr="00EF21B1">
        <w:t>In order to get correct BMC Debug console, user should configure following, apart from ‘TTY to USB serial cable’ connections from server to minicom machine. Here minicom machine can be any machine where user can get access to BMC debug console.</w:t>
      </w:r>
    </w:p>
    <w:p w14:paraId="0693FF86" w14:textId="77777777" w:rsidR="00155BB3" w:rsidRPr="00594A4E" w:rsidRDefault="00155BB3" w:rsidP="0078403B">
      <w:pPr>
        <w:rPr>
          <w:b/>
        </w:rPr>
      </w:pPr>
      <w:r w:rsidRPr="00594A4E">
        <w:rPr>
          <w:b/>
        </w:rPr>
        <w:t xml:space="preserve">When using Ubuntu as minicom machine, </w:t>
      </w:r>
    </w:p>
    <w:p w14:paraId="76BE6E99" w14:textId="3F123C0E" w:rsidR="00155BB3" w:rsidRPr="00EF21B1" w:rsidRDefault="00155BB3" w:rsidP="00D91D9D">
      <w:pPr>
        <w:pStyle w:val="ListNumber3"/>
        <w:numPr>
          <w:ilvl w:val="0"/>
          <w:numId w:val="32"/>
        </w:numPr>
      </w:pPr>
      <w:r w:rsidRPr="00EF21B1">
        <w:t>Open a terminal and type “dm</w:t>
      </w:r>
      <w:r w:rsidR="00013FBC">
        <w:t>e</w:t>
      </w:r>
      <w:r w:rsidRPr="00EF21B1">
        <w:t>sg | grep tty” which gives you in which tty device, the TTY to USB cable active.</w:t>
      </w:r>
    </w:p>
    <w:p w14:paraId="02A5E942" w14:textId="77777777" w:rsidR="00155BB3" w:rsidRPr="00EF21B1" w:rsidRDefault="00155BB3">
      <w:pPr>
        <w:pStyle w:val="ListNumber3"/>
      </w:pPr>
      <w:r w:rsidRPr="00EF21B1">
        <w:t>Install ‘minicom’ if not already available. By giving “apt-get install minicom”. If you already have minicom installed, type “minicom ttyUSB&lt;x&gt;” in order to get the debug console.</w:t>
      </w:r>
    </w:p>
    <w:p w14:paraId="31F23E40" w14:textId="77777777" w:rsidR="00155BB3" w:rsidRPr="00EF21B1" w:rsidRDefault="00155BB3">
      <w:pPr>
        <w:pStyle w:val="ListNumber3"/>
      </w:pPr>
      <w:r w:rsidRPr="00EF21B1">
        <w:t xml:space="preserve">Press ‘Ctrl + a + o’ which will show ‘configuration’ grid. From there, traverse down to “Serial Port Setup” hit enter. Following parameters are observed. </w:t>
      </w:r>
    </w:p>
    <w:p w14:paraId="354AFCB6" w14:textId="77777777" w:rsidR="00155BB3" w:rsidRPr="00EF21B1" w:rsidRDefault="00155BB3" w:rsidP="00EA7FC3">
      <w:pPr>
        <w:pStyle w:val="ListBullet4"/>
      </w:pPr>
      <w:r w:rsidRPr="00EF21B1">
        <w:t>Press ‘A’ – and set ‘Serial Device’ with ‘/dev/ttyUSB&lt;x&gt;’</w:t>
      </w:r>
    </w:p>
    <w:p w14:paraId="18CDAC55" w14:textId="77777777" w:rsidR="00155BB3" w:rsidRPr="00EF21B1" w:rsidRDefault="00155BB3" w:rsidP="00EA7FC3">
      <w:pPr>
        <w:pStyle w:val="ListBullet4"/>
      </w:pPr>
      <w:r w:rsidRPr="00EF21B1">
        <w:t>Press ‘E’ – and cho</w:t>
      </w:r>
      <w:r w:rsidR="00120560">
        <w:t>o</w:t>
      </w:r>
      <w:r w:rsidRPr="00EF21B1">
        <w:t>se 115200 8N1 as ‘Bps’</w:t>
      </w:r>
    </w:p>
    <w:p w14:paraId="25590708" w14:textId="77777777" w:rsidR="00155BB3" w:rsidRPr="00EF21B1" w:rsidRDefault="00155BB3" w:rsidP="00EA7FC3">
      <w:pPr>
        <w:pStyle w:val="ListBullet4"/>
      </w:pPr>
      <w:r w:rsidRPr="00EF21B1">
        <w:t xml:space="preserve">Press ‘G’ – </w:t>
      </w:r>
      <w:r w:rsidR="00120560" w:rsidRPr="00EF21B1">
        <w:t>cho</w:t>
      </w:r>
      <w:r w:rsidR="00120560">
        <w:t>o</w:t>
      </w:r>
      <w:r w:rsidR="00120560" w:rsidRPr="00EF21B1">
        <w:t xml:space="preserve">se </w:t>
      </w:r>
      <w:r w:rsidRPr="00EF21B1">
        <w:t>‘Hardware Flow Control’ as ‘No’</w:t>
      </w:r>
    </w:p>
    <w:p w14:paraId="636F82B0" w14:textId="77777777" w:rsidR="00155BB3" w:rsidRPr="00EF21B1" w:rsidRDefault="00155BB3" w:rsidP="00EA7FC3">
      <w:pPr>
        <w:pStyle w:val="ListBullet4"/>
      </w:pPr>
      <w:r w:rsidRPr="00EF21B1">
        <w:t>Press ‘H’ – cho</w:t>
      </w:r>
      <w:r w:rsidR="00120560">
        <w:t>os</w:t>
      </w:r>
      <w:r w:rsidRPr="00EF21B1">
        <w:t xml:space="preserve">e ‘Software Flow Control’ as ‘No’ </w:t>
      </w:r>
    </w:p>
    <w:p w14:paraId="47F59066" w14:textId="77777777" w:rsidR="00155BB3" w:rsidRPr="00EF21B1" w:rsidRDefault="00155BB3" w:rsidP="00686665">
      <w:pPr>
        <w:ind w:firstLine="360"/>
      </w:pPr>
      <w:r w:rsidRPr="00EF21B1">
        <w:t xml:space="preserve">After setting all the parameters, it should look like below. </w:t>
      </w:r>
    </w:p>
    <w:p w14:paraId="32B17990" w14:textId="77777777" w:rsidR="00155BB3" w:rsidRPr="00CE2FB3" w:rsidRDefault="00155BB3" w:rsidP="00415855">
      <w:pPr>
        <w:pStyle w:val="Figure"/>
      </w:pPr>
      <w:r w:rsidRPr="00415855">
        <w:drawing>
          <wp:inline distT="0" distB="0" distL="0" distR="0" wp14:anchorId="3B122A3A" wp14:editId="7CE3F68B">
            <wp:extent cx="4473245" cy="2395767"/>
            <wp:effectExtent l="19050" t="19050" r="2286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811_1619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2150" cy="2400536"/>
                    </a:xfrm>
                    <a:prstGeom prst="rect">
                      <a:avLst/>
                    </a:prstGeom>
                    <a:ln>
                      <a:solidFill>
                        <a:schemeClr val="tx1"/>
                      </a:solidFill>
                    </a:ln>
                  </pic:spPr>
                </pic:pic>
              </a:graphicData>
            </a:graphic>
          </wp:inline>
        </w:drawing>
      </w:r>
    </w:p>
    <w:p w14:paraId="5D91615A" w14:textId="77777777" w:rsidR="00155BB3" w:rsidRPr="00EF21B1" w:rsidRDefault="00155BB3">
      <w:pPr>
        <w:pStyle w:val="ListNumber3"/>
      </w:pPr>
      <w:r w:rsidRPr="00CE2FB3">
        <w:t>Press</w:t>
      </w:r>
      <w:r w:rsidRPr="00EF21B1">
        <w:t xml:space="preserve"> ‘Enter’ after setting all the parameters, which will take you back to ‘configuration’ grid, traverse down to ‘Save Setup as ttyUSB&lt;x&gt;’ and save your configurations. And then ‘exit’</w:t>
      </w:r>
    </w:p>
    <w:p w14:paraId="2D50A3F2" w14:textId="77777777" w:rsidR="00155BB3" w:rsidRPr="00EF21B1" w:rsidRDefault="00155BB3">
      <w:pPr>
        <w:pStyle w:val="ListNumber3"/>
      </w:pPr>
      <w:r w:rsidRPr="00EF21B1">
        <w:t>Now close the minicom session by giving ‘Ctrl + a + q’ and reopen the session. After that users should be having decent BMC Debug Console.</w:t>
      </w:r>
    </w:p>
    <w:p w14:paraId="09AE441F" w14:textId="77777777" w:rsidR="008F7EE6" w:rsidRDefault="008F7EE6" w:rsidP="00DF67E6">
      <w:r>
        <w:br w:type="page"/>
      </w:r>
    </w:p>
    <w:p w14:paraId="0436C1B0" w14:textId="77777777" w:rsidR="00155BB3" w:rsidRPr="00594A4E" w:rsidRDefault="00155BB3" w:rsidP="0078403B">
      <w:pPr>
        <w:rPr>
          <w:b/>
        </w:rPr>
      </w:pPr>
      <w:r w:rsidRPr="00594A4E">
        <w:rPr>
          <w:b/>
        </w:rPr>
        <w:lastRenderedPageBreak/>
        <w:t xml:space="preserve">When using Windows as Minicom Machine, </w:t>
      </w:r>
    </w:p>
    <w:p w14:paraId="43B11E6E" w14:textId="77777777" w:rsidR="00155BB3" w:rsidRPr="00EF21B1" w:rsidRDefault="00155BB3" w:rsidP="00D91D9D">
      <w:pPr>
        <w:pStyle w:val="ListNumber3"/>
        <w:numPr>
          <w:ilvl w:val="0"/>
          <w:numId w:val="24"/>
        </w:numPr>
      </w:pPr>
      <w:r w:rsidRPr="00EF21B1">
        <w:t xml:space="preserve">User needs to install drivers for TTY to USB cable for the first time. Following link can be used for getting drivers. </w:t>
      </w:r>
    </w:p>
    <w:p w14:paraId="7CE94337" w14:textId="77777777" w:rsidR="00155BB3" w:rsidRPr="00EF21B1" w:rsidRDefault="00155BB3" w:rsidP="00DF67E6">
      <w:hyperlink r:id="rId18" w:history="1">
        <w:r w:rsidRPr="00EF21B1">
          <w:rPr>
            <w:rStyle w:val="Hyperlink"/>
          </w:rPr>
          <w:t>https://learn.adafruit.com/adafruits-raspberry-pi-lesson-5-using-a-console-cable/software-installation-windows</w:t>
        </w:r>
      </w:hyperlink>
    </w:p>
    <w:p w14:paraId="1BC48C58" w14:textId="77777777" w:rsidR="00155BB3" w:rsidRDefault="00155BB3">
      <w:pPr>
        <w:pStyle w:val="ListNumber3"/>
      </w:pPr>
      <w:r w:rsidRPr="00EF21B1">
        <w:t>After successful installation of drivers, plug in the USB to minicom machine, and go to, ‘Device Manager’ -&gt; ‘Serial COM ports’ and find out on which COM Port</w:t>
      </w:r>
      <w:r w:rsidR="00B52147">
        <w:t>,</w:t>
      </w:r>
      <w:r w:rsidRPr="00EF21B1">
        <w:t xml:space="preserve"> the device is populated.</w:t>
      </w:r>
    </w:p>
    <w:p w14:paraId="5E48CD14" w14:textId="77777777" w:rsidR="00040D01" w:rsidRPr="00EF21B1" w:rsidRDefault="00040D01" w:rsidP="00DF67E6"/>
    <w:p w14:paraId="29F0728D" w14:textId="35B7B77F" w:rsidR="00155BB3" w:rsidRPr="00EF21B1" w:rsidRDefault="00B70AB4">
      <w:pPr>
        <w:pStyle w:val="ListNumber3"/>
      </w:pPr>
      <w:r w:rsidRPr="00EF21B1">
        <w:t xml:space="preserve">Open Putty </w:t>
      </w:r>
      <w:r w:rsidRPr="00B52147">
        <w:t>terminal</w:t>
      </w:r>
      <w:r w:rsidR="00155BB3" w:rsidRPr="00EF21B1">
        <w:t xml:space="preserve"> chose the last section ‘Serial’ from ‘Category’. On right side, user gets following options</w:t>
      </w:r>
    </w:p>
    <w:p w14:paraId="08674F7C" w14:textId="77777777" w:rsidR="00155BB3" w:rsidRPr="00EF21B1" w:rsidRDefault="00155BB3" w:rsidP="00DF67E6">
      <w:r w:rsidRPr="00EF21B1">
        <w:t>‘Serial line to connect to’ -&gt; mention whatever the COM port observed from step 2.</w:t>
      </w:r>
    </w:p>
    <w:p w14:paraId="7E610DBA" w14:textId="77777777" w:rsidR="00155BB3" w:rsidRPr="00EF21B1" w:rsidRDefault="00155BB3" w:rsidP="00DF67E6">
      <w:r w:rsidRPr="00EF21B1">
        <w:t>‘Speed’ -&gt; set as ‘115200’</w:t>
      </w:r>
    </w:p>
    <w:p w14:paraId="6C5895EC" w14:textId="77777777" w:rsidR="00155BB3" w:rsidRPr="00EF21B1" w:rsidRDefault="00155BB3" w:rsidP="00DF67E6">
      <w:r w:rsidRPr="00EF21B1">
        <w:t xml:space="preserve">‘Data bits’ -&gt; set as ‘8’ </w:t>
      </w:r>
    </w:p>
    <w:p w14:paraId="1D7C7A98" w14:textId="77777777" w:rsidR="00155BB3" w:rsidRPr="00EF21B1" w:rsidRDefault="00155BB3" w:rsidP="00DF67E6">
      <w:r w:rsidRPr="00EF21B1">
        <w:t>‘Stop bits’ -&gt; set as ‘1’</w:t>
      </w:r>
    </w:p>
    <w:p w14:paraId="4B77D66F" w14:textId="77777777" w:rsidR="00155BB3" w:rsidRPr="00EF21B1" w:rsidRDefault="00155BB3" w:rsidP="00DF67E6">
      <w:r w:rsidRPr="00EF21B1">
        <w:t>‘Parity’-&gt; set as ‘None’</w:t>
      </w:r>
    </w:p>
    <w:p w14:paraId="4F6A4986" w14:textId="77777777" w:rsidR="00155BB3" w:rsidRPr="00EF21B1" w:rsidRDefault="00155BB3" w:rsidP="00DF67E6">
      <w:r w:rsidRPr="00EF21B1">
        <w:t>‘Flow Control’ -&gt;set as ‘XON/XOFF’</w:t>
      </w:r>
    </w:p>
    <w:p w14:paraId="3B93746B" w14:textId="77777777" w:rsidR="00155BB3" w:rsidRPr="00EF21B1" w:rsidRDefault="00155BB3">
      <w:pPr>
        <w:pStyle w:val="ListNumber3"/>
      </w:pPr>
      <w:r w:rsidRPr="00EF21B1">
        <w:t>Hit ‘Open’ at the end to start accessing the BMC Debug Console.</w:t>
      </w:r>
    </w:p>
    <w:p w14:paraId="22E60570" w14:textId="77777777" w:rsidR="00155BB3" w:rsidRPr="00CE2FB3" w:rsidRDefault="00F42945">
      <w:pPr>
        <w:pStyle w:val="Heading2"/>
      </w:pPr>
      <w:bookmarkStart w:id="29" w:name="_Toc490139459"/>
      <w:bookmarkStart w:id="30" w:name="_Toc493496646"/>
      <w:bookmarkStart w:id="31" w:name="_Toc190896371"/>
      <w:r>
        <w:t>U</w:t>
      </w:r>
      <w:r w:rsidR="00155BB3">
        <w:t>boot</w:t>
      </w:r>
      <w:bookmarkEnd w:id="29"/>
      <w:bookmarkEnd w:id="30"/>
      <w:bookmarkEnd w:id="31"/>
    </w:p>
    <w:p w14:paraId="574389F1" w14:textId="5719CB1B" w:rsidR="18BF610C" w:rsidRDefault="18BF610C" w:rsidP="09A5596F">
      <w:r>
        <w:t xml:space="preserve">By </w:t>
      </w:r>
      <w:r w:rsidR="00C62CD1">
        <w:t>default,</w:t>
      </w:r>
      <w:r>
        <w:t xml:space="preserve"> auto delay is not configured when debug-tweaks is disabled. User ha</w:t>
      </w:r>
      <w:r w:rsidR="70650433">
        <w:t xml:space="preserve">s </w:t>
      </w:r>
      <w:r>
        <w:t>to enable the deb</w:t>
      </w:r>
      <w:r w:rsidR="42EA4A04">
        <w:t>ug-tweaks to stop the BMC in –boot.</w:t>
      </w:r>
    </w:p>
    <w:p w14:paraId="2E81AFBC" w14:textId="24FDE230" w:rsidR="4FB776CC" w:rsidRDefault="4FB776CC" w:rsidP="09A5596F">
      <w:r>
        <w:t>Uncomment EXTRA_IMAGE_FEATURES += "debug-tweaks" in build/conf/local.conf</w:t>
      </w:r>
    </w:p>
    <w:p w14:paraId="6D6B67FC" w14:textId="5986C9A5" w:rsidR="00155BB3" w:rsidRPr="00EF21B1" w:rsidRDefault="00EA7FC3" w:rsidP="00594A4E">
      <w:r w:rsidRPr="00EF21B1">
        <w:t>Users</w:t>
      </w:r>
      <w:r w:rsidR="00155BB3" w:rsidRPr="00EF21B1">
        <w:t xml:space="preserve"> can get to uboot prompt via 2 ways, mainly during AC Power ON or by issuing ‘reboot’ </w:t>
      </w:r>
      <w:r w:rsidR="00601AED">
        <w:t>BMC</w:t>
      </w:r>
      <w:r w:rsidR="00155BB3" w:rsidRPr="00EF21B1">
        <w:t xml:space="preserve">. </w:t>
      </w:r>
    </w:p>
    <w:p w14:paraId="4C8127A1" w14:textId="77777777" w:rsidR="00155BB3" w:rsidRPr="00EF21B1" w:rsidRDefault="00155BB3" w:rsidP="00D91D9D">
      <w:pPr>
        <w:pStyle w:val="ListNumber3"/>
        <w:numPr>
          <w:ilvl w:val="0"/>
          <w:numId w:val="25"/>
        </w:numPr>
      </w:pPr>
      <w:r w:rsidRPr="00EF21B1">
        <w:t>In order to get uboot prompt upon AC power on, user should press and hold the “Esc or Del” key as soon as AC power is applied, until redirected to uboot prompt.</w:t>
      </w:r>
    </w:p>
    <w:p w14:paraId="11DA39B6" w14:textId="041B622B" w:rsidR="00155BB3" w:rsidRPr="00EF21B1" w:rsidRDefault="00155BB3" w:rsidP="00DF67E6">
      <w:r w:rsidRPr="00EF21B1">
        <w:t xml:space="preserve">Sometimes, user may not succeed in getting to uboot as, ‘bootdelay’ environment variable in uboot is ‘0’ initially. Which means as soon as AC power is applied to board, BMC starts booting to Linux, within ‘0’ seconds of delay or in other terms no delay. In such cases, </w:t>
      </w:r>
      <w:r w:rsidR="00CA092C" w:rsidRPr="00EF21B1">
        <w:t>the user</w:t>
      </w:r>
      <w:r w:rsidRPr="00EF21B1">
        <w:t xml:space="preserve"> should wait till BMC boots to Linux completely. And follow next method mentioned below.</w:t>
      </w:r>
    </w:p>
    <w:p w14:paraId="7BE4B602" w14:textId="77777777" w:rsidR="00155BB3" w:rsidRPr="00EF21B1" w:rsidRDefault="00155BB3">
      <w:pPr>
        <w:pStyle w:val="ListNumber3"/>
      </w:pPr>
      <w:r w:rsidRPr="00EF21B1">
        <w:t xml:space="preserve">Please refer “Section 12.3 BMC Debug Console: BMC Linux shell prompt” to get access to BMC Linux prompt. </w:t>
      </w:r>
    </w:p>
    <w:p w14:paraId="10276217" w14:textId="77777777" w:rsidR="00155BB3" w:rsidRPr="00EF21B1" w:rsidRDefault="00155BB3" w:rsidP="00DF67E6">
      <w:r w:rsidRPr="00EF21B1">
        <w:t xml:space="preserve">From BMC Linux shell prompt, issue ‘reboot’ command and press and hold the “Esc or Del” key until redirected to uboot prompt. </w:t>
      </w:r>
    </w:p>
    <w:p w14:paraId="51EACD78" w14:textId="77777777" w:rsidR="00155BB3" w:rsidRPr="00EF21B1" w:rsidRDefault="00155BB3" w:rsidP="009A04CD">
      <w:pPr>
        <w:ind w:firstLine="360"/>
      </w:pPr>
      <w:r w:rsidRPr="00EF21B1">
        <w:t>User may optionally set ‘bootdelay’ uboot environment variable with desired delay in seconds.</w:t>
      </w:r>
    </w:p>
    <w:p w14:paraId="37D94884" w14:textId="77777777" w:rsidR="00155BB3" w:rsidRPr="00EF21B1" w:rsidRDefault="00155BB3" w:rsidP="009A04CD">
      <w:pPr>
        <w:ind w:firstLine="360"/>
      </w:pPr>
      <w:r w:rsidRPr="00EF21B1">
        <w:t>This defines how much seconds BMC booting should be delayed upon reboot or next AC cycle.</w:t>
      </w:r>
    </w:p>
    <w:p w14:paraId="25BFB437" w14:textId="77777777" w:rsidR="00155BB3" w:rsidRDefault="00155BB3" w:rsidP="009A04CD">
      <w:pPr>
        <w:ind w:firstLine="360"/>
      </w:pPr>
      <w:r w:rsidRPr="00EF21B1">
        <w:t xml:space="preserve">ast&gt; set bootdelay 3; save; </w:t>
      </w:r>
    </w:p>
    <w:p w14:paraId="467167AA" w14:textId="77777777" w:rsidR="0034523F" w:rsidRPr="00EF21B1" w:rsidRDefault="0034523F" w:rsidP="009A04CD">
      <w:pPr>
        <w:ind w:firstLine="360"/>
      </w:pPr>
    </w:p>
    <w:p w14:paraId="07A2BBC1" w14:textId="77777777" w:rsidR="00155BB3" w:rsidRPr="00CE2FB3" w:rsidRDefault="00155BB3">
      <w:pPr>
        <w:pStyle w:val="Heading2"/>
      </w:pPr>
      <w:bookmarkStart w:id="32" w:name="_Toc490139460"/>
      <w:bookmarkStart w:id="33" w:name="_Toc493496647"/>
      <w:bookmarkStart w:id="34" w:name="_Toc190896372"/>
      <w:r>
        <w:t>Linux</w:t>
      </w:r>
      <w:bookmarkEnd w:id="32"/>
      <w:bookmarkEnd w:id="33"/>
      <w:bookmarkEnd w:id="34"/>
    </w:p>
    <w:p w14:paraId="09098A2C" w14:textId="09AFC265" w:rsidR="00155BB3" w:rsidRDefault="00155BB3" w:rsidP="00DF67E6">
      <w:r w:rsidRPr="001047CB">
        <w:t xml:space="preserve">Upon BMC successfully booting to Linux, </w:t>
      </w:r>
      <w:r w:rsidR="00B52147">
        <w:t xml:space="preserve">the </w:t>
      </w:r>
      <w:r w:rsidRPr="001047CB">
        <w:t xml:space="preserve">user will be asked for username and password at ‘login’ to give access to BMC Linux shell prompt. </w:t>
      </w:r>
      <w:r w:rsidR="00B70AB4" w:rsidRPr="001047CB">
        <w:t>Users</w:t>
      </w:r>
      <w:r w:rsidRPr="001047CB">
        <w:t xml:space="preserve"> can use </w:t>
      </w:r>
      <w:r w:rsidR="00415855" w:rsidRPr="001047CB">
        <w:t>the credentials below</w:t>
      </w:r>
      <w:r w:rsidRPr="001047CB">
        <w:t xml:space="preserve"> to login.</w:t>
      </w:r>
    </w:p>
    <w:p w14:paraId="4E067028" w14:textId="77777777" w:rsidR="009A04CD" w:rsidRDefault="00155BB3" w:rsidP="009A04CD">
      <w:pPr>
        <w:ind w:firstLine="198"/>
      </w:pPr>
      <w:r w:rsidRPr="001047CB">
        <w:t xml:space="preserve">Username: </w:t>
      </w:r>
      <w:r w:rsidR="009A04CD">
        <w:t>root</w:t>
      </w:r>
    </w:p>
    <w:p w14:paraId="680994E2" w14:textId="77777777" w:rsidR="00155BB3" w:rsidRPr="001047CB" w:rsidRDefault="00155BB3" w:rsidP="009A04CD">
      <w:pPr>
        <w:ind w:firstLine="198"/>
      </w:pPr>
      <w:r w:rsidRPr="001047CB">
        <w:lastRenderedPageBreak/>
        <w:t>Password</w:t>
      </w:r>
      <w:r w:rsidR="00EF21B1" w:rsidRPr="001047CB">
        <w:t>: 0penBmc</w:t>
      </w:r>
      <w:r w:rsidR="006F0CA8">
        <w:tab/>
      </w:r>
    </w:p>
    <w:p w14:paraId="52A18096" w14:textId="77777777" w:rsidR="00155BB3" w:rsidRPr="00CE2FB3" w:rsidRDefault="00105DBC" w:rsidP="003C3F11">
      <w:pPr>
        <w:pStyle w:val="Heading2"/>
      </w:pPr>
      <w:bookmarkStart w:id="35" w:name="_Toc490139461"/>
      <w:bookmarkStart w:id="36" w:name="_Toc493496648"/>
      <w:bookmarkStart w:id="37" w:name="_Toc190896373"/>
      <w:r>
        <w:t xml:space="preserve">Uboot </w:t>
      </w:r>
      <w:r w:rsidR="00155BB3">
        <w:t>- Booting to BMC Linux</w:t>
      </w:r>
      <w:bookmarkEnd w:id="35"/>
      <w:bookmarkEnd w:id="36"/>
      <w:bookmarkEnd w:id="37"/>
    </w:p>
    <w:p w14:paraId="18CED635" w14:textId="77777777" w:rsidR="00155BB3" w:rsidRPr="001047CB" w:rsidRDefault="00155BB3" w:rsidP="00DF67E6">
      <w:r w:rsidRPr="001047CB">
        <w:t xml:space="preserve">After completing required operations in uboot prompt, user should issue </w:t>
      </w:r>
      <w:r w:rsidR="007F3B9B">
        <w:rPr>
          <w:b/>
        </w:rPr>
        <w:t>reset</w:t>
      </w:r>
      <w:r w:rsidRPr="001047CB">
        <w:t xml:space="preserve"> command to continue booting to BMC Linux. </w:t>
      </w:r>
    </w:p>
    <w:p w14:paraId="51FC6F51" w14:textId="21528651" w:rsidR="009A04CD" w:rsidRDefault="00155BB3" w:rsidP="00FB287C">
      <w:pPr>
        <w:ind w:firstLine="198"/>
        <w:rPr>
          <w:b/>
        </w:rPr>
      </w:pPr>
      <w:r w:rsidRPr="001047CB">
        <w:t>ast</w:t>
      </w:r>
      <w:r w:rsidRPr="001047CB">
        <w:rPr>
          <w:b/>
        </w:rPr>
        <w:t>&gt;</w:t>
      </w:r>
      <w:r w:rsidR="007F3B9B">
        <w:rPr>
          <w:b/>
        </w:rPr>
        <w:t>reset</w:t>
      </w:r>
      <w:r w:rsidR="001B585B">
        <w:rPr>
          <w:b/>
        </w:rPr>
        <w:t xml:space="preserve"> or bootm &lt;kernel load address&gt;</w:t>
      </w:r>
    </w:p>
    <w:p w14:paraId="5C475BE1" w14:textId="77777777" w:rsidR="001B3FBA" w:rsidRPr="00CE2FB3" w:rsidRDefault="001B3FBA" w:rsidP="00DF67E6">
      <w:bookmarkStart w:id="38" w:name="_Hlk120708463"/>
      <w:r w:rsidRPr="00CE2FB3">
        <w:t>Environmental Variables for UBoot</w:t>
      </w:r>
    </w:p>
    <w:bookmarkEnd w:id="38"/>
    <w:p w14:paraId="389C9E55" w14:textId="77777777" w:rsidR="001B3FBA" w:rsidRPr="00C03045" w:rsidRDefault="001B3FBA" w:rsidP="001B3FBA">
      <w:pPr>
        <w:pStyle w:val="Paragraph1"/>
      </w:pPr>
      <w:r w:rsidRPr="00C03045">
        <w:t xml:space="preserve">The basic environmental variables for uboot are: </w:t>
      </w:r>
    </w:p>
    <w:p w14:paraId="6B72E351" w14:textId="6407467F" w:rsidR="001B3FBA" w:rsidRPr="00C03045" w:rsidRDefault="001B3FBA">
      <w:pPr>
        <w:pStyle w:val="ListBullet3"/>
      </w:pPr>
      <w:r w:rsidRPr="001C3726">
        <w:rPr>
          <w:b/>
        </w:rPr>
        <w:t>Serverip:</w:t>
      </w:r>
      <w:r w:rsidRPr="00C03045">
        <w:t xml:space="preserve"> Th</w:t>
      </w:r>
      <w:r w:rsidR="00946DB6">
        <w:t>e server ip contains the ip of the</w:t>
      </w:r>
      <w:r w:rsidRPr="00C03045">
        <w:t xml:space="preserve"> Linux or Windows system in which tftp server is present and running. The command to set the server ip is below</w:t>
      </w:r>
      <w:r w:rsidR="00B70AB4">
        <w:t>.</w:t>
      </w:r>
    </w:p>
    <w:p w14:paraId="31877C5C" w14:textId="77777777" w:rsidR="001B3FBA" w:rsidRPr="00C03045" w:rsidRDefault="001B3FBA" w:rsidP="001B3FBA">
      <w:pPr>
        <w:ind w:firstLine="720"/>
        <w:rPr>
          <w:b/>
        </w:rPr>
      </w:pPr>
      <w:r w:rsidRPr="00C03045">
        <w:rPr>
          <w:b/>
        </w:rPr>
        <w:t>setenv serverip &lt;IP Address&gt;</w:t>
      </w:r>
    </w:p>
    <w:p w14:paraId="35BA987C" w14:textId="77777777" w:rsidR="001B3FBA" w:rsidRPr="00C03045" w:rsidRDefault="001B3FBA">
      <w:pPr>
        <w:pStyle w:val="ListBullet3"/>
      </w:pPr>
      <w:r w:rsidRPr="001C3726">
        <w:rPr>
          <w:b/>
        </w:rPr>
        <w:t>Ethaddr and Eth1addr:</w:t>
      </w:r>
      <w:r w:rsidRPr="00C03045">
        <w:t xml:space="preserve"> Both variables are used for setting the mac address for the board. To set the mac address</w:t>
      </w:r>
      <w:r w:rsidR="00946DB6">
        <w:t>,</w:t>
      </w:r>
      <w:r w:rsidRPr="00C03045">
        <w:t xml:space="preserve"> the command</w:t>
      </w:r>
      <w:r w:rsidR="00946DB6">
        <w:t>s</w:t>
      </w:r>
      <w:r w:rsidRPr="00C03045">
        <w:t xml:space="preserve"> are </w:t>
      </w:r>
    </w:p>
    <w:p w14:paraId="52789653" w14:textId="77777777" w:rsidR="001B3FBA" w:rsidRPr="00C03045" w:rsidRDefault="001B3FBA" w:rsidP="006F0CA8">
      <w:pPr>
        <w:pStyle w:val="Bullet3"/>
        <w:numPr>
          <w:ilvl w:val="0"/>
          <w:numId w:val="0"/>
        </w:numPr>
        <w:ind w:left="749" w:firstLine="691"/>
      </w:pPr>
      <w:r w:rsidRPr="00C03045">
        <w:rPr>
          <w:b/>
        </w:rPr>
        <w:t xml:space="preserve">setenv ethaddr </w:t>
      </w:r>
      <w:r w:rsidR="00CF4328" w:rsidRPr="00C03045">
        <w:rPr>
          <w:b/>
        </w:rPr>
        <w:t>&lt;MAC ADDRESS&gt;</w:t>
      </w:r>
    </w:p>
    <w:p w14:paraId="772BE0B7" w14:textId="77777777" w:rsidR="001B3FBA" w:rsidRPr="00C03045" w:rsidRDefault="001B3FBA" w:rsidP="006F0CA8">
      <w:pPr>
        <w:ind w:firstLine="720"/>
        <w:rPr>
          <w:b/>
        </w:rPr>
      </w:pPr>
      <w:r w:rsidRPr="00C03045">
        <w:rPr>
          <w:b/>
        </w:rPr>
        <w:t xml:space="preserve">setenv eth1addr </w:t>
      </w:r>
      <w:r w:rsidR="00CF4328" w:rsidRPr="00C03045">
        <w:rPr>
          <w:b/>
        </w:rPr>
        <w:t>&lt;MAC ADDRESS&gt;</w:t>
      </w:r>
    </w:p>
    <w:p w14:paraId="6958C244" w14:textId="77777777" w:rsidR="001B3FBA" w:rsidRPr="00C03045" w:rsidRDefault="001B3FBA">
      <w:pPr>
        <w:pStyle w:val="ListBullet3"/>
      </w:pPr>
      <w:r w:rsidRPr="001C3726">
        <w:rPr>
          <w:b/>
        </w:rPr>
        <w:t>Ethact:</w:t>
      </w:r>
      <w:r w:rsidRPr="00C03045">
        <w:t xml:space="preserve"> This variable is used to set the active network interface for the board. The command is given below.</w:t>
      </w:r>
    </w:p>
    <w:bookmarkEnd w:id="6"/>
    <w:bookmarkEnd w:id="10"/>
    <w:p w14:paraId="3C6E4749" w14:textId="49BEC2A4" w:rsidR="00513949" w:rsidRPr="00513949" w:rsidRDefault="00513949" w:rsidP="00513949">
      <w:pPr>
        <w:ind w:firstLine="720"/>
        <w:rPr>
          <w:b/>
        </w:rPr>
      </w:pPr>
      <w:r w:rsidRPr="00513949">
        <w:rPr>
          <w:b/>
        </w:rPr>
        <w:t>For eth</w:t>
      </w:r>
      <w:r w:rsidR="00CB44E3">
        <w:rPr>
          <w:b/>
        </w:rPr>
        <w:t>0</w:t>
      </w:r>
      <w:r w:rsidRPr="00513949">
        <w:rPr>
          <w:b/>
        </w:rPr>
        <w:t xml:space="preserve"> – setenv ethact </w:t>
      </w:r>
      <w:r w:rsidR="00003D9A">
        <w:rPr>
          <w:b/>
        </w:rPr>
        <w:t>ethaddr</w:t>
      </w:r>
    </w:p>
    <w:p w14:paraId="6DB19FFF" w14:textId="1F42E504" w:rsidR="00513949" w:rsidRPr="00513949" w:rsidRDefault="00513949" w:rsidP="00513949">
      <w:pPr>
        <w:ind w:firstLine="720"/>
        <w:rPr>
          <w:b/>
        </w:rPr>
      </w:pPr>
      <w:r w:rsidRPr="00513949">
        <w:rPr>
          <w:b/>
        </w:rPr>
        <w:t xml:space="preserve">For eth1 – setenv ethact </w:t>
      </w:r>
      <w:r w:rsidR="00003D9A">
        <w:rPr>
          <w:b/>
        </w:rPr>
        <w:t>eth1addr</w:t>
      </w:r>
    </w:p>
    <w:p w14:paraId="5CFFF679" w14:textId="607AF93E" w:rsidR="00B54394" w:rsidRDefault="00513949" w:rsidP="00513949">
      <w:pPr>
        <w:ind w:firstLine="720"/>
        <w:rPr>
          <w:b/>
        </w:rPr>
      </w:pPr>
      <w:r w:rsidRPr="00513949">
        <w:rPr>
          <w:b/>
        </w:rPr>
        <w:t xml:space="preserve">For eth2 – setenv ethact </w:t>
      </w:r>
      <w:r w:rsidR="00003D9A">
        <w:rPr>
          <w:b/>
        </w:rPr>
        <w:t>eth2addr</w:t>
      </w:r>
    </w:p>
    <w:p w14:paraId="701DFC82" w14:textId="04CBC802" w:rsidR="00F265BF" w:rsidRDefault="00003D9A" w:rsidP="00482638">
      <w:pPr>
        <w:ind w:firstLine="720"/>
        <w:rPr>
          <w:b/>
        </w:rPr>
      </w:pPr>
      <w:r>
        <w:rPr>
          <w:b/>
        </w:rPr>
        <w:t>For eth3 – setenv ethact eth3addr</w:t>
      </w:r>
    </w:p>
    <w:p w14:paraId="458DF469" w14:textId="77777777" w:rsidR="00AF380B" w:rsidRDefault="00AF380B" w:rsidP="00482638">
      <w:pPr>
        <w:ind w:firstLine="720"/>
        <w:rPr>
          <w:b/>
        </w:rPr>
      </w:pPr>
    </w:p>
    <w:p w14:paraId="2967DD6B" w14:textId="77777777" w:rsidR="00AF380B" w:rsidRDefault="00AF380B" w:rsidP="00482638">
      <w:pPr>
        <w:ind w:firstLine="720"/>
        <w:rPr>
          <w:b/>
        </w:rPr>
      </w:pPr>
    </w:p>
    <w:p w14:paraId="4E332177" w14:textId="77777777" w:rsidR="00AF380B" w:rsidRDefault="00AF380B" w:rsidP="00482638">
      <w:pPr>
        <w:ind w:firstLine="720"/>
        <w:rPr>
          <w:b/>
        </w:rPr>
      </w:pPr>
    </w:p>
    <w:p w14:paraId="4A34E33E" w14:textId="77777777" w:rsidR="00AF380B" w:rsidRDefault="00AF380B" w:rsidP="00482638">
      <w:pPr>
        <w:ind w:firstLine="720"/>
        <w:rPr>
          <w:b/>
        </w:rPr>
      </w:pPr>
    </w:p>
    <w:p w14:paraId="672DD55F" w14:textId="77777777" w:rsidR="00AF380B" w:rsidRDefault="00AF380B" w:rsidP="00482638">
      <w:pPr>
        <w:ind w:firstLine="720"/>
        <w:rPr>
          <w:b/>
        </w:rPr>
      </w:pPr>
    </w:p>
    <w:p w14:paraId="3DDA04B6" w14:textId="77777777" w:rsidR="00AF380B" w:rsidRDefault="00AF380B" w:rsidP="00482638">
      <w:pPr>
        <w:ind w:firstLine="720"/>
        <w:rPr>
          <w:b/>
        </w:rPr>
      </w:pPr>
    </w:p>
    <w:p w14:paraId="6F3227A8" w14:textId="77777777" w:rsidR="00AF380B" w:rsidRDefault="00AF380B" w:rsidP="00482638">
      <w:pPr>
        <w:ind w:firstLine="720"/>
        <w:rPr>
          <w:b/>
        </w:rPr>
      </w:pPr>
    </w:p>
    <w:p w14:paraId="0CF0F409" w14:textId="77777777" w:rsidR="00AF380B" w:rsidRDefault="00AF380B" w:rsidP="00482638">
      <w:pPr>
        <w:ind w:firstLine="720"/>
        <w:rPr>
          <w:b/>
        </w:rPr>
      </w:pPr>
    </w:p>
    <w:p w14:paraId="1F1758C9" w14:textId="77777777" w:rsidR="00AF380B" w:rsidRDefault="00AF380B" w:rsidP="00482638">
      <w:pPr>
        <w:ind w:firstLine="720"/>
        <w:rPr>
          <w:b/>
        </w:rPr>
      </w:pPr>
    </w:p>
    <w:p w14:paraId="22CCF44F" w14:textId="77777777" w:rsidR="00AF380B" w:rsidRDefault="00AF380B" w:rsidP="00482638">
      <w:pPr>
        <w:ind w:firstLine="720"/>
        <w:rPr>
          <w:b/>
        </w:rPr>
      </w:pPr>
    </w:p>
    <w:p w14:paraId="4AE493D7" w14:textId="77777777" w:rsidR="00AF380B" w:rsidRDefault="00AF380B" w:rsidP="00482638">
      <w:pPr>
        <w:ind w:firstLine="720"/>
        <w:rPr>
          <w:b/>
        </w:rPr>
      </w:pPr>
    </w:p>
    <w:p w14:paraId="67DAD926" w14:textId="77777777" w:rsidR="00AF380B" w:rsidRDefault="00AF380B" w:rsidP="00482638">
      <w:pPr>
        <w:ind w:firstLine="720"/>
        <w:rPr>
          <w:b/>
        </w:rPr>
      </w:pPr>
    </w:p>
    <w:p w14:paraId="3B64285D" w14:textId="77777777" w:rsidR="00AF380B" w:rsidRDefault="00AF380B" w:rsidP="00482638">
      <w:pPr>
        <w:ind w:firstLine="720"/>
        <w:rPr>
          <w:b/>
        </w:rPr>
      </w:pPr>
    </w:p>
    <w:p w14:paraId="599EF043" w14:textId="77777777" w:rsidR="00AF380B" w:rsidRDefault="00AF380B" w:rsidP="00482638">
      <w:pPr>
        <w:ind w:firstLine="720"/>
        <w:rPr>
          <w:b/>
        </w:rPr>
      </w:pPr>
    </w:p>
    <w:p w14:paraId="1CA1811C" w14:textId="77777777" w:rsidR="00AF380B" w:rsidRDefault="00AF380B" w:rsidP="00482638">
      <w:pPr>
        <w:ind w:firstLine="720"/>
        <w:rPr>
          <w:b/>
        </w:rPr>
      </w:pPr>
    </w:p>
    <w:p w14:paraId="6B9F45F4" w14:textId="77777777" w:rsidR="00AF380B" w:rsidRDefault="00AF380B" w:rsidP="00482638">
      <w:pPr>
        <w:ind w:firstLine="720"/>
        <w:rPr>
          <w:b/>
        </w:rPr>
      </w:pPr>
    </w:p>
    <w:p w14:paraId="6522D487" w14:textId="77777777" w:rsidR="00AF380B" w:rsidRDefault="00AF380B" w:rsidP="00482638">
      <w:pPr>
        <w:ind w:firstLine="720"/>
        <w:rPr>
          <w:b/>
        </w:rPr>
      </w:pPr>
    </w:p>
    <w:p w14:paraId="2EC75112" w14:textId="714B6763" w:rsidR="00AF380B" w:rsidRDefault="00EB45E2" w:rsidP="00EB45E2">
      <w:pPr>
        <w:pStyle w:val="Heading1"/>
      </w:pPr>
      <w:bookmarkStart w:id="39" w:name="_Toc190896374"/>
      <w:r>
        <w:lastRenderedPageBreak/>
        <w:t>Supported Features</w:t>
      </w:r>
      <w:bookmarkEnd w:id="39"/>
      <w:r>
        <w:t xml:space="preserve"> </w:t>
      </w:r>
    </w:p>
    <w:p w14:paraId="76CBDDBA" w14:textId="77777777" w:rsidR="00FE5D48" w:rsidRDefault="00FE5D48" w:rsidP="00FE5D48"/>
    <w:p w14:paraId="6A9A6D05" w14:textId="0FB89B9A" w:rsidR="00270BC6" w:rsidRDefault="00FE5D48" w:rsidP="00EF1CA1">
      <w:pPr>
        <w:pStyle w:val="Heading2"/>
      </w:pPr>
      <w:bookmarkStart w:id="40" w:name="_Toc190896375"/>
      <w:r>
        <w:t>Generic Features</w:t>
      </w:r>
      <w:bookmarkEnd w:id="40"/>
      <w:r>
        <w:t xml:space="preserve"> </w:t>
      </w:r>
    </w:p>
    <w:p w14:paraId="0F90CD31" w14:textId="1E4411E6" w:rsidR="00EF1CA1" w:rsidRDefault="00EF1CA1" w:rsidP="00D91D9D">
      <w:pPr>
        <w:pStyle w:val="ListParagraph"/>
        <w:numPr>
          <w:ilvl w:val="0"/>
          <w:numId w:val="35"/>
        </w:numPr>
      </w:pPr>
      <w:r w:rsidRPr="00EF1CA1">
        <w:t xml:space="preserve">IPMI 2.0 </w:t>
      </w:r>
      <w:r w:rsidR="00ED3DE8">
        <w:t xml:space="preserve">and </w:t>
      </w:r>
      <w:r w:rsidRPr="00EF1CA1">
        <w:t>DCMI</w:t>
      </w:r>
    </w:p>
    <w:p w14:paraId="61A68237" w14:textId="75338C77" w:rsidR="003B21F5" w:rsidRDefault="003B21F5" w:rsidP="00D91D9D">
      <w:pPr>
        <w:pStyle w:val="ListParagraph"/>
        <w:numPr>
          <w:ilvl w:val="0"/>
          <w:numId w:val="35"/>
        </w:numPr>
      </w:pPr>
      <w:r w:rsidRPr="003B21F5">
        <w:t>IPMI LAN Interface</w:t>
      </w:r>
    </w:p>
    <w:p w14:paraId="634F22B6" w14:textId="75110CCD" w:rsidR="003B21F5" w:rsidRDefault="00C33968" w:rsidP="00D91D9D">
      <w:pPr>
        <w:pStyle w:val="ListParagraph"/>
        <w:numPr>
          <w:ilvl w:val="0"/>
          <w:numId w:val="35"/>
        </w:numPr>
      </w:pPr>
      <w:r w:rsidRPr="00C33968">
        <w:t>IPMB Support</w:t>
      </w:r>
      <w:r>
        <w:t xml:space="preserve"> </w:t>
      </w:r>
    </w:p>
    <w:p w14:paraId="31815DBC" w14:textId="07B45727" w:rsidR="007A45AA" w:rsidRDefault="007A45AA" w:rsidP="00D91D9D">
      <w:pPr>
        <w:pStyle w:val="ListParagraph"/>
        <w:numPr>
          <w:ilvl w:val="0"/>
          <w:numId w:val="35"/>
        </w:numPr>
      </w:pPr>
      <w:r w:rsidRPr="007A45AA">
        <w:t>IPv4 and IPv6</w:t>
      </w:r>
      <w:r>
        <w:t xml:space="preserve"> </w:t>
      </w:r>
    </w:p>
    <w:p w14:paraId="5049F344" w14:textId="5C17C8E1" w:rsidR="00062E99" w:rsidRDefault="00062E99" w:rsidP="00D91D9D">
      <w:pPr>
        <w:pStyle w:val="ListParagraph"/>
        <w:numPr>
          <w:ilvl w:val="0"/>
          <w:numId w:val="35"/>
        </w:numPr>
      </w:pPr>
      <w:r w:rsidRPr="00062E99">
        <w:t>Active Directory</w:t>
      </w:r>
      <w:r>
        <w:t xml:space="preserve"> </w:t>
      </w:r>
    </w:p>
    <w:p w14:paraId="3A2D5F01" w14:textId="6A017AEA" w:rsidR="00062E99" w:rsidRDefault="00062E99" w:rsidP="00D91D9D">
      <w:pPr>
        <w:pStyle w:val="ListParagraph"/>
        <w:numPr>
          <w:ilvl w:val="0"/>
          <w:numId w:val="35"/>
        </w:numPr>
      </w:pPr>
      <w:r w:rsidRPr="00062E99">
        <w:t>Sensor M</w:t>
      </w:r>
      <w:r w:rsidR="00AB0835">
        <w:t xml:space="preserve">onitoring </w:t>
      </w:r>
    </w:p>
    <w:p w14:paraId="55505F32" w14:textId="77BBCBB2" w:rsidR="00062E99" w:rsidRDefault="00B03F4F" w:rsidP="00D91D9D">
      <w:pPr>
        <w:pStyle w:val="ListParagraph"/>
        <w:numPr>
          <w:ilvl w:val="0"/>
          <w:numId w:val="35"/>
        </w:numPr>
      </w:pPr>
      <w:r w:rsidRPr="00B03F4F">
        <w:t>FRU Support</w:t>
      </w:r>
      <w:r>
        <w:t xml:space="preserve"> </w:t>
      </w:r>
    </w:p>
    <w:p w14:paraId="76D8C7C2" w14:textId="29DEFA59" w:rsidR="00B03F4F" w:rsidRDefault="00B03F4F" w:rsidP="00D91D9D">
      <w:pPr>
        <w:pStyle w:val="ListParagraph"/>
        <w:numPr>
          <w:ilvl w:val="0"/>
          <w:numId w:val="35"/>
        </w:numPr>
      </w:pPr>
      <w:r w:rsidRPr="00B03F4F">
        <w:t>NTP Support</w:t>
      </w:r>
      <w:r>
        <w:t xml:space="preserve"> </w:t>
      </w:r>
    </w:p>
    <w:p w14:paraId="01D211A7" w14:textId="5D8F4F41" w:rsidR="00A46CAB" w:rsidRDefault="00A46CAB" w:rsidP="00D91D9D">
      <w:pPr>
        <w:pStyle w:val="ListParagraph"/>
        <w:numPr>
          <w:ilvl w:val="0"/>
          <w:numId w:val="35"/>
        </w:numPr>
      </w:pPr>
      <w:r>
        <w:t>Network Management</w:t>
      </w:r>
    </w:p>
    <w:p w14:paraId="5B892196" w14:textId="2633F39B" w:rsidR="00B03F4F" w:rsidRDefault="00B03F4F" w:rsidP="00D91D9D">
      <w:pPr>
        <w:pStyle w:val="ListParagraph"/>
        <w:numPr>
          <w:ilvl w:val="0"/>
          <w:numId w:val="35"/>
        </w:numPr>
      </w:pPr>
      <w:r w:rsidRPr="00B03F4F">
        <w:t>mDNS and DNS Support</w:t>
      </w:r>
      <w:r>
        <w:t xml:space="preserve"> </w:t>
      </w:r>
    </w:p>
    <w:p w14:paraId="4A298810" w14:textId="6C93C84D" w:rsidR="00EF5D1F" w:rsidRDefault="00ED62A1" w:rsidP="00D91D9D">
      <w:pPr>
        <w:pStyle w:val="ListParagraph"/>
        <w:numPr>
          <w:ilvl w:val="0"/>
          <w:numId w:val="35"/>
        </w:numPr>
      </w:pPr>
      <w:r w:rsidRPr="00ED62A1">
        <w:t>Redfish</w:t>
      </w:r>
      <w:r w:rsidR="006D2D6B">
        <w:t xml:space="preserve"> Support</w:t>
      </w:r>
    </w:p>
    <w:p w14:paraId="3A22E5A4" w14:textId="77777777" w:rsidR="00EF5D1F" w:rsidRDefault="00EF5D1F" w:rsidP="00D91D9D">
      <w:pPr>
        <w:pStyle w:val="ListParagraph"/>
        <w:numPr>
          <w:ilvl w:val="0"/>
          <w:numId w:val="35"/>
        </w:numPr>
      </w:pPr>
      <w:r w:rsidRPr="00EF5D1F">
        <w:t>Event Logging</w:t>
      </w:r>
    </w:p>
    <w:p w14:paraId="43AB628C" w14:textId="77777777" w:rsidR="00EF5D1F" w:rsidRDefault="00EF5D1F" w:rsidP="00D91D9D">
      <w:pPr>
        <w:pStyle w:val="ListParagraph"/>
        <w:numPr>
          <w:ilvl w:val="0"/>
          <w:numId w:val="35"/>
        </w:numPr>
      </w:pPr>
      <w:r w:rsidRPr="00EF5D1F">
        <w:t>Firmware Update</w:t>
      </w:r>
    </w:p>
    <w:p w14:paraId="327CF659" w14:textId="77777777" w:rsidR="00F472D5" w:rsidRDefault="00F472D5" w:rsidP="00D91D9D">
      <w:pPr>
        <w:pStyle w:val="ListParagraph"/>
        <w:numPr>
          <w:ilvl w:val="0"/>
          <w:numId w:val="35"/>
        </w:numPr>
      </w:pPr>
      <w:r w:rsidRPr="00F472D5">
        <w:t>Web UI Support</w:t>
      </w:r>
    </w:p>
    <w:p w14:paraId="5602FAD7" w14:textId="6625F533" w:rsidR="00F472D5" w:rsidRDefault="00F472D5" w:rsidP="00D91D9D">
      <w:pPr>
        <w:pStyle w:val="ListParagraph"/>
        <w:numPr>
          <w:ilvl w:val="0"/>
          <w:numId w:val="35"/>
        </w:numPr>
      </w:pPr>
      <w:r>
        <w:t xml:space="preserve">LDAP </w:t>
      </w:r>
    </w:p>
    <w:p w14:paraId="5B9E6D4D" w14:textId="34CBDEF7" w:rsidR="007A4D63" w:rsidRDefault="00F472D5" w:rsidP="00D91D9D">
      <w:pPr>
        <w:pStyle w:val="ListParagraph"/>
        <w:numPr>
          <w:ilvl w:val="0"/>
          <w:numId w:val="35"/>
        </w:numPr>
      </w:pPr>
      <w:r w:rsidRPr="00F472D5">
        <w:t>User Management</w:t>
      </w:r>
      <w:r>
        <w:t xml:space="preserve"> </w:t>
      </w:r>
    </w:p>
    <w:p w14:paraId="3E0607DA" w14:textId="7A18F52E" w:rsidR="007A4D63" w:rsidRDefault="007A4D63" w:rsidP="00D91D9D">
      <w:pPr>
        <w:pStyle w:val="ListParagraph"/>
        <w:numPr>
          <w:ilvl w:val="0"/>
          <w:numId w:val="35"/>
        </w:numPr>
      </w:pPr>
      <w:r w:rsidRPr="007A4D63">
        <w:t>Certificate Management</w:t>
      </w:r>
      <w:r>
        <w:t xml:space="preserve"> </w:t>
      </w:r>
    </w:p>
    <w:p w14:paraId="0A5A0D09" w14:textId="429A7BF5" w:rsidR="007A4D63" w:rsidRDefault="00493454" w:rsidP="00D91D9D">
      <w:pPr>
        <w:pStyle w:val="ListParagraph"/>
        <w:numPr>
          <w:ilvl w:val="0"/>
          <w:numId w:val="35"/>
        </w:numPr>
      </w:pPr>
      <w:r>
        <w:t>SEL:</w:t>
      </w:r>
      <w:r w:rsidR="000E056B">
        <w:t xml:space="preserve"> </w:t>
      </w:r>
      <w:r>
        <w:t xml:space="preserve">Linear and </w:t>
      </w:r>
      <w:r w:rsidR="007A4D63" w:rsidRPr="007A4D63">
        <w:t>Circular SEL Support</w:t>
      </w:r>
      <w:r w:rsidR="007A4D63">
        <w:t xml:space="preserve"> </w:t>
      </w:r>
    </w:p>
    <w:p w14:paraId="1AAE314C" w14:textId="1C340E53" w:rsidR="006D2D6B" w:rsidRDefault="009262CD" w:rsidP="00D91D9D">
      <w:pPr>
        <w:pStyle w:val="ListParagraph"/>
        <w:numPr>
          <w:ilvl w:val="0"/>
          <w:numId w:val="35"/>
        </w:numPr>
      </w:pPr>
      <w:r>
        <w:t xml:space="preserve">Telemetry </w:t>
      </w:r>
      <w:r w:rsidR="00FD3AAC">
        <w:t>Support</w:t>
      </w:r>
    </w:p>
    <w:p w14:paraId="4CB1E2CF" w14:textId="3E51135E" w:rsidR="006D2D6B" w:rsidRDefault="006D2D6B" w:rsidP="00D91D9D">
      <w:pPr>
        <w:pStyle w:val="ListParagraph"/>
        <w:numPr>
          <w:ilvl w:val="0"/>
          <w:numId w:val="35"/>
        </w:numPr>
      </w:pPr>
      <w:r w:rsidRPr="006D2D6B">
        <w:t>PEF and Alert Management (Email)</w:t>
      </w:r>
      <w:r>
        <w:t xml:space="preserve"> </w:t>
      </w:r>
    </w:p>
    <w:p w14:paraId="530029DA" w14:textId="28D7EAE6" w:rsidR="00E16A72" w:rsidRDefault="00BC11FF" w:rsidP="00D91D9D">
      <w:pPr>
        <w:pStyle w:val="ListParagraph"/>
        <w:numPr>
          <w:ilvl w:val="0"/>
          <w:numId w:val="35"/>
        </w:numPr>
      </w:pPr>
      <w:r>
        <w:t>En</w:t>
      </w:r>
      <w:r w:rsidR="00C5699F">
        <w:t xml:space="preserve">hanced Password Policy Support </w:t>
      </w:r>
      <w:r w:rsidR="00E03815">
        <w:t xml:space="preserve"> </w:t>
      </w:r>
    </w:p>
    <w:p w14:paraId="7794E94C" w14:textId="37528188" w:rsidR="00A345C1" w:rsidRDefault="00F12DA1" w:rsidP="00D91D9D">
      <w:pPr>
        <w:pStyle w:val="ListParagraph"/>
        <w:numPr>
          <w:ilvl w:val="0"/>
          <w:numId w:val="35"/>
        </w:numPr>
      </w:pPr>
      <w:r>
        <w:t>Backup</w:t>
      </w:r>
      <w:r w:rsidR="00BE65C4">
        <w:t xml:space="preserve"> R</w:t>
      </w:r>
      <w:r>
        <w:t>estore</w:t>
      </w:r>
      <w:r w:rsidR="00BE65C4">
        <w:t xml:space="preserve"> Support</w:t>
      </w:r>
    </w:p>
    <w:p w14:paraId="75311613" w14:textId="67D349B0" w:rsidR="00F12DA1" w:rsidRDefault="00F12DA1" w:rsidP="00D91D9D">
      <w:pPr>
        <w:pStyle w:val="ListParagraph"/>
        <w:numPr>
          <w:ilvl w:val="0"/>
          <w:numId w:val="35"/>
        </w:numPr>
      </w:pPr>
      <w:r>
        <w:t>Service Manager</w:t>
      </w:r>
    </w:p>
    <w:p w14:paraId="496C479F" w14:textId="1E69DB7A" w:rsidR="00F12DA1" w:rsidRDefault="00C464CA" w:rsidP="00D91D9D">
      <w:pPr>
        <w:pStyle w:val="ListParagraph"/>
        <w:numPr>
          <w:ilvl w:val="0"/>
          <w:numId w:val="35"/>
        </w:numPr>
      </w:pPr>
      <w:r>
        <w:t>SSH Configuration</w:t>
      </w:r>
    </w:p>
    <w:p w14:paraId="7F125C65" w14:textId="7B0AD579" w:rsidR="00C464CA" w:rsidRDefault="00C464CA" w:rsidP="00D91D9D">
      <w:pPr>
        <w:pStyle w:val="ListParagraph"/>
        <w:numPr>
          <w:ilvl w:val="0"/>
          <w:numId w:val="35"/>
        </w:numPr>
      </w:pPr>
      <w:r>
        <w:t>SLPD</w:t>
      </w:r>
    </w:p>
    <w:p w14:paraId="1B727F29" w14:textId="6E8FBEE3" w:rsidR="00C464CA" w:rsidRDefault="00C464CA" w:rsidP="00D91D9D">
      <w:pPr>
        <w:pStyle w:val="ListParagraph"/>
        <w:numPr>
          <w:ilvl w:val="0"/>
          <w:numId w:val="35"/>
        </w:numPr>
      </w:pPr>
      <w:r>
        <w:t>LLDPD</w:t>
      </w:r>
    </w:p>
    <w:p w14:paraId="371A0C6D" w14:textId="31A67215" w:rsidR="00C85E12" w:rsidRDefault="00C85E12" w:rsidP="00D91D9D">
      <w:pPr>
        <w:pStyle w:val="ListParagraph"/>
        <w:numPr>
          <w:ilvl w:val="0"/>
          <w:numId w:val="35"/>
        </w:numPr>
      </w:pPr>
      <w:r w:rsidRPr="00C85E12">
        <w:t>Hardware Watchdog</w:t>
      </w:r>
    </w:p>
    <w:p w14:paraId="22438F65" w14:textId="60C26795" w:rsidR="00673FA2" w:rsidRDefault="00D72158" w:rsidP="00D91D9D">
      <w:pPr>
        <w:pStyle w:val="ListParagraph"/>
        <w:numPr>
          <w:ilvl w:val="0"/>
          <w:numId w:val="35"/>
        </w:numPr>
      </w:pPr>
      <w:r>
        <w:t>SNMP</w:t>
      </w:r>
    </w:p>
    <w:p w14:paraId="0C5CF9D5" w14:textId="2D0E6660" w:rsidR="00D72158" w:rsidRDefault="003E6F54" w:rsidP="00D91D9D">
      <w:pPr>
        <w:pStyle w:val="ListParagraph"/>
        <w:numPr>
          <w:ilvl w:val="0"/>
          <w:numId w:val="35"/>
        </w:numPr>
      </w:pPr>
      <w:r>
        <w:t>Remote syslog Support</w:t>
      </w:r>
    </w:p>
    <w:p w14:paraId="16107404" w14:textId="28734634" w:rsidR="003E6F54" w:rsidRDefault="00FE2352" w:rsidP="00D91D9D">
      <w:pPr>
        <w:pStyle w:val="ListParagraph"/>
        <w:numPr>
          <w:ilvl w:val="0"/>
          <w:numId w:val="35"/>
        </w:numPr>
      </w:pPr>
      <w:r>
        <w:t xml:space="preserve">Session Management </w:t>
      </w:r>
    </w:p>
    <w:p w14:paraId="19984BD2" w14:textId="0A26F97C" w:rsidR="00FB4893" w:rsidRDefault="00FB4893" w:rsidP="00D91D9D">
      <w:pPr>
        <w:pStyle w:val="ListParagraph"/>
        <w:numPr>
          <w:ilvl w:val="0"/>
          <w:numId w:val="35"/>
        </w:numPr>
      </w:pPr>
      <w:r>
        <w:t>SMTP</w:t>
      </w:r>
    </w:p>
    <w:p w14:paraId="49DC126C" w14:textId="77777777" w:rsidR="00D42B16" w:rsidRDefault="00D42B16" w:rsidP="006A7EC5">
      <w:pPr>
        <w:pStyle w:val="ListParagraph"/>
        <w:ind w:left="1440"/>
      </w:pPr>
    </w:p>
    <w:p w14:paraId="1112A9E8" w14:textId="77777777" w:rsidR="006A7EC5" w:rsidRDefault="006A7EC5" w:rsidP="006A7EC5">
      <w:pPr>
        <w:pStyle w:val="ListParagraph"/>
        <w:ind w:left="1440"/>
      </w:pPr>
    </w:p>
    <w:p w14:paraId="540C03E3" w14:textId="77777777" w:rsidR="006A7EC5" w:rsidRDefault="006A7EC5" w:rsidP="006A7EC5">
      <w:pPr>
        <w:pStyle w:val="ListParagraph"/>
        <w:ind w:left="1440"/>
      </w:pPr>
    </w:p>
    <w:p w14:paraId="43849DB7" w14:textId="77777777" w:rsidR="006A7EC5" w:rsidRDefault="006A7EC5" w:rsidP="006A7EC5">
      <w:pPr>
        <w:pStyle w:val="ListParagraph"/>
        <w:ind w:left="1440"/>
      </w:pPr>
    </w:p>
    <w:p w14:paraId="401FFF94" w14:textId="77777777" w:rsidR="006A7EC5" w:rsidRDefault="006A7EC5" w:rsidP="006A7EC5">
      <w:pPr>
        <w:pStyle w:val="ListParagraph"/>
        <w:ind w:left="1440"/>
      </w:pPr>
    </w:p>
    <w:p w14:paraId="69F91745" w14:textId="77777777" w:rsidR="006A7EC5" w:rsidRDefault="006A7EC5" w:rsidP="006A7EC5">
      <w:pPr>
        <w:pStyle w:val="ListParagraph"/>
        <w:ind w:left="1440"/>
      </w:pPr>
    </w:p>
    <w:p w14:paraId="1C4BC688" w14:textId="77777777" w:rsidR="00347390" w:rsidRDefault="00347390" w:rsidP="006A7EC5">
      <w:pPr>
        <w:pStyle w:val="ListParagraph"/>
        <w:ind w:left="1440"/>
      </w:pPr>
    </w:p>
    <w:p w14:paraId="45A5DDEF" w14:textId="77777777" w:rsidR="00347390" w:rsidRPr="00EF1CA1" w:rsidRDefault="00347390" w:rsidP="006A7EC5">
      <w:pPr>
        <w:pStyle w:val="ListParagraph"/>
        <w:ind w:left="1440"/>
      </w:pPr>
    </w:p>
    <w:p w14:paraId="15C759D6" w14:textId="239AD576" w:rsidR="002E565A" w:rsidRDefault="00B94F9D" w:rsidP="006A7EC5">
      <w:pPr>
        <w:pStyle w:val="Heading2"/>
      </w:pPr>
      <w:bookmarkStart w:id="41" w:name="_Toc190896376"/>
      <w:r>
        <w:t>SOC Specific</w:t>
      </w:r>
      <w:bookmarkEnd w:id="41"/>
      <w:r>
        <w:t xml:space="preserve"> </w:t>
      </w:r>
    </w:p>
    <w:p w14:paraId="2AD766B9" w14:textId="77777777" w:rsidR="006A7EC5" w:rsidRPr="006A7EC5" w:rsidRDefault="006A7EC5" w:rsidP="006A7EC5"/>
    <w:p w14:paraId="23835594" w14:textId="7E89D074" w:rsidR="00CE1FDC" w:rsidRDefault="002E565A" w:rsidP="002E565A">
      <w:pPr>
        <w:pStyle w:val="Heading3"/>
      </w:pPr>
      <w:bookmarkStart w:id="42" w:name="_Toc190896377"/>
      <w:r>
        <w:lastRenderedPageBreak/>
        <w:t>AST2600</w:t>
      </w:r>
      <w:bookmarkEnd w:id="42"/>
    </w:p>
    <w:p w14:paraId="3D325138" w14:textId="5C8B7E06" w:rsidR="002E565A" w:rsidRDefault="002E565A" w:rsidP="00D91D9D">
      <w:pPr>
        <w:pStyle w:val="ListParagraph"/>
        <w:numPr>
          <w:ilvl w:val="0"/>
          <w:numId w:val="36"/>
        </w:numPr>
      </w:pPr>
      <w:r>
        <w:t xml:space="preserve">IPMI KCS Interface </w:t>
      </w:r>
    </w:p>
    <w:p w14:paraId="0D43DED9" w14:textId="231C2931" w:rsidR="005D59A3" w:rsidRDefault="005D59A3" w:rsidP="00D91D9D">
      <w:pPr>
        <w:pStyle w:val="ListParagraph"/>
        <w:numPr>
          <w:ilvl w:val="0"/>
          <w:numId w:val="36"/>
        </w:numPr>
      </w:pPr>
      <w:r>
        <w:t>VLAN</w:t>
      </w:r>
    </w:p>
    <w:p w14:paraId="2EEFE17F" w14:textId="0F305C98" w:rsidR="00C50423" w:rsidRDefault="00C50423" w:rsidP="00D91D9D">
      <w:pPr>
        <w:pStyle w:val="ListParagraph"/>
        <w:numPr>
          <w:ilvl w:val="0"/>
          <w:numId w:val="36"/>
        </w:numPr>
      </w:pPr>
      <w:r>
        <w:t xml:space="preserve">KVM </w:t>
      </w:r>
    </w:p>
    <w:p w14:paraId="03069788" w14:textId="53A229F4" w:rsidR="00C50423" w:rsidRDefault="00C50423" w:rsidP="00D91D9D">
      <w:pPr>
        <w:pStyle w:val="ListParagraph"/>
        <w:numPr>
          <w:ilvl w:val="0"/>
          <w:numId w:val="36"/>
        </w:numPr>
      </w:pPr>
      <w:r w:rsidRPr="00A60585">
        <w:t>Virtual and Remote Media</w:t>
      </w:r>
      <w:r>
        <w:t xml:space="preserve"> </w:t>
      </w:r>
    </w:p>
    <w:p w14:paraId="3AAF24C3" w14:textId="2D68E43D" w:rsidR="005043AB" w:rsidRDefault="00AA2DC5" w:rsidP="00D91D9D">
      <w:pPr>
        <w:pStyle w:val="ListParagraph"/>
        <w:numPr>
          <w:ilvl w:val="0"/>
          <w:numId w:val="36"/>
        </w:numPr>
      </w:pPr>
      <w:r w:rsidRPr="00AA2DC5">
        <w:t>Dual image support</w:t>
      </w:r>
      <w:r>
        <w:t xml:space="preserve"> </w:t>
      </w:r>
    </w:p>
    <w:p w14:paraId="7A0B6078" w14:textId="66E1B9D6" w:rsidR="00F673A2" w:rsidRDefault="00F673A2" w:rsidP="00D91D9D">
      <w:pPr>
        <w:pStyle w:val="ListParagraph"/>
        <w:numPr>
          <w:ilvl w:val="0"/>
          <w:numId w:val="36"/>
        </w:numPr>
      </w:pPr>
      <w:r w:rsidRPr="007A4D63">
        <w:t>Factory Reset</w:t>
      </w:r>
      <w:r>
        <w:t xml:space="preserve"> </w:t>
      </w:r>
    </w:p>
    <w:p w14:paraId="317F06AA" w14:textId="778C0285" w:rsidR="00763E58" w:rsidRDefault="000521F8" w:rsidP="00D91D9D">
      <w:pPr>
        <w:pStyle w:val="ListParagraph"/>
        <w:numPr>
          <w:ilvl w:val="0"/>
          <w:numId w:val="36"/>
        </w:numPr>
      </w:pPr>
      <w:r>
        <w:t xml:space="preserve">Bonding Support </w:t>
      </w:r>
    </w:p>
    <w:p w14:paraId="36B847E4" w14:textId="5722DB21" w:rsidR="0048788C" w:rsidRDefault="0048788C" w:rsidP="00D91D9D">
      <w:pPr>
        <w:pStyle w:val="ListParagraph"/>
        <w:numPr>
          <w:ilvl w:val="0"/>
          <w:numId w:val="36"/>
        </w:numPr>
      </w:pPr>
      <w:r>
        <w:t>UART Logging Support</w:t>
      </w:r>
    </w:p>
    <w:p w14:paraId="516B90FF" w14:textId="12D9FBCC" w:rsidR="001B4160" w:rsidRDefault="001B4160" w:rsidP="00D91D9D">
      <w:pPr>
        <w:pStyle w:val="ListParagraph"/>
        <w:numPr>
          <w:ilvl w:val="0"/>
          <w:numId w:val="36"/>
        </w:numPr>
      </w:pPr>
      <w:r>
        <w:t xml:space="preserve">Preserve Configuration Support </w:t>
      </w:r>
    </w:p>
    <w:p w14:paraId="09032D00" w14:textId="62F90A15" w:rsidR="00026CD9" w:rsidRDefault="00026CD9" w:rsidP="00D91D9D">
      <w:pPr>
        <w:pStyle w:val="ListParagraph"/>
        <w:numPr>
          <w:ilvl w:val="0"/>
          <w:numId w:val="36"/>
        </w:numPr>
      </w:pPr>
      <w:r>
        <w:t>SOL</w:t>
      </w:r>
    </w:p>
    <w:p w14:paraId="5CB1561A" w14:textId="4EC813AB" w:rsidR="00480615" w:rsidRDefault="00480615" w:rsidP="00D91D9D">
      <w:pPr>
        <w:pStyle w:val="ListParagraph"/>
        <w:numPr>
          <w:ilvl w:val="0"/>
          <w:numId w:val="36"/>
        </w:numPr>
      </w:pPr>
      <w:r>
        <w:t xml:space="preserve">License </w:t>
      </w:r>
      <w:r w:rsidR="00A345C1">
        <w:t>Control</w:t>
      </w:r>
      <w:r w:rsidR="00507F10">
        <w:t xml:space="preserve"> Support</w:t>
      </w:r>
    </w:p>
    <w:p w14:paraId="21CF7865" w14:textId="665BD243" w:rsidR="00CD193A" w:rsidRDefault="00CD193A" w:rsidP="00D91D9D">
      <w:pPr>
        <w:pStyle w:val="ListParagraph"/>
        <w:numPr>
          <w:ilvl w:val="0"/>
          <w:numId w:val="36"/>
        </w:numPr>
      </w:pPr>
      <w:r>
        <w:t>RADIUS</w:t>
      </w:r>
    </w:p>
    <w:p w14:paraId="21463D6C" w14:textId="51588FE3" w:rsidR="002E565A" w:rsidRDefault="002E565A" w:rsidP="002E565A">
      <w:pPr>
        <w:pStyle w:val="Heading3"/>
      </w:pPr>
      <w:bookmarkStart w:id="43" w:name="_Toc190896378"/>
      <w:r>
        <w:t>AST2700</w:t>
      </w:r>
      <w:bookmarkEnd w:id="43"/>
    </w:p>
    <w:p w14:paraId="6259618E" w14:textId="3B2FA5D7" w:rsidR="002E565A" w:rsidRDefault="00E02C98" w:rsidP="00D91D9D">
      <w:pPr>
        <w:pStyle w:val="ListParagraph"/>
        <w:numPr>
          <w:ilvl w:val="0"/>
          <w:numId w:val="36"/>
        </w:numPr>
      </w:pPr>
      <w:r>
        <w:t>SOL</w:t>
      </w:r>
    </w:p>
    <w:p w14:paraId="6081C183" w14:textId="1396F278" w:rsidR="005D59A3" w:rsidRDefault="005D59A3" w:rsidP="00D91D9D">
      <w:pPr>
        <w:pStyle w:val="ListParagraph"/>
        <w:numPr>
          <w:ilvl w:val="0"/>
          <w:numId w:val="36"/>
        </w:numPr>
      </w:pPr>
      <w:r>
        <w:t>VLAN</w:t>
      </w:r>
    </w:p>
    <w:p w14:paraId="2C929A1A" w14:textId="1C9AA07B" w:rsidR="003D3AE1" w:rsidRDefault="003D3AE1" w:rsidP="00D91D9D">
      <w:pPr>
        <w:pStyle w:val="ListParagraph"/>
        <w:numPr>
          <w:ilvl w:val="0"/>
          <w:numId w:val="36"/>
        </w:numPr>
      </w:pPr>
      <w:r>
        <w:t xml:space="preserve">KVM </w:t>
      </w:r>
    </w:p>
    <w:p w14:paraId="70CC45F0" w14:textId="77777777" w:rsidR="00B65032" w:rsidRDefault="003D3AE1" w:rsidP="00D91D9D">
      <w:pPr>
        <w:pStyle w:val="ListParagraph"/>
        <w:numPr>
          <w:ilvl w:val="0"/>
          <w:numId w:val="36"/>
        </w:numPr>
      </w:pPr>
      <w:r w:rsidRPr="00A60585">
        <w:t>Virtual and Remote Media</w:t>
      </w:r>
    </w:p>
    <w:p w14:paraId="1462C7AB" w14:textId="17C0BA16" w:rsidR="003D3AE1" w:rsidRDefault="00B65032" w:rsidP="00D91D9D">
      <w:pPr>
        <w:pStyle w:val="ListParagraph"/>
        <w:numPr>
          <w:ilvl w:val="0"/>
          <w:numId w:val="36"/>
        </w:numPr>
      </w:pPr>
      <w:r w:rsidRPr="007A4D63">
        <w:t>Factory Reset</w:t>
      </w:r>
      <w:r>
        <w:t xml:space="preserve"> </w:t>
      </w:r>
      <w:r w:rsidR="003D3AE1">
        <w:t xml:space="preserve"> </w:t>
      </w:r>
    </w:p>
    <w:p w14:paraId="2130F8E9" w14:textId="71A824A3" w:rsidR="0048788C" w:rsidRDefault="0048788C" w:rsidP="00D91D9D">
      <w:pPr>
        <w:pStyle w:val="ListParagraph"/>
        <w:numPr>
          <w:ilvl w:val="0"/>
          <w:numId w:val="36"/>
        </w:numPr>
      </w:pPr>
      <w:r>
        <w:t>UART Logging Support</w:t>
      </w:r>
    </w:p>
    <w:p w14:paraId="6DE82B71" w14:textId="09360398" w:rsidR="00A345C1" w:rsidRDefault="00A345C1" w:rsidP="00D91D9D">
      <w:pPr>
        <w:pStyle w:val="ListParagraph"/>
        <w:numPr>
          <w:ilvl w:val="0"/>
          <w:numId w:val="36"/>
        </w:numPr>
      </w:pPr>
      <w:r>
        <w:t>License Control</w:t>
      </w:r>
      <w:r w:rsidR="00507F10">
        <w:t xml:space="preserve"> Support </w:t>
      </w:r>
    </w:p>
    <w:p w14:paraId="17568A35" w14:textId="77777777" w:rsidR="001B4160" w:rsidRDefault="001B4160" w:rsidP="00D91D9D">
      <w:pPr>
        <w:pStyle w:val="ListParagraph"/>
        <w:numPr>
          <w:ilvl w:val="0"/>
          <w:numId w:val="36"/>
        </w:numPr>
      </w:pPr>
      <w:r>
        <w:t xml:space="preserve">Preserve Configuration Support </w:t>
      </w:r>
    </w:p>
    <w:p w14:paraId="078C1B35" w14:textId="0F3693C5" w:rsidR="00A437F5" w:rsidRDefault="00A437F5" w:rsidP="00D91D9D">
      <w:pPr>
        <w:pStyle w:val="ListParagraph"/>
        <w:numPr>
          <w:ilvl w:val="0"/>
          <w:numId w:val="36"/>
        </w:numPr>
      </w:pPr>
      <w:r>
        <w:t>A1 board support</w:t>
      </w:r>
    </w:p>
    <w:p w14:paraId="652A0033" w14:textId="77777777" w:rsidR="001B4160" w:rsidRDefault="001B4160" w:rsidP="001B4160">
      <w:pPr>
        <w:pStyle w:val="ListParagraph"/>
        <w:ind w:left="1440"/>
      </w:pPr>
    </w:p>
    <w:p w14:paraId="77F55F96" w14:textId="3368FF0E" w:rsidR="002E565A" w:rsidRDefault="000E0292" w:rsidP="000E0292">
      <w:pPr>
        <w:pStyle w:val="Heading3"/>
      </w:pPr>
      <w:bookmarkStart w:id="44" w:name="_Toc190896379"/>
      <w:r>
        <w:t>Arbel</w:t>
      </w:r>
      <w:bookmarkEnd w:id="44"/>
    </w:p>
    <w:p w14:paraId="263E62B8" w14:textId="2B58C314" w:rsidR="00C84660" w:rsidRDefault="00C84660" w:rsidP="00D91D9D">
      <w:pPr>
        <w:pStyle w:val="ListParagraph"/>
        <w:numPr>
          <w:ilvl w:val="0"/>
          <w:numId w:val="35"/>
        </w:numPr>
      </w:pPr>
      <w:r>
        <w:t xml:space="preserve">Bonding Support </w:t>
      </w:r>
    </w:p>
    <w:p w14:paraId="3AEA7A95" w14:textId="626E4CBF" w:rsidR="00E768E1" w:rsidRDefault="00E768E1" w:rsidP="00D91D9D">
      <w:pPr>
        <w:pStyle w:val="ListParagraph"/>
        <w:numPr>
          <w:ilvl w:val="0"/>
          <w:numId w:val="35"/>
        </w:numPr>
      </w:pPr>
      <w:r>
        <w:t>RADIUS</w:t>
      </w:r>
    </w:p>
    <w:p w14:paraId="46F33CA9" w14:textId="42BB4B23" w:rsidR="000E0292" w:rsidRDefault="000E0292" w:rsidP="001B4160">
      <w:pPr>
        <w:pStyle w:val="ListParagraph"/>
        <w:ind w:left="1440"/>
      </w:pPr>
    </w:p>
    <w:p w14:paraId="2AB79B20" w14:textId="77777777" w:rsidR="00CD193A" w:rsidRPr="000E0292" w:rsidRDefault="00CD193A" w:rsidP="00CD193A">
      <w:pPr>
        <w:pStyle w:val="ListParagraph"/>
        <w:ind w:left="1440"/>
      </w:pPr>
    </w:p>
    <w:p w14:paraId="14B60D68" w14:textId="272D0B7A" w:rsidR="00256A97" w:rsidRDefault="00256A97">
      <w:pPr>
        <w:spacing w:before="0" w:after="200" w:line="288" w:lineRule="auto"/>
        <w:ind w:left="0"/>
        <w:jc w:val="left"/>
        <w:rPr>
          <w:b/>
        </w:rPr>
      </w:pPr>
      <w:r>
        <w:rPr>
          <w:b/>
        </w:rPr>
        <w:br w:type="page"/>
      </w:r>
    </w:p>
    <w:sectPr w:rsidR="00256A97" w:rsidSect="00345A5B">
      <w:headerReference w:type="even" r:id="rId19"/>
      <w:headerReference w:type="default" r:id="rId20"/>
      <w:footerReference w:type="even" r:id="rId21"/>
      <w:footerReference w:type="default" r:id="rId22"/>
      <w:headerReference w:type="first" r:id="rId23"/>
      <w:footerReference w:type="first" r:id="rId24"/>
      <w:pgSz w:w="12240" w:h="15840" w:code="1"/>
      <w:pgMar w:top="8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B0110" w14:textId="77777777" w:rsidR="009561EA" w:rsidRDefault="009561EA" w:rsidP="009502E7">
      <w:r>
        <w:separator/>
      </w:r>
    </w:p>
  </w:endnote>
  <w:endnote w:type="continuationSeparator" w:id="0">
    <w:p w14:paraId="1E97F557" w14:textId="77777777" w:rsidR="009561EA" w:rsidRDefault="009561EA" w:rsidP="009502E7">
      <w:r>
        <w:continuationSeparator/>
      </w:r>
    </w:p>
  </w:endnote>
  <w:endnote w:type="continuationNotice" w:id="1">
    <w:p w14:paraId="48B01A62" w14:textId="77777777" w:rsidR="009561EA" w:rsidRDefault="009561E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Palatino">
    <w:altName w:val="Book Antiqua"/>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2E1A8" w14:textId="77777777" w:rsidR="00BC51FC" w:rsidRDefault="00BC51FC" w:rsidP="0058336C">
    <w:pPr>
      <w:pStyle w:val="FooterStyle"/>
      <w:rPr>
        <w:rStyle w:val="PageNumber"/>
        <w:rFonts w:ascii="Minion Pro" w:eastAsiaTheme="minorEastAsia" w:hAnsi="Minion Pro"/>
        <w:b w:val="0"/>
        <w:i w:val="0"/>
        <w:lang w:eastAsia="zh-TW"/>
      </w:rPr>
    </w:pPr>
  </w:p>
  <w:tbl>
    <w:tblPr>
      <w:tblW w:w="0" w:type="auto"/>
      <w:tblBorders>
        <w:top w:val="single" w:sz="4" w:space="0" w:color="auto"/>
      </w:tblBorders>
      <w:tblLook w:val="01E0" w:firstRow="1" w:lastRow="1" w:firstColumn="1" w:lastColumn="1" w:noHBand="0" w:noVBand="0"/>
    </w:tblPr>
    <w:tblGrid>
      <w:gridCol w:w="1634"/>
      <w:gridCol w:w="7726"/>
    </w:tblGrid>
    <w:tr w:rsidR="00BC51FC" w:rsidRPr="00261236" w14:paraId="38EB687C" w14:textId="77777777" w:rsidTr="00154514">
      <w:tc>
        <w:tcPr>
          <w:tcW w:w="1638" w:type="dxa"/>
        </w:tcPr>
        <w:p w14:paraId="3727CBBD" w14:textId="77777777" w:rsidR="00BC51FC" w:rsidRDefault="00BC51FC" w:rsidP="00456819">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Pr>
              <w:rStyle w:val="PageNumber"/>
              <w:noProof/>
            </w:rPr>
            <w:t>26</w:t>
          </w:r>
          <w:r w:rsidRPr="001A5FFF">
            <w:rPr>
              <w:rStyle w:val="PageNumber"/>
            </w:rPr>
            <w:fldChar w:fldCharType="end"/>
          </w:r>
        </w:p>
      </w:tc>
      <w:tc>
        <w:tcPr>
          <w:tcW w:w="7830" w:type="dxa"/>
        </w:tcPr>
        <w:p w14:paraId="0CBFE61C" w14:textId="77777777" w:rsidR="00BC51FC" w:rsidRPr="00261236" w:rsidRDefault="00BC51FC" w:rsidP="00456819">
          <w:pPr>
            <w:pStyle w:val="FooterStyle"/>
            <w:rPr>
              <w:rStyle w:val="PageNumber"/>
              <w:b w:val="0"/>
              <w:i w:val="0"/>
            </w:rPr>
          </w:pPr>
          <w:r w:rsidRPr="00261236">
            <w:rPr>
              <w:rStyle w:val="PageNumber"/>
              <w:b w:val="0"/>
            </w:rPr>
            <w:t>Software R&amp;D E</w:t>
          </w:r>
          <w:r>
            <w:rPr>
              <w:rStyle w:val="PageNumber"/>
              <w:b w:val="0"/>
            </w:rPr>
            <w:t>F</w:t>
          </w:r>
          <w:r w:rsidRPr="00261236">
            <w:rPr>
              <w:rStyle w:val="PageNumber"/>
              <w:b w:val="0"/>
            </w:rPr>
            <w:t>S</w:t>
          </w:r>
        </w:p>
      </w:tc>
    </w:tr>
  </w:tbl>
  <w:p w14:paraId="3A142C3F" w14:textId="77777777" w:rsidR="00BC51FC" w:rsidRDefault="00BC51FC" w:rsidP="0058336C">
    <w:pPr>
      <w:pStyle w:val="FooterStyle"/>
      <w:rPr>
        <w:rStyle w:val="PageNumber"/>
        <w:rFonts w:ascii="Minion Pro" w:eastAsiaTheme="minorEastAsia" w:hAnsi="Minion Pro"/>
        <w:b w:val="0"/>
        <w:i w:val="0"/>
        <w:lang w:eastAsia="zh-TW"/>
      </w:rPr>
    </w:pPr>
  </w:p>
  <w:p w14:paraId="32F24681" w14:textId="77777777" w:rsidR="00BC51FC" w:rsidRPr="0058336C" w:rsidRDefault="00BC51FC" w:rsidP="00456819">
    <w:pPr>
      <w:pStyle w:val="Footer"/>
      <w:tabs>
        <w:tab w:val="clear" w:pos="4680"/>
        <w:tab w:val="clear" w:pos="9360"/>
        <w:tab w:val="center" w:pos="4320"/>
        <w:tab w:val="right" w:pos="8640"/>
      </w:tabs>
      <w:spacing w:after="120"/>
      <w:ind w:left="0" w:right="360"/>
      <w:rPr>
        <w:rFonts w:ascii="Minion Pro" w:hAnsi="Minion P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Look w:val="01E0" w:firstRow="1" w:lastRow="1" w:firstColumn="1" w:lastColumn="1" w:noHBand="0" w:noVBand="0"/>
    </w:tblPr>
    <w:tblGrid>
      <w:gridCol w:w="7304"/>
      <w:gridCol w:w="2056"/>
    </w:tblGrid>
    <w:tr w:rsidR="00BC51FC" w14:paraId="42F25C71" w14:textId="77777777" w:rsidTr="00154514">
      <w:tc>
        <w:tcPr>
          <w:tcW w:w="7398" w:type="dxa"/>
        </w:tcPr>
        <w:p w14:paraId="5038293E" w14:textId="43E3BA82" w:rsidR="00BC51FC" w:rsidRPr="00261236" w:rsidRDefault="00BC51FC" w:rsidP="00922DA7">
          <w:pPr>
            <w:pStyle w:val="FooterStyle"/>
            <w:ind w:right="360"/>
            <w:jc w:val="left"/>
            <w:rPr>
              <w:rStyle w:val="PageNumber"/>
            </w:rPr>
          </w:pPr>
        </w:p>
      </w:tc>
      <w:tc>
        <w:tcPr>
          <w:tcW w:w="2070" w:type="dxa"/>
        </w:tcPr>
        <w:p w14:paraId="1592FCA1" w14:textId="77777777" w:rsidR="00BC51FC" w:rsidRDefault="00BC51FC" w:rsidP="00456819">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Pr>
              <w:rStyle w:val="PageNumber"/>
              <w:noProof/>
            </w:rPr>
            <w:t>25</w:t>
          </w:r>
          <w:r w:rsidRPr="00FC449D">
            <w:rPr>
              <w:rStyle w:val="PageNumber"/>
            </w:rPr>
            <w:fldChar w:fldCharType="end"/>
          </w:r>
        </w:p>
      </w:tc>
    </w:tr>
  </w:tbl>
  <w:p w14:paraId="66D13E7B" w14:textId="77777777" w:rsidR="00BC51FC" w:rsidRPr="00456819" w:rsidRDefault="00BC51FC" w:rsidP="00456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8D080" w14:textId="77777777" w:rsidR="00CB1535" w:rsidRDefault="00CB1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4FA1F" w14:textId="77777777" w:rsidR="009561EA" w:rsidRDefault="009561EA" w:rsidP="009502E7">
      <w:r>
        <w:separator/>
      </w:r>
    </w:p>
  </w:footnote>
  <w:footnote w:type="continuationSeparator" w:id="0">
    <w:p w14:paraId="447600B7" w14:textId="77777777" w:rsidR="009561EA" w:rsidRDefault="009561EA" w:rsidP="009502E7">
      <w:r>
        <w:continuationSeparator/>
      </w:r>
    </w:p>
  </w:footnote>
  <w:footnote w:type="continuationNotice" w:id="1">
    <w:p w14:paraId="5134CFED" w14:textId="77777777" w:rsidR="009561EA" w:rsidRDefault="009561E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CDFF" w14:textId="3BB5F3FE" w:rsidR="00BC51FC" w:rsidRDefault="00BC51FC" w:rsidP="001F0FA1">
    <w:pPr>
      <w:pBdr>
        <w:bottom w:val="single" w:sz="4" w:space="1" w:color="auto"/>
      </w:pBdr>
      <w:tabs>
        <w:tab w:val="center" w:pos="4320"/>
        <w:tab w:val="right" w:pos="8640"/>
      </w:tabs>
      <w:spacing w:after="0"/>
      <w:rPr>
        <w:rFonts w:cs="Arial"/>
        <w:b/>
        <w:lang w:eastAsia="zh-TW"/>
      </w:rPr>
    </w:pPr>
    <w:r>
      <w:rPr>
        <w:rFonts w:cs="Arial"/>
        <w:b/>
        <w:lang w:eastAsia="zh-TW"/>
      </w:rPr>
      <w:tab/>
    </w:r>
    <w:r>
      <w:rPr>
        <w:rFonts w:cs="Arial"/>
        <w:b/>
        <w:lang w:eastAsia="zh-TW"/>
      </w:rPr>
      <w:tab/>
      <w:t xml:space="preserve">MegaRAC </w:t>
    </w:r>
    <w:r w:rsidR="00ED2802">
      <w:rPr>
        <w:rFonts w:cs="Arial"/>
        <w:b/>
        <w:lang w:eastAsia="zh-TW"/>
      </w:rPr>
      <w:t>OPENEDITION</w:t>
    </w:r>
    <w:r>
      <w:rPr>
        <w:rFonts w:cs="Arial"/>
        <w:b/>
        <w:lang w:eastAsia="zh-TW"/>
      </w:rPr>
      <w:t xml:space="preserve"> – </w:t>
    </w:r>
    <w:r>
      <w:rPr>
        <w:rFonts w:cs="Arial" w:hint="eastAsia"/>
        <w:b/>
        <w:lang w:eastAsia="zh-TW"/>
      </w:rPr>
      <w:t>Getting Started Guide</w:t>
    </w:r>
  </w:p>
  <w:p w14:paraId="38C484E8" w14:textId="77777777" w:rsidR="00BC51FC" w:rsidRPr="004C585A" w:rsidRDefault="00BC51FC" w:rsidP="001F0FA1">
    <w:pPr>
      <w:pBdr>
        <w:bottom w:val="single" w:sz="4" w:space="1" w:color="auto"/>
      </w:pBdr>
      <w:tabs>
        <w:tab w:val="center" w:pos="4320"/>
        <w:tab w:val="right" w:pos="8640"/>
      </w:tabs>
      <w:spacing w:after="0"/>
      <w:rPr>
        <w:rFonts w:cs="Arial"/>
        <w:b/>
        <w:lang w:eastAsia="zh-TW"/>
      </w:rPr>
    </w:pPr>
    <w:r>
      <w:rPr>
        <w:rFonts w:cs="Arial"/>
        <w:b/>
      </w:rPr>
      <w:tab/>
    </w:r>
    <w:r>
      <w:rPr>
        <w:rFonts w:cs="Arial"/>
        <w:b/>
      </w:rPr>
      <w:tab/>
    </w:r>
    <w:r w:rsidRPr="008D35E1">
      <w:rPr>
        <w:rFonts w:cs="Arial"/>
        <w:b/>
      </w:rPr>
      <w:t>Copyright © American Megatrends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25455" w14:textId="28113181" w:rsidR="00BC51FC" w:rsidRDefault="00BC51FC" w:rsidP="007A4EAB">
    <w:pPr>
      <w:pBdr>
        <w:bottom w:val="single" w:sz="4" w:space="1" w:color="auto"/>
      </w:pBdr>
      <w:tabs>
        <w:tab w:val="center" w:pos="4320"/>
        <w:tab w:val="right" w:pos="8640"/>
      </w:tabs>
      <w:spacing w:after="0"/>
      <w:ind w:left="0"/>
      <w:rPr>
        <w:rFonts w:cs="Arial"/>
        <w:b/>
        <w:lang w:eastAsia="zh-TW"/>
      </w:rPr>
    </w:pPr>
    <w:r>
      <w:rPr>
        <w:rFonts w:cs="Arial"/>
        <w:b/>
        <w:lang w:eastAsia="zh-TW"/>
      </w:rPr>
      <w:t xml:space="preserve">MegaRAC </w:t>
    </w:r>
    <w:r w:rsidR="008B5419">
      <w:rPr>
        <w:rFonts w:cs="Arial"/>
        <w:b/>
        <w:lang w:eastAsia="zh-TW"/>
      </w:rPr>
      <w:t xml:space="preserve">Community Edition </w:t>
    </w:r>
    <w:r>
      <w:rPr>
        <w:rFonts w:cs="Arial"/>
        <w:b/>
        <w:lang w:eastAsia="zh-TW"/>
      </w:rPr>
      <w:t xml:space="preserve">– </w:t>
    </w:r>
    <w:r>
      <w:rPr>
        <w:rFonts w:cs="Arial" w:hint="eastAsia"/>
        <w:b/>
        <w:lang w:eastAsia="zh-TW"/>
      </w:rPr>
      <w:t>Getting Started Guide</w:t>
    </w:r>
  </w:p>
  <w:p w14:paraId="59701414" w14:textId="77777777" w:rsidR="007A4EAB" w:rsidRPr="00456995" w:rsidRDefault="007A4EAB" w:rsidP="007A4EAB">
    <w:pPr>
      <w:pBdr>
        <w:bottom w:val="single" w:sz="4" w:space="1" w:color="auto"/>
      </w:pBdr>
      <w:tabs>
        <w:tab w:val="center" w:pos="4320"/>
        <w:tab w:val="right" w:pos="8640"/>
      </w:tabs>
      <w:spacing w:before="0" w:after="240"/>
      <w:ind w:left="0"/>
      <w:rPr>
        <w:rFonts w:eastAsia="Times New Roman"/>
        <w:b/>
      </w:rPr>
    </w:pPr>
    <w:r w:rsidRPr="00A0128A">
      <w:rPr>
        <w:rFonts w:eastAsia="Times New Roman" w:cs="Arial"/>
        <w:b/>
      </w:rPr>
      <w:t>Copyright © American Megatrends International LLC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28A5C" w14:textId="77777777" w:rsidR="00CB1535" w:rsidRDefault="00CB1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3A4FCD6"/>
    <w:lvl w:ilvl="0">
      <w:start w:val="1"/>
      <w:numFmt w:val="lowerRoman"/>
      <w:pStyle w:val="ListNumber5"/>
      <w:lvlText w:val="%1."/>
      <w:lvlJc w:val="right"/>
      <w:pPr>
        <w:ind w:left="1800" w:hanging="360"/>
      </w:pPr>
    </w:lvl>
  </w:abstractNum>
  <w:abstractNum w:abstractNumId="1" w15:restartNumberingAfterBreak="0">
    <w:nsid w:val="FFFFFF7D"/>
    <w:multiLevelType w:val="singleLevel"/>
    <w:tmpl w:val="6A664FEA"/>
    <w:lvl w:ilvl="0">
      <w:start w:val="1"/>
      <w:numFmt w:val="lowerLetter"/>
      <w:pStyle w:val="ListNumber4"/>
      <w:lvlText w:val="%1."/>
      <w:lvlJc w:val="left"/>
      <w:pPr>
        <w:ind w:left="1440" w:hanging="360"/>
      </w:pPr>
      <w:rPr>
        <w:rFonts w:hint="eastAsia"/>
      </w:rPr>
    </w:lvl>
  </w:abstractNum>
  <w:abstractNum w:abstractNumId="2" w15:restartNumberingAfterBreak="0">
    <w:nsid w:val="FFFFFF7E"/>
    <w:multiLevelType w:val="singleLevel"/>
    <w:tmpl w:val="1116CB3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3C8AA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2D4D30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4F9C933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5E263BE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9EB9FA"/>
    <w:lvl w:ilvl="0">
      <w:start w:val="1"/>
      <w:numFmt w:val="decimal"/>
      <w:pStyle w:val="ListNumber"/>
      <w:lvlText w:val="%1."/>
      <w:lvlJc w:val="left"/>
      <w:pPr>
        <w:tabs>
          <w:tab w:val="num" w:pos="360"/>
        </w:tabs>
        <w:ind w:left="360" w:hanging="360"/>
      </w:pPr>
    </w:lvl>
  </w:abstractNum>
  <w:abstractNum w:abstractNumId="8" w15:restartNumberingAfterBreak="0">
    <w:nsid w:val="00BE2796"/>
    <w:multiLevelType w:val="multilevel"/>
    <w:tmpl w:val="139CA388"/>
    <w:styleLink w:val="WWNum36"/>
    <w:lvl w:ilvl="0">
      <w:start w:val="1"/>
      <w:numFmt w:val="decimal"/>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15:restartNumberingAfterBreak="0">
    <w:nsid w:val="01152B38"/>
    <w:multiLevelType w:val="singleLevel"/>
    <w:tmpl w:val="2F3EE4CC"/>
    <w:lvl w:ilvl="0">
      <w:start w:val="1"/>
      <w:numFmt w:val="bullet"/>
      <w:pStyle w:val="BulletedLevel2"/>
      <w:lvlText w:val=""/>
      <w:lvlJc w:val="left"/>
      <w:pPr>
        <w:tabs>
          <w:tab w:val="num" w:pos="2340"/>
        </w:tabs>
        <w:ind w:left="2340" w:hanging="360"/>
      </w:pPr>
      <w:rPr>
        <w:rFonts w:ascii="Symbol" w:hAnsi="Symbol" w:hint="default"/>
      </w:rPr>
    </w:lvl>
  </w:abstractNum>
  <w:abstractNum w:abstractNumId="10" w15:restartNumberingAfterBreak="0">
    <w:nsid w:val="025A57F2"/>
    <w:multiLevelType w:val="hybridMultilevel"/>
    <w:tmpl w:val="820A3A9C"/>
    <w:lvl w:ilvl="0" w:tplc="D488F6BE">
      <w:start w:val="1"/>
      <w:numFmt w:val="bullet"/>
      <w:pStyle w:val="Bullet1"/>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484A94"/>
    <w:multiLevelType w:val="hybridMultilevel"/>
    <w:tmpl w:val="A5B4896C"/>
    <w:lvl w:ilvl="0" w:tplc="A6661B88">
      <w:start w:val="1"/>
      <w:numFmt w:val="bullet"/>
      <w:pStyle w:val="BulletedLevel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012BEE"/>
    <w:multiLevelType w:val="hybridMultilevel"/>
    <w:tmpl w:val="21729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F1B2BE4"/>
    <w:multiLevelType w:val="hybridMultilevel"/>
    <w:tmpl w:val="D88AAC88"/>
    <w:lvl w:ilvl="0" w:tplc="5818F044">
      <w:start w:val="1"/>
      <w:numFmt w:val="decimal"/>
      <w:pStyle w:val="Numbering1"/>
      <w:lvlText w:val="%1."/>
      <w:lvlJc w:val="left"/>
      <w:pPr>
        <w:ind w:left="1080" w:hanging="360"/>
      </w:pPr>
      <w:rPr>
        <w:b w:val="0"/>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19D12BE9"/>
    <w:multiLevelType w:val="singleLevel"/>
    <w:tmpl w:val="42CE3142"/>
    <w:lvl w:ilvl="0">
      <w:start w:val="1"/>
      <w:numFmt w:val="decimal"/>
      <w:pStyle w:val="BulletedNumbered2"/>
      <w:lvlText w:val="%1."/>
      <w:lvlJc w:val="left"/>
      <w:pPr>
        <w:tabs>
          <w:tab w:val="num" w:pos="360"/>
        </w:tabs>
        <w:ind w:left="360" w:hanging="360"/>
      </w:pPr>
    </w:lvl>
  </w:abstractNum>
  <w:abstractNum w:abstractNumId="15" w15:restartNumberingAfterBreak="0">
    <w:nsid w:val="1DD064B9"/>
    <w:multiLevelType w:val="singleLevel"/>
    <w:tmpl w:val="8AA8E9BA"/>
    <w:lvl w:ilvl="0">
      <w:start w:val="1"/>
      <w:numFmt w:val="decimal"/>
      <w:pStyle w:val="BulletedNumbered1"/>
      <w:lvlText w:val="%1."/>
      <w:lvlJc w:val="left"/>
      <w:pPr>
        <w:tabs>
          <w:tab w:val="num" w:pos="360"/>
        </w:tabs>
        <w:ind w:left="360" w:hanging="360"/>
      </w:pPr>
    </w:lvl>
  </w:abstractNum>
  <w:abstractNum w:abstractNumId="16" w15:restartNumberingAfterBreak="0">
    <w:nsid w:val="28D105B8"/>
    <w:multiLevelType w:val="hybridMultilevel"/>
    <w:tmpl w:val="4B8ED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40A1E"/>
    <w:multiLevelType w:val="singleLevel"/>
    <w:tmpl w:val="5B702ED4"/>
    <w:lvl w:ilvl="0">
      <w:start w:val="1"/>
      <w:numFmt w:val="bullet"/>
      <w:pStyle w:val="Bullet"/>
      <w:lvlText w:val=""/>
      <w:lvlJc w:val="left"/>
      <w:pPr>
        <w:tabs>
          <w:tab w:val="num" w:pos="907"/>
        </w:tabs>
        <w:ind w:left="907" w:hanging="360"/>
      </w:pPr>
      <w:rPr>
        <w:rFonts w:ascii="Symbol" w:hAnsi="Symbol" w:hint="default"/>
      </w:rPr>
    </w:lvl>
  </w:abstractNum>
  <w:abstractNum w:abstractNumId="18" w15:restartNumberingAfterBreak="0">
    <w:nsid w:val="42947C13"/>
    <w:multiLevelType w:val="hybridMultilevel"/>
    <w:tmpl w:val="9C88B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137FF7"/>
    <w:multiLevelType w:val="hybridMultilevel"/>
    <w:tmpl w:val="CD5A9E5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4ADE785D"/>
    <w:multiLevelType w:val="hybridMultilevel"/>
    <w:tmpl w:val="92EAAFD2"/>
    <w:lvl w:ilvl="0" w:tplc="40090001">
      <w:start w:val="1"/>
      <w:numFmt w:val="bullet"/>
      <w:lvlText w:val=""/>
      <w:lvlJc w:val="left"/>
      <w:pPr>
        <w:ind w:left="1647" w:hanging="360"/>
      </w:pPr>
      <w:rPr>
        <w:rFonts w:ascii="Symbol" w:hAnsi="Symbol" w:hint="default"/>
      </w:rPr>
    </w:lvl>
    <w:lvl w:ilvl="1" w:tplc="40090003">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1" w15:restartNumberingAfterBreak="0">
    <w:nsid w:val="4F9F3AEA"/>
    <w:multiLevelType w:val="hybridMultilevel"/>
    <w:tmpl w:val="EBE44474"/>
    <w:lvl w:ilvl="0" w:tplc="B770B72C">
      <w:start w:val="1"/>
      <w:numFmt w:val="lowerLetter"/>
      <w:pStyle w:val="ListNumber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53231F13"/>
    <w:multiLevelType w:val="hybridMultilevel"/>
    <w:tmpl w:val="7480CB20"/>
    <w:lvl w:ilvl="0" w:tplc="6B724EE4">
      <w:start w:val="1"/>
      <w:numFmt w:val="lowerLetter"/>
      <w:pStyle w:val="Number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15E3F"/>
    <w:multiLevelType w:val="hybridMultilevel"/>
    <w:tmpl w:val="BC0EEF22"/>
    <w:lvl w:ilvl="0" w:tplc="BC3E341E">
      <w:start w:val="1"/>
      <w:numFmt w:val="bullet"/>
      <w:pStyle w:val="ListBulle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B5E6401"/>
    <w:multiLevelType w:val="multilevel"/>
    <w:tmpl w:val="3454ED62"/>
    <w:lvl w:ilvl="0">
      <w:start w:val="1"/>
      <w:numFmt w:val="decimal"/>
      <w:pStyle w:val="Heading1"/>
      <w:suff w:val="space"/>
      <w:lvlText w:val="%1"/>
      <w:lvlJc w:val="left"/>
      <w:pPr>
        <w:ind w:left="432" w:hanging="432"/>
      </w:pPr>
      <w:rPr>
        <w:rFonts w:ascii="Adobe Garamond Pro Bold" w:hAnsi="Adobe Garamond Pro Bold" w:hint="default"/>
      </w:rPr>
    </w:lvl>
    <w:lvl w:ilvl="1">
      <w:start w:val="1"/>
      <w:numFmt w:val="decimal"/>
      <w:pStyle w:val="Heading2"/>
      <w:lvlText w:val="%1.%2"/>
      <w:lvlJc w:val="left"/>
      <w:pPr>
        <w:tabs>
          <w:tab w:val="num" w:pos="144"/>
        </w:tabs>
        <w:ind w:left="144" w:hanging="144"/>
      </w:pPr>
      <w:rPr>
        <w:rFonts w:hint="default"/>
        <w:b w:val="0"/>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7741770"/>
    <w:multiLevelType w:val="hybridMultilevel"/>
    <w:tmpl w:val="BD98151A"/>
    <w:lvl w:ilvl="0" w:tplc="1A36037A">
      <w:numFmt w:val="bullet"/>
      <w:pStyle w:val="bull"/>
      <w:lvlText w:val="•"/>
      <w:lvlJc w:val="left"/>
      <w:pPr>
        <w:ind w:left="1368" w:hanging="360"/>
      </w:pPr>
      <w:rPr>
        <w:rFonts w:ascii="Times New Roman" w:hAnsi="Times New Roman" w:cs="Times New Roman" w:hint="default"/>
        <w:b/>
        <w:i w:val="0"/>
        <w:color w:val="auto"/>
        <w:sz w:val="20"/>
      </w:rPr>
    </w:lvl>
    <w:lvl w:ilvl="1" w:tplc="04090019">
      <w:start w:val="1"/>
      <w:numFmt w:val="bullet"/>
      <w:lvlText w:val="o"/>
      <w:lvlJc w:val="left"/>
      <w:pPr>
        <w:ind w:left="2448" w:hanging="360"/>
      </w:pPr>
      <w:rPr>
        <w:rFonts w:ascii="Courier New" w:hAnsi="Courier New" w:cs="Courier New" w:hint="default"/>
      </w:rPr>
    </w:lvl>
    <w:lvl w:ilvl="2" w:tplc="0409001B">
      <w:start w:val="1"/>
      <w:numFmt w:val="bullet"/>
      <w:lvlText w:val=""/>
      <w:lvlJc w:val="left"/>
      <w:pPr>
        <w:ind w:left="3168" w:hanging="360"/>
      </w:pPr>
      <w:rPr>
        <w:rFonts w:ascii="Wingdings" w:hAnsi="Wingdings" w:hint="default"/>
      </w:rPr>
    </w:lvl>
    <w:lvl w:ilvl="3" w:tplc="0409000F" w:tentative="1">
      <w:start w:val="1"/>
      <w:numFmt w:val="bullet"/>
      <w:lvlText w:val=""/>
      <w:lvlJc w:val="left"/>
      <w:pPr>
        <w:ind w:left="3888" w:hanging="360"/>
      </w:pPr>
      <w:rPr>
        <w:rFonts w:ascii="Symbol" w:hAnsi="Symbol" w:hint="default"/>
      </w:rPr>
    </w:lvl>
    <w:lvl w:ilvl="4" w:tplc="04090019" w:tentative="1">
      <w:start w:val="1"/>
      <w:numFmt w:val="bullet"/>
      <w:lvlText w:val="o"/>
      <w:lvlJc w:val="left"/>
      <w:pPr>
        <w:ind w:left="4608" w:hanging="360"/>
      </w:pPr>
      <w:rPr>
        <w:rFonts w:ascii="Courier New" w:hAnsi="Courier New" w:cs="Courier New" w:hint="default"/>
      </w:rPr>
    </w:lvl>
    <w:lvl w:ilvl="5" w:tplc="0409001B" w:tentative="1">
      <w:start w:val="1"/>
      <w:numFmt w:val="bullet"/>
      <w:lvlText w:val=""/>
      <w:lvlJc w:val="left"/>
      <w:pPr>
        <w:ind w:left="5328" w:hanging="360"/>
      </w:pPr>
      <w:rPr>
        <w:rFonts w:ascii="Wingdings" w:hAnsi="Wingdings" w:hint="default"/>
      </w:rPr>
    </w:lvl>
    <w:lvl w:ilvl="6" w:tplc="0409000F" w:tentative="1">
      <w:start w:val="1"/>
      <w:numFmt w:val="bullet"/>
      <w:lvlText w:val=""/>
      <w:lvlJc w:val="left"/>
      <w:pPr>
        <w:ind w:left="6048" w:hanging="360"/>
      </w:pPr>
      <w:rPr>
        <w:rFonts w:ascii="Symbol" w:hAnsi="Symbol" w:hint="default"/>
      </w:rPr>
    </w:lvl>
    <w:lvl w:ilvl="7" w:tplc="04090019" w:tentative="1">
      <w:start w:val="1"/>
      <w:numFmt w:val="bullet"/>
      <w:lvlText w:val="o"/>
      <w:lvlJc w:val="left"/>
      <w:pPr>
        <w:ind w:left="6768" w:hanging="360"/>
      </w:pPr>
      <w:rPr>
        <w:rFonts w:ascii="Courier New" w:hAnsi="Courier New" w:cs="Courier New" w:hint="default"/>
      </w:rPr>
    </w:lvl>
    <w:lvl w:ilvl="8" w:tplc="0409001B" w:tentative="1">
      <w:start w:val="1"/>
      <w:numFmt w:val="bullet"/>
      <w:lvlText w:val=""/>
      <w:lvlJc w:val="left"/>
      <w:pPr>
        <w:ind w:left="7488" w:hanging="360"/>
      </w:pPr>
      <w:rPr>
        <w:rFonts w:ascii="Wingdings" w:hAnsi="Wingdings" w:hint="default"/>
      </w:rPr>
    </w:lvl>
  </w:abstractNum>
  <w:abstractNum w:abstractNumId="26" w15:restartNumberingAfterBreak="0">
    <w:nsid w:val="68E159DA"/>
    <w:multiLevelType w:val="hybridMultilevel"/>
    <w:tmpl w:val="DB84FE04"/>
    <w:lvl w:ilvl="0" w:tplc="9B882E14">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7" w15:restartNumberingAfterBreak="0">
    <w:nsid w:val="72A44768"/>
    <w:multiLevelType w:val="hybridMultilevel"/>
    <w:tmpl w:val="2A66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D0772"/>
    <w:multiLevelType w:val="hybridMultilevel"/>
    <w:tmpl w:val="3FCE14BE"/>
    <w:lvl w:ilvl="0" w:tplc="9620AEEA">
      <w:start w:val="1"/>
      <w:numFmt w:val="bullet"/>
      <w:pStyle w:val="Bullet2"/>
      <w:lvlText w:val=""/>
      <w:lvlJc w:val="left"/>
      <w:pPr>
        <w:ind w:left="720" w:hanging="360"/>
      </w:pPr>
      <w:rPr>
        <w:rFonts w:ascii="Symbol" w:hAnsi="Symbol" w:hint="default"/>
      </w:rPr>
    </w:lvl>
    <w:lvl w:ilvl="1" w:tplc="1BEC8F98">
      <w:start w:val="1"/>
      <w:numFmt w:val="bullet"/>
      <w:pStyle w:val="Bullet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305B65"/>
    <w:multiLevelType w:val="hybridMultilevel"/>
    <w:tmpl w:val="513A9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7810284">
    <w:abstractNumId w:val="25"/>
  </w:num>
  <w:num w:numId="2" w16cid:durableId="2119595120">
    <w:abstractNumId w:val="10"/>
  </w:num>
  <w:num w:numId="3" w16cid:durableId="920914233">
    <w:abstractNumId w:val="28"/>
  </w:num>
  <w:num w:numId="4" w16cid:durableId="1292444474">
    <w:abstractNumId w:val="11"/>
  </w:num>
  <w:num w:numId="5" w16cid:durableId="1675911570">
    <w:abstractNumId w:val="9"/>
  </w:num>
  <w:num w:numId="6" w16cid:durableId="12729954">
    <w:abstractNumId w:val="15"/>
  </w:num>
  <w:num w:numId="7" w16cid:durableId="2440366">
    <w:abstractNumId w:val="14"/>
  </w:num>
  <w:num w:numId="8" w16cid:durableId="438640990">
    <w:abstractNumId w:val="13"/>
  </w:num>
  <w:num w:numId="9" w16cid:durableId="474030807">
    <w:abstractNumId w:val="22"/>
  </w:num>
  <w:num w:numId="10" w16cid:durableId="428743227">
    <w:abstractNumId w:val="8"/>
  </w:num>
  <w:num w:numId="11" w16cid:durableId="2060398578">
    <w:abstractNumId w:val="17"/>
  </w:num>
  <w:num w:numId="12" w16cid:durableId="49888128">
    <w:abstractNumId w:val="19"/>
  </w:num>
  <w:num w:numId="13" w16cid:durableId="534737366">
    <w:abstractNumId w:val="24"/>
  </w:num>
  <w:num w:numId="14" w16cid:durableId="1206598707">
    <w:abstractNumId w:val="6"/>
  </w:num>
  <w:num w:numId="15" w16cid:durableId="1401633890">
    <w:abstractNumId w:val="5"/>
  </w:num>
  <w:num w:numId="16" w16cid:durableId="815878031">
    <w:abstractNumId w:val="23"/>
  </w:num>
  <w:num w:numId="17" w16cid:durableId="431897371">
    <w:abstractNumId w:val="4"/>
  </w:num>
  <w:num w:numId="18" w16cid:durableId="549535132">
    <w:abstractNumId w:val="7"/>
  </w:num>
  <w:num w:numId="19" w16cid:durableId="1348289673">
    <w:abstractNumId w:val="3"/>
  </w:num>
  <w:num w:numId="20" w16cid:durableId="998196263">
    <w:abstractNumId w:val="2"/>
  </w:num>
  <w:num w:numId="21" w16cid:durableId="620844605">
    <w:abstractNumId w:val="1"/>
  </w:num>
  <w:num w:numId="22" w16cid:durableId="627977489">
    <w:abstractNumId w:val="0"/>
  </w:num>
  <w:num w:numId="23" w16cid:durableId="34891293">
    <w:abstractNumId w:val="21"/>
  </w:num>
  <w:num w:numId="24" w16cid:durableId="609437134">
    <w:abstractNumId w:val="2"/>
    <w:lvlOverride w:ilvl="0">
      <w:startOverride w:val="1"/>
    </w:lvlOverride>
  </w:num>
  <w:num w:numId="25" w16cid:durableId="2063015587">
    <w:abstractNumId w:val="2"/>
    <w:lvlOverride w:ilvl="0">
      <w:startOverride w:val="1"/>
    </w:lvlOverride>
  </w:num>
  <w:num w:numId="26" w16cid:durableId="247079613">
    <w:abstractNumId w:val="16"/>
  </w:num>
  <w:num w:numId="27" w16cid:durableId="846292097">
    <w:abstractNumId w:val="29"/>
  </w:num>
  <w:num w:numId="28" w16cid:durableId="1951424880">
    <w:abstractNumId w:val="20"/>
  </w:num>
  <w:num w:numId="29" w16cid:durableId="1167554033">
    <w:abstractNumId w:val="26"/>
  </w:num>
  <w:num w:numId="30" w16cid:durableId="462845715">
    <w:abstractNumId w:val="3"/>
    <w:lvlOverride w:ilvl="0">
      <w:startOverride w:val="1"/>
    </w:lvlOverride>
  </w:num>
  <w:num w:numId="31" w16cid:durableId="395472178">
    <w:abstractNumId w:val="2"/>
    <w:lvlOverride w:ilvl="0">
      <w:startOverride w:val="1"/>
    </w:lvlOverride>
  </w:num>
  <w:num w:numId="32" w16cid:durableId="2040692138">
    <w:abstractNumId w:val="2"/>
    <w:lvlOverride w:ilvl="0">
      <w:startOverride w:val="1"/>
    </w:lvlOverride>
  </w:num>
  <w:num w:numId="33" w16cid:durableId="1746561863">
    <w:abstractNumId w:val="13"/>
    <w:lvlOverride w:ilvl="0">
      <w:startOverride w:val="1"/>
    </w:lvlOverride>
  </w:num>
  <w:num w:numId="34" w16cid:durableId="1640182199">
    <w:abstractNumId w:val="27"/>
  </w:num>
  <w:num w:numId="35" w16cid:durableId="1071466507">
    <w:abstractNumId w:val="12"/>
  </w:num>
  <w:num w:numId="36" w16cid:durableId="989821634">
    <w:abstractNumId w:val="18"/>
  </w:num>
  <w:num w:numId="37" w16cid:durableId="68893838">
    <w:abstractNumId w:val="2"/>
  </w:num>
  <w:num w:numId="38" w16cid:durableId="228073503">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stylePaneFormatFilter w:val="1604" w:allStyles="0" w:customStyles="0" w:latentStyles="1" w:stylesInUse="0" w:headingStyles="0" w:numberingStyles="0" w:tableStyles="0" w:directFormattingOnRuns="0"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51"/>
    <w:rsid w:val="000000B6"/>
    <w:rsid w:val="00001FE6"/>
    <w:rsid w:val="00003377"/>
    <w:rsid w:val="00003750"/>
    <w:rsid w:val="00003D23"/>
    <w:rsid w:val="00003D9A"/>
    <w:rsid w:val="00003E18"/>
    <w:rsid w:val="00003FB7"/>
    <w:rsid w:val="00004942"/>
    <w:rsid w:val="00005044"/>
    <w:rsid w:val="0000559B"/>
    <w:rsid w:val="00005FB0"/>
    <w:rsid w:val="0000648F"/>
    <w:rsid w:val="00006737"/>
    <w:rsid w:val="000068D6"/>
    <w:rsid w:val="00006C85"/>
    <w:rsid w:val="00006E3E"/>
    <w:rsid w:val="00006E6B"/>
    <w:rsid w:val="000102E6"/>
    <w:rsid w:val="00010525"/>
    <w:rsid w:val="00011444"/>
    <w:rsid w:val="0001168C"/>
    <w:rsid w:val="00011B8D"/>
    <w:rsid w:val="00011BD5"/>
    <w:rsid w:val="000125E6"/>
    <w:rsid w:val="00012805"/>
    <w:rsid w:val="00013FBC"/>
    <w:rsid w:val="0001413E"/>
    <w:rsid w:val="00014550"/>
    <w:rsid w:val="00014A28"/>
    <w:rsid w:val="00014ADB"/>
    <w:rsid w:val="000172BF"/>
    <w:rsid w:val="0001769B"/>
    <w:rsid w:val="000176C5"/>
    <w:rsid w:val="00021F38"/>
    <w:rsid w:val="00022815"/>
    <w:rsid w:val="000249A3"/>
    <w:rsid w:val="00024EE9"/>
    <w:rsid w:val="00025B14"/>
    <w:rsid w:val="00025E97"/>
    <w:rsid w:val="0002696D"/>
    <w:rsid w:val="00026AD5"/>
    <w:rsid w:val="00026CD9"/>
    <w:rsid w:val="0003085D"/>
    <w:rsid w:val="000324A3"/>
    <w:rsid w:val="00033156"/>
    <w:rsid w:val="000332C9"/>
    <w:rsid w:val="0003331E"/>
    <w:rsid w:val="0003340D"/>
    <w:rsid w:val="00033C5A"/>
    <w:rsid w:val="00033F4D"/>
    <w:rsid w:val="000341AA"/>
    <w:rsid w:val="00034441"/>
    <w:rsid w:val="00034CA0"/>
    <w:rsid w:val="00036379"/>
    <w:rsid w:val="00036B78"/>
    <w:rsid w:val="000404F2"/>
    <w:rsid w:val="00040D01"/>
    <w:rsid w:val="00040D15"/>
    <w:rsid w:val="00041226"/>
    <w:rsid w:val="00041B0D"/>
    <w:rsid w:val="00042217"/>
    <w:rsid w:val="000422AE"/>
    <w:rsid w:val="00042BBA"/>
    <w:rsid w:val="00043E8D"/>
    <w:rsid w:val="000457BA"/>
    <w:rsid w:val="0004593F"/>
    <w:rsid w:val="00045B27"/>
    <w:rsid w:val="00045F79"/>
    <w:rsid w:val="000479F1"/>
    <w:rsid w:val="00047A24"/>
    <w:rsid w:val="00050A12"/>
    <w:rsid w:val="00050C81"/>
    <w:rsid w:val="00050D4B"/>
    <w:rsid w:val="00050E4C"/>
    <w:rsid w:val="00051393"/>
    <w:rsid w:val="00051D57"/>
    <w:rsid w:val="00051FC2"/>
    <w:rsid w:val="000521F8"/>
    <w:rsid w:val="00052E19"/>
    <w:rsid w:val="000534B9"/>
    <w:rsid w:val="00053873"/>
    <w:rsid w:val="00053AC5"/>
    <w:rsid w:val="00053C13"/>
    <w:rsid w:val="00054A91"/>
    <w:rsid w:val="00054E7D"/>
    <w:rsid w:val="0005517A"/>
    <w:rsid w:val="00056A2E"/>
    <w:rsid w:val="000571BA"/>
    <w:rsid w:val="00057688"/>
    <w:rsid w:val="00057A7A"/>
    <w:rsid w:val="00057ACF"/>
    <w:rsid w:val="000600CF"/>
    <w:rsid w:val="000618B1"/>
    <w:rsid w:val="00061C62"/>
    <w:rsid w:val="00062E99"/>
    <w:rsid w:val="000632FB"/>
    <w:rsid w:val="00063FD0"/>
    <w:rsid w:val="000670A0"/>
    <w:rsid w:val="0006784F"/>
    <w:rsid w:val="00067D2B"/>
    <w:rsid w:val="000702D6"/>
    <w:rsid w:val="000710B4"/>
    <w:rsid w:val="00072BD6"/>
    <w:rsid w:val="00073653"/>
    <w:rsid w:val="00073AE0"/>
    <w:rsid w:val="00075F23"/>
    <w:rsid w:val="00076EAE"/>
    <w:rsid w:val="00076FCD"/>
    <w:rsid w:val="000770AF"/>
    <w:rsid w:val="00077146"/>
    <w:rsid w:val="00081D29"/>
    <w:rsid w:val="000826DF"/>
    <w:rsid w:val="00082825"/>
    <w:rsid w:val="00082826"/>
    <w:rsid w:val="000842C1"/>
    <w:rsid w:val="000848B9"/>
    <w:rsid w:val="0008529B"/>
    <w:rsid w:val="0008567F"/>
    <w:rsid w:val="000906D0"/>
    <w:rsid w:val="000910C7"/>
    <w:rsid w:val="00091B5B"/>
    <w:rsid w:val="00091C59"/>
    <w:rsid w:val="000921DA"/>
    <w:rsid w:val="000929AC"/>
    <w:rsid w:val="00092E56"/>
    <w:rsid w:val="0009513F"/>
    <w:rsid w:val="0009515C"/>
    <w:rsid w:val="00096CCA"/>
    <w:rsid w:val="00096EC9"/>
    <w:rsid w:val="0009705E"/>
    <w:rsid w:val="000974B9"/>
    <w:rsid w:val="00097D4F"/>
    <w:rsid w:val="000A075B"/>
    <w:rsid w:val="000A1716"/>
    <w:rsid w:val="000A1899"/>
    <w:rsid w:val="000A1AEB"/>
    <w:rsid w:val="000A2250"/>
    <w:rsid w:val="000A23B3"/>
    <w:rsid w:val="000A305C"/>
    <w:rsid w:val="000A450C"/>
    <w:rsid w:val="000A515E"/>
    <w:rsid w:val="000A5300"/>
    <w:rsid w:val="000A6891"/>
    <w:rsid w:val="000A6D6C"/>
    <w:rsid w:val="000B090C"/>
    <w:rsid w:val="000B0C47"/>
    <w:rsid w:val="000B0C7B"/>
    <w:rsid w:val="000B2707"/>
    <w:rsid w:val="000B2FA5"/>
    <w:rsid w:val="000B5928"/>
    <w:rsid w:val="000B5E00"/>
    <w:rsid w:val="000B6DEE"/>
    <w:rsid w:val="000B71CA"/>
    <w:rsid w:val="000B782C"/>
    <w:rsid w:val="000B7836"/>
    <w:rsid w:val="000C05CA"/>
    <w:rsid w:val="000C0665"/>
    <w:rsid w:val="000C083C"/>
    <w:rsid w:val="000C1614"/>
    <w:rsid w:val="000C2AA7"/>
    <w:rsid w:val="000C2BF5"/>
    <w:rsid w:val="000C2D64"/>
    <w:rsid w:val="000C2DF0"/>
    <w:rsid w:val="000C4D7D"/>
    <w:rsid w:val="000C4FBE"/>
    <w:rsid w:val="000C5249"/>
    <w:rsid w:val="000C60A8"/>
    <w:rsid w:val="000C6CCC"/>
    <w:rsid w:val="000D0ACE"/>
    <w:rsid w:val="000D0CD1"/>
    <w:rsid w:val="000D13B4"/>
    <w:rsid w:val="000D1E7E"/>
    <w:rsid w:val="000D3612"/>
    <w:rsid w:val="000D510B"/>
    <w:rsid w:val="000D56DE"/>
    <w:rsid w:val="000D5D25"/>
    <w:rsid w:val="000D6D6E"/>
    <w:rsid w:val="000D7501"/>
    <w:rsid w:val="000D7926"/>
    <w:rsid w:val="000E0292"/>
    <w:rsid w:val="000E056B"/>
    <w:rsid w:val="000E0874"/>
    <w:rsid w:val="000E0A25"/>
    <w:rsid w:val="000E1B47"/>
    <w:rsid w:val="000E1D2D"/>
    <w:rsid w:val="000E2048"/>
    <w:rsid w:val="000E371B"/>
    <w:rsid w:val="000E42A9"/>
    <w:rsid w:val="000E49C4"/>
    <w:rsid w:val="000E4D2E"/>
    <w:rsid w:val="000E5732"/>
    <w:rsid w:val="000E6C5A"/>
    <w:rsid w:val="000E7F6E"/>
    <w:rsid w:val="000F0DC2"/>
    <w:rsid w:val="000F28C8"/>
    <w:rsid w:val="000F2EDB"/>
    <w:rsid w:val="000F50F7"/>
    <w:rsid w:val="000F61C6"/>
    <w:rsid w:val="000F74EA"/>
    <w:rsid w:val="000F79AD"/>
    <w:rsid w:val="0010016F"/>
    <w:rsid w:val="001009C4"/>
    <w:rsid w:val="0010162D"/>
    <w:rsid w:val="00101B36"/>
    <w:rsid w:val="00102629"/>
    <w:rsid w:val="001028BA"/>
    <w:rsid w:val="00103005"/>
    <w:rsid w:val="001031D5"/>
    <w:rsid w:val="00103529"/>
    <w:rsid w:val="00103A21"/>
    <w:rsid w:val="001047CB"/>
    <w:rsid w:val="00104909"/>
    <w:rsid w:val="00104BF1"/>
    <w:rsid w:val="001053EA"/>
    <w:rsid w:val="00105450"/>
    <w:rsid w:val="00105D5A"/>
    <w:rsid w:val="00105DBC"/>
    <w:rsid w:val="00106914"/>
    <w:rsid w:val="00107778"/>
    <w:rsid w:val="001077D7"/>
    <w:rsid w:val="001078D3"/>
    <w:rsid w:val="001106FE"/>
    <w:rsid w:val="00110F90"/>
    <w:rsid w:val="00111D38"/>
    <w:rsid w:val="00113AD3"/>
    <w:rsid w:val="001147EF"/>
    <w:rsid w:val="00115149"/>
    <w:rsid w:val="0011536E"/>
    <w:rsid w:val="001153AC"/>
    <w:rsid w:val="001160F1"/>
    <w:rsid w:val="0011619F"/>
    <w:rsid w:val="001175AE"/>
    <w:rsid w:val="001200FB"/>
    <w:rsid w:val="00120169"/>
    <w:rsid w:val="00120560"/>
    <w:rsid w:val="00120AC6"/>
    <w:rsid w:val="0012231C"/>
    <w:rsid w:val="00122542"/>
    <w:rsid w:val="0012307B"/>
    <w:rsid w:val="0012392E"/>
    <w:rsid w:val="00125066"/>
    <w:rsid w:val="00125611"/>
    <w:rsid w:val="00125FAB"/>
    <w:rsid w:val="00126D1E"/>
    <w:rsid w:val="001273D3"/>
    <w:rsid w:val="00127AC0"/>
    <w:rsid w:val="00127F6E"/>
    <w:rsid w:val="0013051B"/>
    <w:rsid w:val="001316C6"/>
    <w:rsid w:val="00131FEA"/>
    <w:rsid w:val="001324C9"/>
    <w:rsid w:val="00132E32"/>
    <w:rsid w:val="00133040"/>
    <w:rsid w:val="00133922"/>
    <w:rsid w:val="00134AA5"/>
    <w:rsid w:val="00134AE3"/>
    <w:rsid w:val="001356A0"/>
    <w:rsid w:val="00137186"/>
    <w:rsid w:val="0014038F"/>
    <w:rsid w:val="00140704"/>
    <w:rsid w:val="00140799"/>
    <w:rsid w:val="00140C27"/>
    <w:rsid w:val="00140C31"/>
    <w:rsid w:val="00140E3D"/>
    <w:rsid w:val="00141BD2"/>
    <w:rsid w:val="0014358A"/>
    <w:rsid w:val="001448F9"/>
    <w:rsid w:val="00144B9F"/>
    <w:rsid w:val="00146126"/>
    <w:rsid w:val="001465AE"/>
    <w:rsid w:val="001468B2"/>
    <w:rsid w:val="001470A5"/>
    <w:rsid w:val="00147D75"/>
    <w:rsid w:val="00147E8E"/>
    <w:rsid w:val="00147F7E"/>
    <w:rsid w:val="00151288"/>
    <w:rsid w:val="00152021"/>
    <w:rsid w:val="00153034"/>
    <w:rsid w:val="00154514"/>
    <w:rsid w:val="00154E24"/>
    <w:rsid w:val="00155BB3"/>
    <w:rsid w:val="00155BD8"/>
    <w:rsid w:val="00156229"/>
    <w:rsid w:val="00156CE0"/>
    <w:rsid w:val="001604AE"/>
    <w:rsid w:val="00160B3D"/>
    <w:rsid w:val="00161307"/>
    <w:rsid w:val="00161799"/>
    <w:rsid w:val="00161C90"/>
    <w:rsid w:val="00162C9E"/>
    <w:rsid w:val="001639FF"/>
    <w:rsid w:val="00163F9A"/>
    <w:rsid w:val="001641E7"/>
    <w:rsid w:val="0016537D"/>
    <w:rsid w:val="001677CD"/>
    <w:rsid w:val="00170C25"/>
    <w:rsid w:val="00170DC8"/>
    <w:rsid w:val="00171B47"/>
    <w:rsid w:val="001724FD"/>
    <w:rsid w:val="00173425"/>
    <w:rsid w:val="001736D6"/>
    <w:rsid w:val="00173CE6"/>
    <w:rsid w:val="00173FA0"/>
    <w:rsid w:val="00174FA8"/>
    <w:rsid w:val="001751A7"/>
    <w:rsid w:val="00176865"/>
    <w:rsid w:val="00176EDB"/>
    <w:rsid w:val="00177176"/>
    <w:rsid w:val="001778CB"/>
    <w:rsid w:val="00177DE3"/>
    <w:rsid w:val="00181351"/>
    <w:rsid w:val="001813EA"/>
    <w:rsid w:val="00182522"/>
    <w:rsid w:val="00182A1A"/>
    <w:rsid w:val="001846F9"/>
    <w:rsid w:val="00184F91"/>
    <w:rsid w:val="001857EC"/>
    <w:rsid w:val="001870E8"/>
    <w:rsid w:val="00187265"/>
    <w:rsid w:val="00192FB4"/>
    <w:rsid w:val="001931B0"/>
    <w:rsid w:val="001954DB"/>
    <w:rsid w:val="001961EA"/>
    <w:rsid w:val="00197B25"/>
    <w:rsid w:val="00197F12"/>
    <w:rsid w:val="001A0535"/>
    <w:rsid w:val="001A17F3"/>
    <w:rsid w:val="001A19E9"/>
    <w:rsid w:val="001A1DBA"/>
    <w:rsid w:val="001A277A"/>
    <w:rsid w:val="001A2B49"/>
    <w:rsid w:val="001A2FCA"/>
    <w:rsid w:val="001A4790"/>
    <w:rsid w:val="001A4EF0"/>
    <w:rsid w:val="001A4F0A"/>
    <w:rsid w:val="001A5019"/>
    <w:rsid w:val="001A5EBF"/>
    <w:rsid w:val="001A5FD3"/>
    <w:rsid w:val="001A6015"/>
    <w:rsid w:val="001A75E1"/>
    <w:rsid w:val="001B0842"/>
    <w:rsid w:val="001B0A86"/>
    <w:rsid w:val="001B135E"/>
    <w:rsid w:val="001B24A0"/>
    <w:rsid w:val="001B25A5"/>
    <w:rsid w:val="001B2C0F"/>
    <w:rsid w:val="001B3FBA"/>
    <w:rsid w:val="001B4160"/>
    <w:rsid w:val="001B42DD"/>
    <w:rsid w:val="001B5743"/>
    <w:rsid w:val="001B585B"/>
    <w:rsid w:val="001B6523"/>
    <w:rsid w:val="001B6849"/>
    <w:rsid w:val="001B6A01"/>
    <w:rsid w:val="001B716F"/>
    <w:rsid w:val="001B7557"/>
    <w:rsid w:val="001C0CBC"/>
    <w:rsid w:val="001C13C6"/>
    <w:rsid w:val="001C1417"/>
    <w:rsid w:val="001C2A3F"/>
    <w:rsid w:val="001C2ACE"/>
    <w:rsid w:val="001C3726"/>
    <w:rsid w:val="001C3A72"/>
    <w:rsid w:val="001C3CF2"/>
    <w:rsid w:val="001C4E0C"/>
    <w:rsid w:val="001C5176"/>
    <w:rsid w:val="001C533F"/>
    <w:rsid w:val="001C5417"/>
    <w:rsid w:val="001C5809"/>
    <w:rsid w:val="001C6C65"/>
    <w:rsid w:val="001C7AB6"/>
    <w:rsid w:val="001D033C"/>
    <w:rsid w:val="001D0A14"/>
    <w:rsid w:val="001D12BD"/>
    <w:rsid w:val="001D235A"/>
    <w:rsid w:val="001D2DC9"/>
    <w:rsid w:val="001D4168"/>
    <w:rsid w:val="001D4B05"/>
    <w:rsid w:val="001D5DE8"/>
    <w:rsid w:val="001E065D"/>
    <w:rsid w:val="001E0848"/>
    <w:rsid w:val="001E0AA4"/>
    <w:rsid w:val="001E1015"/>
    <w:rsid w:val="001E1D3E"/>
    <w:rsid w:val="001E1EBE"/>
    <w:rsid w:val="001E2587"/>
    <w:rsid w:val="001E2606"/>
    <w:rsid w:val="001E2CB4"/>
    <w:rsid w:val="001E2D18"/>
    <w:rsid w:val="001E3065"/>
    <w:rsid w:val="001E30D3"/>
    <w:rsid w:val="001E3816"/>
    <w:rsid w:val="001E3AD7"/>
    <w:rsid w:val="001E488D"/>
    <w:rsid w:val="001E6506"/>
    <w:rsid w:val="001E6B96"/>
    <w:rsid w:val="001E75C1"/>
    <w:rsid w:val="001F09A1"/>
    <w:rsid w:val="001F0FA1"/>
    <w:rsid w:val="001F25E7"/>
    <w:rsid w:val="001F3195"/>
    <w:rsid w:val="001F35B8"/>
    <w:rsid w:val="001F4245"/>
    <w:rsid w:val="001F4C3F"/>
    <w:rsid w:val="001F5282"/>
    <w:rsid w:val="001F5C03"/>
    <w:rsid w:val="001F5CA9"/>
    <w:rsid w:val="001F6227"/>
    <w:rsid w:val="001F65AF"/>
    <w:rsid w:val="001F6779"/>
    <w:rsid w:val="001F6AA3"/>
    <w:rsid w:val="001F7812"/>
    <w:rsid w:val="0020097C"/>
    <w:rsid w:val="00201380"/>
    <w:rsid w:val="00201681"/>
    <w:rsid w:val="00201B33"/>
    <w:rsid w:val="002023C1"/>
    <w:rsid w:val="002039F1"/>
    <w:rsid w:val="00205590"/>
    <w:rsid w:val="0020597C"/>
    <w:rsid w:val="00206716"/>
    <w:rsid w:val="00210ACA"/>
    <w:rsid w:val="00211BD0"/>
    <w:rsid w:val="00211FAF"/>
    <w:rsid w:val="00212A93"/>
    <w:rsid w:val="00212B3F"/>
    <w:rsid w:val="00212B91"/>
    <w:rsid w:val="00212FCF"/>
    <w:rsid w:val="00214899"/>
    <w:rsid w:val="00215261"/>
    <w:rsid w:val="00216998"/>
    <w:rsid w:val="00216F42"/>
    <w:rsid w:val="002170D9"/>
    <w:rsid w:val="00217F40"/>
    <w:rsid w:val="0022076F"/>
    <w:rsid w:val="002207BA"/>
    <w:rsid w:val="002209E6"/>
    <w:rsid w:val="00220D34"/>
    <w:rsid w:val="0022192A"/>
    <w:rsid w:val="002227AF"/>
    <w:rsid w:val="00222B52"/>
    <w:rsid w:val="00222D98"/>
    <w:rsid w:val="002237E7"/>
    <w:rsid w:val="002238B7"/>
    <w:rsid w:val="00223EFE"/>
    <w:rsid w:val="00224204"/>
    <w:rsid w:val="00224F0B"/>
    <w:rsid w:val="002252AE"/>
    <w:rsid w:val="00225F83"/>
    <w:rsid w:val="00226A67"/>
    <w:rsid w:val="0022753C"/>
    <w:rsid w:val="0022768C"/>
    <w:rsid w:val="00227A81"/>
    <w:rsid w:val="00227FE9"/>
    <w:rsid w:val="00230337"/>
    <w:rsid w:val="0023052C"/>
    <w:rsid w:val="00231CD5"/>
    <w:rsid w:val="00232A7C"/>
    <w:rsid w:val="00232C89"/>
    <w:rsid w:val="00232DCD"/>
    <w:rsid w:val="00233317"/>
    <w:rsid w:val="00233509"/>
    <w:rsid w:val="00234C21"/>
    <w:rsid w:val="00234FB7"/>
    <w:rsid w:val="00235201"/>
    <w:rsid w:val="0023647C"/>
    <w:rsid w:val="002372A6"/>
    <w:rsid w:val="00237B66"/>
    <w:rsid w:val="00237E0F"/>
    <w:rsid w:val="0024019D"/>
    <w:rsid w:val="0024064B"/>
    <w:rsid w:val="00240838"/>
    <w:rsid w:val="00240AA8"/>
    <w:rsid w:val="002415CC"/>
    <w:rsid w:val="0024202A"/>
    <w:rsid w:val="0024299D"/>
    <w:rsid w:val="00245156"/>
    <w:rsid w:val="0024584A"/>
    <w:rsid w:val="002458E8"/>
    <w:rsid w:val="00245AD4"/>
    <w:rsid w:val="00245AE2"/>
    <w:rsid w:val="00245F45"/>
    <w:rsid w:val="00246759"/>
    <w:rsid w:val="002514D7"/>
    <w:rsid w:val="0025165E"/>
    <w:rsid w:val="00251746"/>
    <w:rsid w:val="00253255"/>
    <w:rsid w:val="0025550D"/>
    <w:rsid w:val="002564F8"/>
    <w:rsid w:val="00256A97"/>
    <w:rsid w:val="0025738B"/>
    <w:rsid w:val="00261094"/>
    <w:rsid w:val="002626B7"/>
    <w:rsid w:val="002636B3"/>
    <w:rsid w:val="00263CDB"/>
    <w:rsid w:val="002652D3"/>
    <w:rsid w:val="0026545D"/>
    <w:rsid w:val="00266390"/>
    <w:rsid w:val="00266460"/>
    <w:rsid w:val="002664AC"/>
    <w:rsid w:val="00266E9B"/>
    <w:rsid w:val="002672D7"/>
    <w:rsid w:val="002674D2"/>
    <w:rsid w:val="00270828"/>
    <w:rsid w:val="00270BC6"/>
    <w:rsid w:val="0027109C"/>
    <w:rsid w:val="002712CB"/>
    <w:rsid w:val="00271D04"/>
    <w:rsid w:val="00272701"/>
    <w:rsid w:val="0027277B"/>
    <w:rsid w:val="002738BB"/>
    <w:rsid w:val="00273D32"/>
    <w:rsid w:val="0027425D"/>
    <w:rsid w:val="002750AE"/>
    <w:rsid w:val="002758DB"/>
    <w:rsid w:val="00275E71"/>
    <w:rsid w:val="002763DC"/>
    <w:rsid w:val="00276638"/>
    <w:rsid w:val="00276AD4"/>
    <w:rsid w:val="002801FB"/>
    <w:rsid w:val="00280B78"/>
    <w:rsid w:val="00282B0E"/>
    <w:rsid w:val="002838C5"/>
    <w:rsid w:val="002839C3"/>
    <w:rsid w:val="00284190"/>
    <w:rsid w:val="0028477C"/>
    <w:rsid w:val="00284ACF"/>
    <w:rsid w:val="00285D7B"/>
    <w:rsid w:val="002901ED"/>
    <w:rsid w:val="00290728"/>
    <w:rsid w:val="00290A3C"/>
    <w:rsid w:val="0029107C"/>
    <w:rsid w:val="002915CC"/>
    <w:rsid w:val="00291681"/>
    <w:rsid w:val="002918B0"/>
    <w:rsid w:val="00292945"/>
    <w:rsid w:val="002929D5"/>
    <w:rsid w:val="00295ABD"/>
    <w:rsid w:val="00295AC2"/>
    <w:rsid w:val="00295F13"/>
    <w:rsid w:val="00296619"/>
    <w:rsid w:val="00297CCA"/>
    <w:rsid w:val="002A0F17"/>
    <w:rsid w:val="002A2B22"/>
    <w:rsid w:val="002A2E96"/>
    <w:rsid w:val="002A4E75"/>
    <w:rsid w:val="002A5004"/>
    <w:rsid w:val="002A53B1"/>
    <w:rsid w:val="002A54C9"/>
    <w:rsid w:val="002B1133"/>
    <w:rsid w:val="002B2911"/>
    <w:rsid w:val="002B2BD2"/>
    <w:rsid w:val="002B3981"/>
    <w:rsid w:val="002B47E7"/>
    <w:rsid w:val="002B4BF0"/>
    <w:rsid w:val="002B506D"/>
    <w:rsid w:val="002B529C"/>
    <w:rsid w:val="002B5705"/>
    <w:rsid w:val="002B6F8A"/>
    <w:rsid w:val="002B6FC9"/>
    <w:rsid w:val="002B72DF"/>
    <w:rsid w:val="002B7AD2"/>
    <w:rsid w:val="002B7B83"/>
    <w:rsid w:val="002C089C"/>
    <w:rsid w:val="002C16A9"/>
    <w:rsid w:val="002C17C7"/>
    <w:rsid w:val="002C21DC"/>
    <w:rsid w:val="002C2B34"/>
    <w:rsid w:val="002C4680"/>
    <w:rsid w:val="002C525D"/>
    <w:rsid w:val="002C6CC4"/>
    <w:rsid w:val="002C7129"/>
    <w:rsid w:val="002C7C75"/>
    <w:rsid w:val="002D01CE"/>
    <w:rsid w:val="002D06D2"/>
    <w:rsid w:val="002D10FE"/>
    <w:rsid w:val="002D1AA2"/>
    <w:rsid w:val="002D1F7C"/>
    <w:rsid w:val="002D2AA9"/>
    <w:rsid w:val="002D30EE"/>
    <w:rsid w:val="002D373F"/>
    <w:rsid w:val="002D3825"/>
    <w:rsid w:val="002D3D57"/>
    <w:rsid w:val="002D4565"/>
    <w:rsid w:val="002D479E"/>
    <w:rsid w:val="002D4831"/>
    <w:rsid w:val="002D6599"/>
    <w:rsid w:val="002D72F6"/>
    <w:rsid w:val="002D7BE7"/>
    <w:rsid w:val="002E0B2C"/>
    <w:rsid w:val="002E1B17"/>
    <w:rsid w:val="002E24B8"/>
    <w:rsid w:val="002E3A37"/>
    <w:rsid w:val="002E48D5"/>
    <w:rsid w:val="002E565A"/>
    <w:rsid w:val="002E5BD0"/>
    <w:rsid w:val="002E6DB5"/>
    <w:rsid w:val="002E7936"/>
    <w:rsid w:val="002F0EEF"/>
    <w:rsid w:val="002F1C29"/>
    <w:rsid w:val="002F33B5"/>
    <w:rsid w:val="002F386C"/>
    <w:rsid w:val="002F444B"/>
    <w:rsid w:val="002F4BDD"/>
    <w:rsid w:val="002F503F"/>
    <w:rsid w:val="002F7529"/>
    <w:rsid w:val="002F7B91"/>
    <w:rsid w:val="0030372F"/>
    <w:rsid w:val="0030484F"/>
    <w:rsid w:val="00307181"/>
    <w:rsid w:val="00307AC6"/>
    <w:rsid w:val="00307C07"/>
    <w:rsid w:val="00310FD1"/>
    <w:rsid w:val="00311816"/>
    <w:rsid w:val="003126D3"/>
    <w:rsid w:val="003126F2"/>
    <w:rsid w:val="003136F5"/>
    <w:rsid w:val="003137B9"/>
    <w:rsid w:val="00314455"/>
    <w:rsid w:val="00314BD5"/>
    <w:rsid w:val="00314D21"/>
    <w:rsid w:val="003159C2"/>
    <w:rsid w:val="0031601A"/>
    <w:rsid w:val="003165D1"/>
    <w:rsid w:val="00316FB1"/>
    <w:rsid w:val="003177D8"/>
    <w:rsid w:val="00317EF3"/>
    <w:rsid w:val="00320933"/>
    <w:rsid w:val="00321D03"/>
    <w:rsid w:val="00323E36"/>
    <w:rsid w:val="003240DC"/>
    <w:rsid w:val="0032563C"/>
    <w:rsid w:val="00326A8C"/>
    <w:rsid w:val="00326B49"/>
    <w:rsid w:val="00326B82"/>
    <w:rsid w:val="0032708B"/>
    <w:rsid w:val="003275CA"/>
    <w:rsid w:val="00330DDB"/>
    <w:rsid w:val="00330E6B"/>
    <w:rsid w:val="0033178A"/>
    <w:rsid w:val="0033271C"/>
    <w:rsid w:val="00333802"/>
    <w:rsid w:val="00333CD3"/>
    <w:rsid w:val="00333D18"/>
    <w:rsid w:val="00333DA5"/>
    <w:rsid w:val="00335550"/>
    <w:rsid w:val="0033592C"/>
    <w:rsid w:val="0033708C"/>
    <w:rsid w:val="003370F9"/>
    <w:rsid w:val="00337813"/>
    <w:rsid w:val="003403E1"/>
    <w:rsid w:val="00340DC6"/>
    <w:rsid w:val="00340F62"/>
    <w:rsid w:val="00341249"/>
    <w:rsid w:val="003416D7"/>
    <w:rsid w:val="00342E3C"/>
    <w:rsid w:val="00342FFB"/>
    <w:rsid w:val="0034303F"/>
    <w:rsid w:val="00343D75"/>
    <w:rsid w:val="0034439D"/>
    <w:rsid w:val="003449A3"/>
    <w:rsid w:val="0034523C"/>
    <w:rsid w:val="0034523F"/>
    <w:rsid w:val="00345686"/>
    <w:rsid w:val="00345A5B"/>
    <w:rsid w:val="00347390"/>
    <w:rsid w:val="00350229"/>
    <w:rsid w:val="0035122F"/>
    <w:rsid w:val="00351603"/>
    <w:rsid w:val="003530D9"/>
    <w:rsid w:val="00354AD1"/>
    <w:rsid w:val="003555EC"/>
    <w:rsid w:val="00356324"/>
    <w:rsid w:val="0035643E"/>
    <w:rsid w:val="00356F54"/>
    <w:rsid w:val="0036060B"/>
    <w:rsid w:val="00360AF8"/>
    <w:rsid w:val="00362574"/>
    <w:rsid w:val="0036260E"/>
    <w:rsid w:val="003627A1"/>
    <w:rsid w:val="00362921"/>
    <w:rsid w:val="003629DF"/>
    <w:rsid w:val="0036502F"/>
    <w:rsid w:val="00365F53"/>
    <w:rsid w:val="0036637C"/>
    <w:rsid w:val="00366B29"/>
    <w:rsid w:val="0036771E"/>
    <w:rsid w:val="003679A4"/>
    <w:rsid w:val="00370148"/>
    <w:rsid w:val="0037052D"/>
    <w:rsid w:val="003706B6"/>
    <w:rsid w:val="003707D2"/>
    <w:rsid w:val="003708AA"/>
    <w:rsid w:val="00371890"/>
    <w:rsid w:val="00371C6A"/>
    <w:rsid w:val="0037333C"/>
    <w:rsid w:val="0037786C"/>
    <w:rsid w:val="00377DD7"/>
    <w:rsid w:val="00381AFC"/>
    <w:rsid w:val="003821BD"/>
    <w:rsid w:val="0038224E"/>
    <w:rsid w:val="00382C65"/>
    <w:rsid w:val="00383007"/>
    <w:rsid w:val="0038362C"/>
    <w:rsid w:val="00383D55"/>
    <w:rsid w:val="00384ED8"/>
    <w:rsid w:val="003850F5"/>
    <w:rsid w:val="00386C1B"/>
    <w:rsid w:val="00386CB4"/>
    <w:rsid w:val="00386E3B"/>
    <w:rsid w:val="0039153D"/>
    <w:rsid w:val="0039173C"/>
    <w:rsid w:val="00391AA7"/>
    <w:rsid w:val="003936FE"/>
    <w:rsid w:val="0039376D"/>
    <w:rsid w:val="00393962"/>
    <w:rsid w:val="00393C30"/>
    <w:rsid w:val="00394277"/>
    <w:rsid w:val="00395A4C"/>
    <w:rsid w:val="00396177"/>
    <w:rsid w:val="0039651B"/>
    <w:rsid w:val="0039672E"/>
    <w:rsid w:val="003A007B"/>
    <w:rsid w:val="003A073A"/>
    <w:rsid w:val="003A0C37"/>
    <w:rsid w:val="003A0CB0"/>
    <w:rsid w:val="003A1214"/>
    <w:rsid w:val="003A21A9"/>
    <w:rsid w:val="003A2F69"/>
    <w:rsid w:val="003A3A0C"/>
    <w:rsid w:val="003A52CF"/>
    <w:rsid w:val="003A5979"/>
    <w:rsid w:val="003A5FA3"/>
    <w:rsid w:val="003A61E5"/>
    <w:rsid w:val="003A661C"/>
    <w:rsid w:val="003B0810"/>
    <w:rsid w:val="003B1032"/>
    <w:rsid w:val="003B1CBA"/>
    <w:rsid w:val="003B21F5"/>
    <w:rsid w:val="003B35EF"/>
    <w:rsid w:val="003B3878"/>
    <w:rsid w:val="003B3C7A"/>
    <w:rsid w:val="003B43B5"/>
    <w:rsid w:val="003B4A74"/>
    <w:rsid w:val="003B5DFC"/>
    <w:rsid w:val="003B6C96"/>
    <w:rsid w:val="003B7E67"/>
    <w:rsid w:val="003B7F76"/>
    <w:rsid w:val="003C0541"/>
    <w:rsid w:val="003C0AF2"/>
    <w:rsid w:val="003C0BEF"/>
    <w:rsid w:val="003C1F0F"/>
    <w:rsid w:val="003C2781"/>
    <w:rsid w:val="003C3F11"/>
    <w:rsid w:val="003C4CF0"/>
    <w:rsid w:val="003C51DB"/>
    <w:rsid w:val="003C6245"/>
    <w:rsid w:val="003C6B74"/>
    <w:rsid w:val="003C7004"/>
    <w:rsid w:val="003D0C9D"/>
    <w:rsid w:val="003D14A5"/>
    <w:rsid w:val="003D22C5"/>
    <w:rsid w:val="003D2651"/>
    <w:rsid w:val="003D2BAA"/>
    <w:rsid w:val="003D2D7F"/>
    <w:rsid w:val="003D2F51"/>
    <w:rsid w:val="003D3437"/>
    <w:rsid w:val="003D3AE1"/>
    <w:rsid w:val="003D4379"/>
    <w:rsid w:val="003D52EC"/>
    <w:rsid w:val="003D6950"/>
    <w:rsid w:val="003D6BE2"/>
    <w:rsid w:val="003D6E3E"/>
    <w:rsid w:val="003D745A"/>
    <w:rsid w:val="003D74EA"/>
    <w:rsid w:val="003E0B19"/>
    <w:rsid w:val="003E11BB"/>
    <w:rsid w:val="003E24CA"/>
    <w:rsid w:val="003E3268"/>
    <w:rsid w:val="003E3AD9"/>
    <w:rsid w:val="003E41DB"/>
    <w:rsid w:val="003E55E7"/>
    <w:rsid w:val="003E69DE"/>
    <w:rsid w:val="003E6F54"/>
    <w:rsid w:val="003F09E9"/>
    <w:rsid w:val="003F0AE1"/>
    <w:rsid w:val="003F0B04"/>
    <w:rsid w:val="003F0B84"/>
    <w:rsid w:val="003F1370"/>
    <w:rsid w:val="003F19CF"/>
    <w:rsid w:val="003F1B10"/>
    <w:rsid w:val="003F2DFB"/>
    <w:rsid w:val="003F49C2"/>
    <w:rsid w:val="003F51D3"/>
    <w:rsid w:val="003F5A2A"/>
    <w:rsid w:val="003F69B5"/>
    <w:rsid w:val="00400E6B"/>
    <w:rsid w:val="00401FEC"/>
    <w:rsid w:val="004047B3"/>
    <w:rsid w:val="00405E0B"/>
    <w:rsid w:val="00407DF4"/>
    <w:rsid w:val="004106F1"/>
    <w:rsid w:val="00410B60"/>
    <w:rsid w:val="00411D8D"/>
    <w:rsid w:val="00413461"/>
    <w:rsid w:val="00413BC2"/>
    <w:rsid w:val="0041458E"/>
    <w:rsid w:val="00414BAC"/>
    <w:rsid w:val="0041579A"/>
    <w:rsid w:val="00415855"/>
    <w:rsid w:val="00415BC4"/>
    <w:rsid w:val="00415C3E"/>
    <w:rsid w:val="004167FF"/>
    <w:rsid w:val="004172DC"/>
    <w:rsid w:val="00417700"/>
    <w:rsid w:val="00422102"/>
    <w:rsid w:val="004221C2"/>
    <w:rsid w:val="00424DF7"/>
    <w:rsid w:val="00425B80"/>
    <w:rsid w:val="00425EEC"/>
    <w:rsid w:val="004263DD"/>
    <w:rsid w:val="00427279"/>
    <w:rsid w:val="00427859"/>
    <w:rsid w:val="0042790F"/>
    <w:rsid w:val="0043078A"/>
    <w:rsid w:val="00430EBF"/>
    <w:rsid w:val="00431125"/>
    <w:rsid w:val="004314AB"/>
    <w:rsid w:val="00431A10"/>
    <w:rsid w:val="00431F8C"/>
    <w:rsid w:val="004331A7"/>
    <w:rsid w:val="00433605"/>
    <w:rsid w:val="004336EE"/>
    <w:rsid w:val="004338B8"/>
    <w:rsid w:val="00433FE8"/>
    <w:rsid w:val="004358E1"/>
    <w:rsid w:val="00435EC8"/>
    <w:rsid w:val="004365BF"/>
    <w:rsid w:val="00436C3F"/>
    <w:rsid w:val="0043774D"/>
    <w:rsid w:val="004409F8"/>
    <w:rsid w:val="004421FF"/>
    <w:rsid w:val="00442B6C"/>
    <w:rsid w:val="00442E8F"/>
    <w:rsid w:val="00443780"/>
    <w:rsid w:val="00443D8C"/>
    <w:rsid w:val="00443EF0"/>
    <w:rsid w:val="00445536"/>
    <w:rsid w:val="0044640F"/>
    <w:rsid w:val="00446417"/>
    <w:rsid w:val="0044710B"/>
    <w:rsid w:val="004471EA"/>
    <w:rsid w:val="004478EC"/>
    <w:rsid w:val="00447984"/>
    <w:rsid w:val="0045171B"/>
    <w:rsid w:val="00451D41"/>
    <w:rsid w:val="0045320C"/>
    <w:rsid w:val="00453A16"/>
    <w:rsid w:val="00456819"/>
    <w:rsid w:val="00456B3D"/>
    <w:rsid w:val="004579FB"/>
    <w:rsid w:val="00460AC2"/>
    <w:rsid w:val="00460B6E"/>
    <w:rsid w:val="004613CB"/>
    <w:rsid w:val="004625DD"/>
    <w:rsid w:val="00462963"/>
    <w:rsid w:val="00463B86"/>
    <w:rsid w:val="004642D8"/>
    <w:rsid w:val="00465809"/>
    <w:rsid w:val="00465E76"/>
    <w:rsid w:val="00466C05"/>
    <w:rsid w:val="00467342"/>
    <w:rsid w:val="0046738C"/>
    <w:rsid w:val="00467448"/>
    <w:rsid w:val="004706DD"/>
    <w:rsid w:val="00471CD5"/>
    <w:rsid w:val="00472B45"/>
    <w:rsid w:val="00473384"/>
    <w:rsid w:val="00473C28"/>
    <w:rsid w:val="004742E6"/>
    <w:rsid w:val="00477197"/>
    <w:rsid w:val="00477882"/>
    <w:rsid w:val="00477CAE"/>
    <w:rsid w:val="00480615"/>
    <w:rsid w:val="00480984"/>
    <w:rsid w:val="004809B7"/>
    <w:rsid w:val="00481D21"/>
    <w:rsid w:val="004822BF"/>
    <w:rsid w:val="004825EA"/>
    <w:rsid w:val="00482638"/>
    <w:rsid w:val="0048370F"/>
    <w:rsid w:val="00483CAC"/>
    <w:rsid w:val="004841D5"/>
    <w:rsid w:val="00484290"/>
    <w:rsid w:val="00484716"/>
    <w:rsid w:val="00484BCB"/>
    <w:rsid w:val="00485B73"/>
    <w:rsid w:val="00486F25"/>
    <w:rsid w:val="00486F52"/>
    <w:rsid w:val="0048788C"/>
    <w:rsid w:val="00490B98"/>
    <w:rsid w:val="004913B3"/>
    <w:rsid w:val="00493454"/>
    <w:rsid w:val="004936DE"/>
    <w:rsid w:val="0049444E"/>
    <w:rsid w:val="00496607"/>
    <w:rsid w:val="004A0C5C"/>
    <w:rsid w:val="004A2015"/>
    <w:rsid w:val="004A26B0"/>
    <w:rsid w:val="004A2752"/>
    <w:rsid w:val="004A3120"/>
    <w:rsid w:val="004A3222"/>
    <w:rsid w:val="004A4D71"/>
    <w:rsid w:val="004B060D"/>
    <w:rsid w:val="004B0E5F"/>
    <w:rsid w:val="004B1148"/>
    <w:rsid w:val="004B218E"/>
    <w:rsid w:val="004B35E2"/>
    <w:rsid w:val="004B3AF3"/>
    <w:rsid w:val="004B42DA"/>
    <w:rsid w:val="004B4CF3"/>
    <w:rsid w:val="004B4E16"/>
    <w:rsid w:val="004B5716"/>
    <w:rsid w:val="004B572D"/>
    <w:rsid w:val="004B7106"/>
    <w:rsid w:val="004C0687"/>
    <w:rsid w:val="004C0843"/>
    <w:rsid w:val="004C100F"/>
    <w:rsid w:val="004C15E4"/>
    <w:rsid w:val="004C1FCE"/>
    <w:rsid w:val="004C2903"/>
    <w:rsid w:val="004C43B2"/>
    <w:rsid w:val="004C555A"/>
    <w:rsid w:val="004C585A"/>
    <w:rsid w:val="004C6138"/>
    <w:rsid w:val="004C76D8"/>
    <w:rsid w:val="004C7751"/>
    <w:rsid w:val="004C7CD8"/>
    <w:rsid w:val="004D0C7D"/>
    <w:rsid w:val="004D1C7E"/>
    <w:rsid w:val="004D1E80"/>
    <w:rsid w:val="004D22A1"/>
    <w:rsid w:val="004D2683"/>
    <w:rsid w:val="004D3914"/>
    <w:rsid w:val="004D48F2"/>
    <w:rsid w:val="004D514B"/>
    <w:rsid w:val="004D554A"/>
    <w:rsid w:val="004D59DF"/>
    <w:rsid w:val="004D6245"/>
    <w:rsid w:val="004D6ED1"/>
    <w:rsid w:val="004D7152"/>
    <w:rsid w:val="004E0847"/>
    <w:rsid w:val="004E0E6E"/>
    <w:rsid w:val="004E1820"/>
    <w:rsid w:val="004E232B"/>
    <w:rsid w:val="004E3116"/>
    <w:rsid w:val="004E4616"/>
    <w:rsid w:val="004E473F"/>
    <w:rsid w:val="004E48A3"/>
    <w:rsid w:val="004E4E6D"/>
    <w:rsid w:val="004E605C"/>
    <w:rsid w:val="004E60C9"/>
    <w:rsid w:val="004E7A73"/>
    <w:rsid w:val="004F0204"/>
    <w:rsid w:val="004F098F"/>
    <w:rsid w:val="004F1226"/>
    <w:rsid w:val="004F17C5"/>
    <w:rsid w:val="004F22F9"/>
    <w:rsid w:val="004F2B4A"/>
    <w:rsid w:val="004F2EA6"/>
    <w:rsid w:val="004F3184"/>
    <w:rsid w:val="004F3F05"/>
    <w:rsid w:val="004F4591"/>
    <w:rsid w:val="004F6280"/>
    <w:rsid w:val="004F7F66"/>
    <w:rsid w:val="00500F18"/>
    <w:rsid w:val="005015CC"/>
    <w:rsid w:val="005021B0"/>
    <w:rsid w:val="00502BD3"/>
    <w:rsid w:val="005043AB"/>
    <w:rsid w:val="005044AB"/>
    <w:rsid w:val="005051DC"/>
    <w:rsid w:val="00505382"/>
    <w:rsid w:val="005060DA"/>
    <w:rsid w:val="0050642F"/>
    <w:rsid w:val="00506536"/>
    <w:rsid w:val="00506610"/>
    <w:rsid w:val="00507011"/>
    <w:rsid w:val="00507CFD"/>
    <w:rsid w:val="00507DD9"/>
    <w:rsid w:val="00507F10"/>
    <w:rsid w:val="00510108"/>
    <w:rsid w:val="0051038A"/>
    <w:rsid w:val="005116CD"/>
    <w:rsid w:val="00511A83"/>
    <w:rsid w:val="00512CFF"/>
    <w:rsid w:val="005135F6"/>
    <w:rsid w:val="00513949"/>
    <w:rsid w:val="00513AED"/>
    <w:rsid w:val="00513DC5"/>
    <w:rsid w:val="00513F67"/>
    <w:rsid w:val="005140B5"/>
    <w:rsid w:val="0051637E"/>
    <w:rsid w:val="00517153"/>
    <w:rsid w:val="005202F8"/>
    <w:rsid w:val="005210EC"/>
    <w:rsid w:val="005211B1"/>
    <w:rsid w:val="0052180D"/>
    <w:rsid w:val="00522393"/>
    <w:rsid w:val="0052279C"/>
    <w:rsid w:val="00522A50"/>
    <w:rsid w:val="005239FF"/>
    <w:rsid w:val="00523DF9"/>
    <w:rsid w:val="00524393"/>
    <w:rsid w:val="0052487F"/>
    <w:rsid w:val="00527CF1"/>
    <w:rsid w:val="00527D4B"/>
    <w:rsid w:val="00530696"/>
    <w:rsid w:val="00530EF1"/>
    <w:rsid w:val="0053157A"/>
    <w:rsid w:val="005318A6"/>
    <w:rsid w:val="005322EC"/>
    <w:rsid w:val="0053243D"/>
    <w:rsid w:val="005329D9"/>
    <w:rsid w:val="005331E4"/>
    <w:rsid w:val="00533526"/>
    <w:rsid w:val="00535575"/>
    <w:rsid w:val="005358D6"/>
    <w:rsid w:val="00535D30"/>
    <w:rsid w:val="00537516"/>
    <w:rsid w:val="00537CF9"/>
    <w:rsid w:val="005412F8"/>
    <w:rsid w:val="00541777"/>
    <w:rsid w:val="005425C2"/>
    <w:rsid w:val="00543D2A"/>
    <w:rsid w:val="0054480A"/>
    <w:rsid w:val="005449D3"/>
    <w:rsid w:val="00544C58"/>
    <w:rsid w:val="00547DC9"/>
    <w:rsid w:val="00550428"/>
    <w:rsid w:val="005504DA"/>
    <w:rsid w:val="00550AC5"/>
    <w:rsid w:val="00550CAC"/>
    <w:rsid w:val="005523DF"/>
    <w:rsid w:val="005555F9"/>
    <w:rsid w:val="00556629"/>
    <w:rsid w:val="005567A6"/>
    <w:rsid w:val="00556D31"/>
    <w:rsid w:val="005576BB"/>
    <w:rsid w:val="00557C8B"/>
    <w:rsid w:val="0056036A"/>
    <w:rsid w:val="00561F44"/>
    <w:rsid w:val="005627F7"/>
    <w:rsid w:val="005627F8"/>
    <w:rsid w:val="00562F69"/>
    <w:rsid w:val="005644E4"/>
    <w:rsid w:val="005663A4"/>
    <w:rsid w:val="005677A6"/>
    <w:rsid w:val="00570C37"/>
    <w:rsid w:val="00570F2A"/>
    <w:rsid w:val="00571061"/>
    <w:rsid w:val="00572A86"/>
    <w:rsid w:val="005741BC"/>
    <w:rsid w:val="00574570"/>
    <w:rsid w:val="005747B8"/>
    <w:rsid w:val="00575D95"/>
    <w:rsid w:val="00577956"/>
    <w:rsid w:val="00580324"/>
    <w:rsid w:val="00581442"/>
    <w:rsid w:val="005822FD"/>
    <w:rsid w:val="00582376"/>
    <w:rsid w:val="005826B8"/>
    <w:rsid w:val="00582963"/>
    <w:rsid w:val="005831C8"/>
    <w:rsid w:val="0058320C"/>
    <w:rsid w:val="0058336C"/>
    <w:rsid w:val="00583E79"/>
    <w:rsid w:val="005848FA"/>
    <w:rsid w:val="0058495F"/>
    <w:rsid w:val="0058499E"/>
    <w:rsid w:val="00584A0E"/>
    <w:rsid w:val="00586484"/>
    <w:rsid w:val="00586BBB"/>
    <w:rsid w:val="0058720F"/>
    <w:rsid w:val="00587FD5"/>
    <w:rsid w:val="00590156"/>
    <w:rsid w:val="0059265F"/>
    <w:rsid w:val="0059275B"/>
    <w:rsid w:val="00592848"/>
    <w:rsid w:val="0059288B"/>
    <w:rsid w:val="00592D08"/>
    <w:rsid w:val="00592FE3"/>
    <w:rsid w:val="005936EF"/>
    <w:rsid w:val="005937FC"/>
    <w:rsid w:val="0059386D"/>
    <w:rsid w:val="00593AA4"/>
    <w:rsid w:val="00593C76"/>
    <w:rsid w:val="005943F6"/>
    <w:rsid w:val="00594A4E"/>
    <w:rsid w:val="005958B8"/>
    <w:rsid w:val="005A2197"/>
    <w:rsid w:val="005A21BE"/>
    <w:rsid w:val="005A2637"/>
    <w:rsid w:val="005A2C0D"/>
    <w:rsid w:val="005A4023"/>
    <w:rsid w:val="005A41EF"/>
    <w:rsid w:val="005A4909"/>
    <w:rsid w:val="005A4A58"/>
    <w:rsid w:val="005A4B9A"/>
    <w:rsid w:val="005A4F32"/>
    <w:rsid w:val="005A534B"/>
    <w:rsid w:val="005A55C7"/>
    <w:rsid w:val="005A6BB9"/>
    <w:rsid w:val="005A7BC1"/>
    <w:rsid w:val="005B04E2"/>
    <w:rsid w:val="005B1233"/>
    <w:rsid w:val="005B1303"/>
    <w:rsid w:val="005B172F"/>
    <w:rsid w:val="005B1E61"/>
    <w:rsid w:val="005B25BE"/>
    <w:rsid w:val="005B30BA"/>
    <w:rsid w:val="005B3C53"/>
    <w:rsid w:val="005B3EDE"/>
    <w:rsid w:val="005B4C8D"/>
    <w:rsid w:val="005B5914"/>
    <w:rsid w:val="005C0073"/>
    <w:rsid w:val="005C0088"/>
    <w:rsid w:val="005C01D5"/>
    <w:rsid w:val="005C0D61"/>
    <w:rsid w:val="005C0EB7"/>
    <w:rsid w:val="005C1096"/>
    <w:rsid w:val="005C185C"/>
    <w:rsid w:val="005C276E"/>
    <w:rsid w:val="005C2A45"/>
    <w:rsid w:val="005D1738"/>
    <w:rsid w:val="005D2385"/>
    <w:rsid w:val="005D260D"/>
    <w:rsid w:val="005D2BF1"/>
    <w:rsid w:val="005D3194"/>
    <w:rsid w:val="005D33DA"/>
    <w:rsid w:val="005D3805"/>
    <w:rsid w:val="005D43BC"/>
    <w:rsid w:val="005D45D1"/>
    <w:rsid w:val="005D46AA"/>
    <w:rsid w:val="005D515F"/>
    <w:rsid w:val="005D5238"/>
    <w:rsid w:val="005D53F6"/>
    <w:rsid w:val="005D565A"/>
    <w:rsid w:val="005D59A3"/>
    <w:rsid w:val="005D646E"/>
    <w:rsid w:val="005D6CE8"/>
    <w:rsid w:val="005D6EA7"/>
    <w:rsid w:val="005D742B"/>
    <w:rsid w:val="005D769C"/>
    <w:rsid w:val="005D7C7C"/>
    <w:rsid w:val="005E0B5F"/>
    <w:rsid w:val="005E0EB1"/>
    <w:rsid w:val="005E225E"/>
    <w:rsid w:val="005E24AA"/>
    <w:rsid w:val="005E3897"/>
    <w:rsid w:val="005E3ACA"/>
    <w:rsid w:val="005E41B0"/>
    <w:rsid w:val="005E4235"/>
    <w:rsid w:val="005E4FD9"/>
    <w:rsid w:val="005E5D1A"/>
    <w:rsid w:val="005E5EB6"/>
    <w:rsid w:val="005E7381"/>
    <w:rsid w:val="005E7DCE"/>
    <w:rsid w:val="005F1867"/>
    <w:rsid w:val="005F26A1"/>
    <w:rsid w:val="005F2C93"/>
    <w:rsid w:val="005F3AB7"/>
    <w:rsid w:val="005F4013"/>
    <w:rsid w:val="005F5729"/>
    <w:rsid w:val="005F5751"/>
    <w:rsid w:val="005F60FF"/>
    <w:rsid w:val="005F626F"/>
    <w:rsid w:val="005F71F8"/>
    <w:rsid w:val="005F738C"/>
    <w:rsid w:val="005F79FB"/>
    <w:rsid w:val="00600DD7"/>
    <w:rsid w:val="00600DDC"/>
    <w:rsid w:val="0060122C"/>
    <w:rsid w:val="00601AED"/>
    <w:rsid w:val="00602F63"/>
    <w:rsid w:val="006034E4"/>
    <w:rsid w:val="00603926"/>
    <w:rsid w:val="00604327"/>
    <w:rsid w:val="00605601"/>
    <w:rsid w:val="00606104"/>
    <w:rsid w:val="006073CC"/>
    <w:rsid w:val="00607D61"/>
    <w:rsid w:val="006100D3"/>
    <w:rsid w:val="00610DE4"/>
    <w:rsid w:val="00610FC0"/>
    <w:rsid w:val="00612124"/>
    <w:rsid w:val="006124EA"/>
    <w:rsid w:val="00612790"/>
    <w:rsid w:val="00612B92"/>
    <w:rsid w:val="006130BC"/>
    <w:rsid w:val="00613D39"/>
    <w:rsid w:val="006146AE"/>
    <w:rsid w:val="00615F83"/>
    <w:rsid w:val="00616804"/>
    <w:rsid w:val="006173B4"/>
    <w:rsid w:val="0061798F"/>
    <w:rsid w:val="0062106E"/>
    <w:rsid w:val="00622B3E"/>
    <w:rsid w:val="006230F0"/>
    <w:rsid w:val="00623D5B"/>
    <w:rsid w:val="00624217"/>
    <w:rsid w:val="00624294"/>
    <w:rsid w:val="006243C6"/>
    <w:rsid w:val="00624833"/>
    <w:rsid w:val="00625986"/>
    <w:rsid w:val="00625AF9"/>
    <w:rsid w:val="00626EB2"/>
    <w:rsid w:val="00627352"/>
    <w:rsid w:val="00627B88"/>
    <w:rsid w:val="006308E2"/>
    <w:rsid w:val="00630BA0"/>
    <w:rsid w:val="00632663"/>
    <w:rsid w:val="00632829"/>
    <w:rsid w:val="00633305"/>
    <w:rsid w:val="00633481"/>
    <w:rsid w:val="00633F81"/>
    <w:rsid w:val="0063453B"/>
    <w:rsid w:val="0063500D"/>
    <w:rsid w:val="006366B0"/>
    <w:rsid w:val="00637747"/>
    <w:rsid w:val="00637D9D"/>
    <w:rsid w:val="00640996"/>
    <w:rsid w:val="00640AE6"/>
    <w:rsid w:val="00640AF9"/>
    <w:rsid w:val="00640B83"/>
    <w:rsid w:val="00641F05"/>
    <w:rsid w:val="00642359"/>
    <w:rsid w:val="006427C4"/>
    <w:rsid w:val="00642C60"/>
    <w:rsid w:val="0064336A"/>
    <w:rsid w:val="00644000"/>
    <w:rsid w:val="006442E2"/>
    <w:rsid w:val="00644397"/>
    <w:rsid w:val="006449DD"/>
    <w:rsid w:val="00645F94"/>
    <w:rsid w:val="0064711D"/>
    <w:rsid w:val="0064747B"/>
    <w:rsid w:val="00647962"/>
    <w:rsid w:val="00652D98"/>
    <w:rsid w:val="00653C76"/>
    <w:rsid w:val="00653D1D"/>
    <w:rsid w:val="00654C5D"/>
    <w:rsid w:val="00655626"/>
    <w:rsid w:val="00656863"/>
    <w:rsid w:val="00656E29"/>
    <w:rsid w:val="00657A6B"/>
    <w:rsid w:val="0066094C"/>
    <w:rsid w:val="00660B99"/>
    <w:rsid w:val="00660BFD"/>
    <w:rsid w:val="00661A46"/>
    <w:rsid w:val="006627E1"/>
    <w:rsid w:val="00662F41"/>
    <w:rsid w:val="00662F9B"/>
    <w:rsid w:val="00664019"/>
    <w:rsid w:val="00664299"/>
    <w:rsid w:val="00664338"/>
    <w:rsid w:val="00664C2E"/>
    <w:rsid w:val="00664DE5"/>
    <w:rsid w:val="00664F08"/>
    <w:rsid w:val="00664F1F"/>
    <w:rsid w:val="00670009"/>
    <w:rsid w:val="00670808"/>
    <w:rsid w:val="00670D41"/>
    <w:rsid w:val="00670DD2"/>
    <w:rsid w:val="006716E5"/>
    <w:rsid w:val="00671EB8"/>
    <w:rsid w:val="006722A7"/>
    <w:rsid w:val="00672AD5"/>
    <w:rsid w:val="00672B4A"/>
    <w:rsid w:val="00673FA2"/>
    <w:rsid w:val="0067420E"/>
    <w:rsid w:val="00674E91"/>
    <w:rsid w:val="00675040"/>
    <w:rsid w:val="006752B1"/>
    <w:rsid w:val="00675872"/>
    <w:rsid w:val="006758A5"/>
    <w:rsid w:val="00676D0B"/>
    <w:rsid w:val="006777E9"/>
    <w:rsid w:val="00677E09"/>
    <w:rsid w:val="00680154"/>
    <w:rsid w:val="00681609"/>
    <w:rsid w:val="006816FA"/>
    <w:rsid w:val="0068369B"/>
    <w:rsid w:val="00683BAE"/>
    <w:rsid w:val="006842CE"/>
    <w:rsid w:val="0068534D"/>
    <w:rsid w:val="00685518"/>
    <w:rsid w:val="0068559A"/>
    <w:rsid w:val="00685A13"/>
    <w:rsid w:val="00685D90"/>
    <w:rsid w:val="0068663C"/>
    <w:rsid w:val="00686665"/>
    <w:rsid w:val="006919CD"/>
    <w:rsid w:val="006936BD"/>
    <w:rsid w:val="006937F5"/>
    <w:rsid w:val="00694FE8"/>
    <w:rsid w:val="00696238"/>
    <w:rsid w:val="0069670B"/>
    <w:rsid w:val="0069679C"/>
    <w:rsid w:val="0069709A"/>
    <w:rsid w:val="00697DC2"/>
    <w:rsid w:val="006A09DD"/>
    <w:rsid w:val="006A17BD"/>
    <w:rsid w:val="006A1E8D"/>
    <w:rsid w:val="006A2002"/>
    <w:rsid w:val="006A250E"/>
    <w:rsid w:val="006A3801"/>
    <w:rsid w:val="006A3C37"/>
    <w:rsid w:val="006A3F8B"/>
    <w:rsid w:val="006A4F07"/>
    <w:rsid w:val="006A5DD8"/>
    <w:rsid w:val="006A6566"/>
    <w:rsid w:val="006A6717"/>
    <w:rsid w:val="006A68C9"/>
    <w:rsid w:val="006A7329"/>
    <w:rsid w:val="006A7539"/>
    <w:rsid w:val="006A7AB3"/>
    <w:rsid w:val="006A7EC5"/>
    <w:rsid w:val="006B00DA"/>
    <w:rsid w:val="006B0CC0"/>
    <w:rsid w:val="006B0E4A"/>
    <w:rsid w:val="006B172E"/>
    <w:rsid w:val="006B1865"/>
    <w:rsid w:val="006B2E11"/>
    <w:rsid w:val="006B303D"/>
    <w:rsid w:val="006B3786"/>
    <w:rsid w:val="006B3A26"/>
    <w:rsid w:val="006B4B7D"/>
    <w:rsid w:val="006B5326"/>
    <w:rsid w:val="006B5A7E"/>
    <w:rsid w:val="006B6244"/>
    <w:rsid w:val="006B62BC"/>
    <w:rsid w:val="006B651D"/>
    <w:rsid w:val="006B65F7"/>
    <w:rsid w:val="006C0ABB"/>
    <w:rsid w:val="006C2688"/>
    <w:rsid w:val="006C2A4F"/>
    <w:rsid w:val="006C45CF"/>
    <w:rsid w:val="006C4AB7"/>
    <w:rsid w:val="006C4E32"/>
    <w:rsid w:val="006C599B"/>
    <w:rsid w:val="006C6A90"/>
    <w:rsid w:val="006C6D46"/>
    <w:rsid w:val="006C7122"/>
    <w:rsid w:val="006C7E04"/>
    <w:rsid w:val="006D0A0D"/>
    <w:rsid w:val="006D1419"/>
    <w:rsid w:val="006D17EC"/>
    <w:rsid w:val="006D1B90"/>
    <w:rsid w:val="006D2AFB"/>
    <w:rsid w:val="006D2D6B"/>
    <w:rsid w:val="006D2DD0"/>
    <w:rsid w:val="006D3E06"/>
    <w:rsid w:val="006D420D"/>
    <w:rsid w:val="006D4672"/>
    <w:rsid w:val="006D4CCE"/>
    <w:rsid w:val="006D532D"/>
    <w:rsid w:val="006D5604"/>
    <w:rsid w:val="006D6E4B"/>
    <w:rsid w:val="006D71FD"/>
    <w:rsid w:val="006E0A4C"/>
    <w:rsid w:val="006E0FD1"/>
    <w:rsid w:val="006E167F"/>
    <w:rsid w:val="006E1D82"/>
    <w:rsid w:val="006E2242"/>
    <w:rsid w:val="006E332B"/>
    <w:rsid w:val="006E35BB"/>
    <w:rsid w:val="006E4F0C"/>
    <w:rsid w:val="006E53B1"/>
    <w:rsid w:val="006E5A48"/>
    <w:rsid w:val="006E61C2"/>
    <w:rsid w:val="006E654D"/>
    <w:rsid w:val="006E70CA"/>
    <w:rsid w:val="006F043D"/>
    <w:rsid w:val="006F06C2"/>
    <w:rsid w:val="006F09B1"/>
    <w:rsid w:val="006F0CA8"/>
    <w:rsid w:val="006F2063"/>
    <w:rsid w:val="006F287E"/>
    <w:rsid w:val="006F2B11"/>
    <w:rsid w:val="006F40CF"/>
    <w:rsid w:val="006F4DE4"/>
    <w:rsid w:val="006F4EED"/>
    <w:rsid w:val="006F60A9"/>
    <w:rsid w:val="006F64EA"/>
    <w:rsid w:val="006F682C"/>
    <w:rsid w:val="006F6ED9"/>
    <w:rsid w:val="006F7B20"/>
    <w:rsid w:val="006F7D3A"/>
    <w:rsid w:val="00701655"/>
    <w:rsid w:val="00701AE5"/>
    <w:rsid w:val="00702673"/>
    <w:rsid w:val="00703368"/>
    <w:rsid w:val="00703C24"/>
    <w:rsid w:val="0070448C"/>
    <w:rsid w:val="00704A02"/>
    <w:rsid w:val="00704B71"/>
    <w:rsid w:val="00704D9B"/>
    <w:rsid w:val="00705084"/>
    <w:rsid w:val="007102C8"/>
    <w:rsid w:val="00710A80"/>
    <w:rsid w:val="007110FA"/>
    <w:rsid w:val="0071367D"/>
    <w:rsid w:val="00714EBB"/>
    <w:rsid w:val="00715616"/>
    <w:rsid w:val="0071582C"/>
    <w:rsid w:val="00715BE8"/>
    <w:rsid w:val="007163B6"/>
    <w:rsid w:val="00716DD1"/>
    <w:rsid w:val="007172E5"/>
    <w:rsid w:val="00722C56"/>
    <w:rsid w:val="00722EB5"/>
    <w:rsid w:val="00723DF6"/>
    <w:rsid w:val="007246EF"/>
    <w:rsid w:val="0072473A"/>
    <w:rsid w:val="00726683"/>
    <w:rsid w:val="007301C5"/>
    <w:rsid w:val="00730445"/>
    <w:rsid w:val="00730C10"/>
    <w:rsid w:val="00732669"/>
    <w:rsid w:val="00733984"/>
    <w:rsid w:val="00734FAB"/>
    <w:rsid w:val="00735D4E"/>
    <w:rsid w:val="007362A8"/>
    <w:rsid w:val="00736618"/>
    <w:rsid w:val="00736764"/>
    <w:rsid w:val="00736D0E"/>
    <w:rsid w:val="007372EB"/>
    <w:rsid w:val="00737ED7"/>
    <w:rsid w:val="007400EE"/>
    <w:rsid w:val="00740A91"/>
    <w:rsid w:val="007410A6"/>
    <w:rsid w:val="00741BA7"/>
    <w:rsid w:val="00744F74"/>
    <w:rsid w:val="007454D1"/>
    <w:rsid w:val="00746629"/>
    <w:rsid w:val="00747337"/>
    <w:rsid w:val="00747830"/>
    <w:rsid w:val="007479D3"/>
    <w:rsid w:val="0075098E"/>
    <w:rsid w:val="00750D40"/>
    <w:rsid w:val="00751233"/>
    <w:rsid w:val="007541B6"/>
    <w:rsid w:val="007561DE"/>
    <w:rsid w:val="00757327"/>
    <w:rsid w:val="00757A1F"/>
    <w:rsid w:val="00757A76"/>
    <w:rsid w:val="00757FAC"/>
    <w:rsid w:val="007618AA"/>
    <w:rsid w:val="00763E58"/>
    <w:rsid w:val="00765812"/>
    <w:rsid w:val="00765B64"/>
    <w:rsid w:val="007671F9"/>
    <w:rsid w:val="00767BD3"/>
    <w:rsid w:val="00770298"/>
    <w:rsid w:val="00770607"/>
    <w:rsid w:val="00770D70"/>
    <w:rsid w:val="00771194"/>
    <w:rsid w:val="00771475"/>
    <w:rsid w:val="0077199E"/>
    <w:rsid w:val="0077204E"/>
    <w:rsid w:val="00772552"/>
    <w:rsid w:val="00772E79"/>
    <w:rsid w:val="00773B07"/>
    <w:rsid w:val="00773C1A"/>
    <w:rsid w:val="00774681"/>
    <w:rsid w:val="00774FFB"/>
    <w:rsid w:val="00775313"/>
    <w:rsid w:val="007776CD"/>
    <w:rsid w:val="00777B45"/>
    <w:rsid w:val="00780F64"/>
    <w:rsid w:val="0078117C"/>
    <w:rsid w:val="007825A1"/>
    <w:rsid w:val="00782A6D"/>
    <w:rsid w:val="00783AFB"/>
    <w:rsid w:val="00783DA4"/>
    <w:rsid w:val="0078403B"/>
    <w:rsid w:val="00784366"/>
    <w:rsid w:val="0078557B"/>
    <w:rsid w:val="00785E91"/>
    <w:rsid w:val="00787AE4"/>
    <w:rsid w:val="00787E5C"/>
    <w:rsid w:val="00787FE1"/>
    <w:rsid w:val="0079109F"/>
    <w:rsid w:val="00791F0A"/>
    <w:rsid w:val="00792009"/>
    <w:rsid w:val="007927B9"/>
    <w:rsid w:val="00792FCA"/>
    <w:rsid w:val="00793426"/>
    <w:rsid w:val="007934A4"/>
    <w:rsid w:val="00794B5A"/>
    <w:rsid w:val="007952A6"/>
    <w:rsid w:val="00796305"/>
    <w:rsid w:val="00797BBC"/>
    <w:rsid w:val="007A02CB"/>
    <w:rsid w:val="007A07B0"/>
    <w:rsid w:val="007A0BFB"/>
    <w:rsid w:val="007A0F09"/>
    <w:rsid w:val="007A13F2"/>
    <w:rsid w:val="007A22B8"/>
    <w:rsid w:val="007A2686"/>
    <w:rsid w:val="007A3456"/>
    <w:rsid w:val="007A43E6"/>
    <w:rsid w:val="007A45AA"/>
    <w:rsid w:val="007A47E3"/>
    <w:rsid w:val="007A4D63"/>
    <w:rsid w:val="007A4DA3"/>
    <w:rsid w:val="007A4EAB"/>
    <w:rsid w:val="007A75AC"/>
    <w:rsid w:val="007A7A20"/>
    <w:rsid w:val="007A7D8B"/>
    <w:rsid w:val="007A7EE1"/>
    <w:rsid w:val="007B0265"/>
    <w:rsid w:val="007B02C9"/>
    <w:rsid w:val="007B15CB"/>
    <w:rsid w:val="007B3092"/>
    <w:rsid w:val="007B36D0"/>
    <w:rsid w:val="007B3DBC"/>
    <w:rsid w:val="007B53BF"/>
    <w:rsid w:val="007B56E2"/>
    <w:rsid w:val="007C09A0"/>
    <w:rsid w:val="007C09F2"/>
    <w:rsid w:val="007C1613"/>
    <w:rsid w:val="007C1BE8"/>
    <w:rsid w:val="007C2657"/>
    <w:rsid w:val="007C2A22"/>
    <w:rsid w:val="007C51FC"/>
    <w:rsid w:val="007C5D66"/>
    <w:rsid w:val="007C77E9"/>
    <w:rsid w:val="007C795D"/>
    <w:rsid w:val="007C7AAF"/>
    <w:rsid w:val="007C7C6D"/>
    <w:rsid w:val="007D08E0"/>
    <w:rsid w:val="007D0A0B"/>
    <w:rsid w:val="007D1DF8"/>
    <w:rsid w:val="007D2426"/>
    <w:rsid w:val="007D2F2B"/>
    <w:rsid w:val="007D359D"/>
    <w:rsid w:val="007D3FB8"/>
    <w:rsid w:val="007D5A89"/>
    <w:rsid w:val="007D5AD6"/>
    <w:rsid w:val="007D7F8B"/>
    <w:rsid w:val="007E3CA4"/>
    <w:rsid w:val="007E48DE"/>
    <w:rsid w:val="007E5465"/>
    <w:rsid w:val="007E5852"/>
    <w:rsid w:val="007E5CA1"/>
    <w:rsid w:val="007E6A10"/>
    <w:rsid w:val="007E6EE9"/>
    <w:rsid w:val="007E793B"/>
    <w:rsid w:val="007E7EA7"/>
    <w:rsid w:val="007F1B13"/>
    <w:rsid w:val="007F28AD"/>
    <w:rsid w:val="007F3825"/>
    <w:rsid w:val="007F3B9B"/>
    <w:rsid w:val="007F49A5"/>
    <w:rsid w:val="007F558B"/>
    <w:rsid w:val="007F6752"/>
    <w:rsid w:val="007F6837"/>
    <w:rsid w:val="007F76D5"/>
    <w:rsid w:val="007F7B3B"/>
    <w:rsid w:val="00800028"/>
    <w:rsid w:val="008005C8"/>
    <w:rsid w:val="008008F9"/>
    <w:rsid w:val="00801E2A"/>
    <w:rsid w:val="008021CB"/>
    <w:rsid w:val="008027D4"/>
    <w:rsid w:val="00803413"/>
    <w:rsid w:val="00803F2B"/>
    <w:rsid w:val="0080401C"/>
    <w:rsid w:val="00805ED3"/>
    <w:rsid w:val="00807091"/>
    <w:rsid w:val="008071BE"/>
    <w:rsid w:val="00810C51"/>
    <w:rsid w:val="00810DBF"/>
    <w:rsid w:val="008118AE"/>
    <w:rsid w:val="00811FAD"/>
    <w:rsid w:val="00813375"/>
    <w:rsid w:val="008135D1"/>
    <w:rsid w:val="00815EB6"/>
    <w:rsid w:val="00816D8B"/>
    <w:rsid w:val="008171CF"/>
    <w:rsid w:val="0082027D"/>
    <w:rsid w:val="00820F8E"/>
    <w:rsid w:val="00820FC7"/>
    <w:rsid w:val="008239D4"/>
    <w:rsid w:val="00823EF9"/>
    <w:rsid w:val="00824004"/>
    <w:rsid w:val="00824087"/>
    <w:rsid w:val="00825BA5"/>
    <w:rsid w:val="00826934"/>
    <w:rsid w:val="00827DE3"/>
    <w:rsid w:val="008302D2"/>
    <w:rsid w:val="008308A7"/>
    <w:rsid w:val="00832350"/>
    <w:rsid w:val="00832417"/>
    <w:rsid w:val="008324D8"/>
    <w:rsid w:val="00832658"/>
    <w:rsid w:val="0083540F"/>
    <w:rsid w:val="00835575"/>
    <w:rsid w:val="00835C03"/>
    <w:rsid w:val="0083671A"/>
    <w:rsid w:val="00836F90"/>
    <w:rsid w:val="00837871"/>
    <w:rsid w:val="008403E7"/>
    <w:rsid w:val="008411F2"/>
    <w:rsid w:val="008418B7"/>
    <w:rsid w:val="00842397"/>
    <w:rsid w:val="00842911"/>
    <w:rsid w:val="00843537"/>
    <w:rsid w:val="008436EF"/>
    <w:rsid w:val="008438CF"/>
    <w:rsid w:val="0084486B"/>
    <w:rsid w:val="008453AA"/>
    <w:rsid w:val="00846506"/>
    <w:rsid w:val="00846F68"/>
    <w:rsid w:val="008472CC"/>
    <w:rsid w:val="00847A79"/>
    <w:rsid w:val="00850861"/>
    <w:rsid w:val="00851824"/>
    <w:rsid w:val="00852EEE"/>
    <w:rsid w:val="0085397D"/>
    <w:rsid w:val="00853C38"/>
    <w:rsid w:val="00854E3A"/>
    <w:rsid w:val="0085555E"/>
    <w:rsid w:val="00855BD9"/>
    <w:rsid w:val="00855CB2"/>
    <w:rsid w:val="00855EEE"/>
    <w:rsid w:val="00856EC7"/>
    <w:rsid w:val="00857008"/>
    <w:rsid w:val="008574C9"/>
    <w:rsid w:val="00857C7D"/>
    <w:rsid w:val="00857D42"/>
    <w:rsid w:val="008604A6"/>
    <w:rsid w:val="00860898"/>
    <w:rsid w:val="00861F82"/>
    <w:rsid w:val="00864A04"/>
    <w:rsid w:val="00864F8C"/>
    <w:rsid w:val="008651E6"/>
    <w:rsid w:val="0086529A"/>
    <w:rsid w:val="00865D20"/>
    <w:rsid w:val="008661FA"/>
    <w:rsid w:val="008668BB"/>
    <w:rsid w:val="00866EE0"/>
    <w:rsid w:val="0086783C"/>
    <w:rsid w:val="00870016"/>
    <w:rsid w:val="008703EE"/>
    <w:rsid w:val="00872ADB"/>
    <w:rsid w:val="00874326"/>
    <w:rsid w:val="00874423"/>
    <w:rsid w:val="00874797"/>
    <w:rsid w:val="00874DDA"/>
    <w:rsid w:val="00875AFC"/>
    <w:rsid w:val="008760AB"/>
    <w:rsid w:val="0087698B"/>
    <w:rsid w:val="0087719B"/>
    <w:rsid w:val="00877777"/>
    <w:rsid w:val="00877B57"/>
    <w:rsid w:val="008806D2"/>
    <w:rsid w:val="00880E65"/>
    <w:rsid w:val="0088181D"/>
    <w:rsid w:val="00882E3D"/>
    <w:rsid w:val="008834C4"/>
    <w:rsid w:val="00883D9F"/>
    <w:rsid w:val="0088403F"/>
    <w:rsid w:val="008847AB"/>
    <w:rsid w:val="00884F5B"/>
    <w:rsid w:val="0088511A"/>
    <w:rsid w:val="00886C91"/>
    <w:rsid w:val="00886E23"/>
    <w:rsid w:val="00887384"/>
    <w:rsid w:val="00890712"/>
    <w:rsid w:val="0089077C"/>
    <w:rsid w:val="00890B3F"/>
    <w:rsid w:val="00891123"/>
    <w:rsid w:val="008913A8"/>
    <w:rsid w:val="00892B0B"/>
    <w:rsid w:val="00892B0F"/>
    <w:rsid w:val="00892D7D"/>
    <w:rsid w:val="00893106"/>
    <w:rsid w:val="008936A4"/>
    <w:rsid w:val="00894BA2"/>
    <w:rsid w:val="00894CB1"/>
    <w:rsid w:val="00894D0E"/>
    <w:rsid w:val="0089509A"/>
    <w:rsid w:val="008953F3"/>
    <w:rsid w:val="008960E1"/>
    <w:rsid w:val="008961C4"/>
    <w:rsid w:val="008965B4"/>
    <w:rsid w:val="008970D1"/>
    <w:rsid w:val="00897FB6"/>
    <w:rsid w:val="008A21D9"/>
    <w:rsid w:val="008A2B9E"/>
    <w:rsid w:val="008A35B7"/>
    <w:rsid w:val="008A4B00"/>
    <w:rsid w:val="008A59B3"/>
    <w:rsid w:val="008A67A5"/>
    <w:rsid w:val="008A76FF"/>
    <w:rsid w:val="008B160A"/>
    <w:rsid w:val="008B50AF"/>
    <w:rsid w:val="008B5419"/>
    <w:rsid w:val="008B590F"/>
    <w:rsid w:val="008B5D3E"/>
    <w:rsid w:val="008B634B"/>
    <w:rsid w:val="008B6B28"/>
    <w:rsid w:val="008B6E60"/>
    <w:rsid w:val="008B7DD9"/>
    <w:rsid w:val="008C0542"/>
    <w:rsid w:val="008C0EA2"/>
    <w:rsid w:val="008C184B"/>
    <w:rsid w:val="008C227B"/>
    <w:rsid w:val="008C2A92"/>
    <w:rsid w:val="008C4088"/>
    <w:rsid w:val="008C4C61"/>
    <w:rsid w:val="008C5180"/>
    <w:rsid w:val="008C55F0"/>
    <w:rsid w:val="008C572B"/>
    <w:rsid w:val="008C5B3F"/>
    <w:rsid w:val="008C5F23"/>
    <w:rsid w:val="008C6A3D"/>
    <w:rsid w:val="008C6CE8"/>
    <w:rsid w:val="008C75DC"/>
    <w:rsid w:val="008C7C77"/>
    <w:rsid w:val="008D09EB"/>
    <w:rsid w:val="008D0CB6"/>
    <w:rsid w:val="008D0F60"/>
    <w:rsid w:val="008D18BD"/>
    <w:rsid w:val="008D1ABA"/>
    <w:rsid w:val="008D1B71"/>
    <w:rsid w:val="008D226D"/>
    <w:rsid w:val="008D325B"/>
    <w:rsid w:val="008D40C2"/>
    <w:rsid w:val="008D49C9"/>
    <w:rsid w:val="008D7E72"/>
    <w:rsid w:val="008E091B"/>
    <w:rsid w:val="008E0C63"/>
    <w:rsid w:val="008E0FCE"/>
    <w:rsid w:val="008E174C"/>
    <w:rsid w:val="008E2C86"/>
    <w:rsid w:val="008E300A"/>
    <w:rsid w:val="008E3CEF"/>
    <w:rsid w:val="008E3E7B"/>
    <w:rsid w:val="008E43E4"/>
    <w:rsid w:val="008E6AC8"/>
    <w:rsid w:val="008E7ACF"/>
    <w:rsid w:val="008E7F74"/>
    <w:rsid w:val="008F0205"/>
    <w:rsid w:val="008F108B"/>
    <w:rsid w:val="008F1643"/>
    <w:rsid w:val="008F1D64"/>
    <w:rsid w:val="008F2A3E"/>
    <w:rsid w:val="008F361F"/>
    <w:rsid w:val="008F5CE9"/>
    <w:rsid w:val="008F6410"/>
    <w:rsid w:val="008F7375"/>
    <w:rsid w:val="008F7EE6"/>
    <w:rsid w:val="00900608"/>
    <w:rsid w:val="00900C61"/>
    <w:rsid w:val="009010A4"/>
    <w:rsid w:val="009010D4"/>
    <w:rsid w:val="00901826"/>
    <w:rsid w:val="00901AC5"/>
    <w:rsid w:val="00902104"/>
    <w:rsid w:val="0090241F"/>
    <w:rsid w:val="00902866"/>
    <w:rsid w:val="00903525"/>
    <w:rsid w:val="00904F3D"/>
    <w:rsid w:val="00905070"/>
    <w:rsid w:val="009058CE"/>
    <w:rsid w:val="009072F3"/>
    <w:rsid w:val="00910043"/>
    <w:rsid w:val="00910BA0"/>
    <w:rsid w:val="00911EDF"/>
    <w:rsid w:val="00912135"/>
    <w:rsid w:val="009125B4"/>
    <w:rsid w:val="00912839"/>
    <w:rsid w:val="00913566"/>
    <w:rsid w:val="009140CC"/>
    <w:rsid w:val="009155BD"/>
    <w:rsid w:val="009162FE"/>
    <w:rsid w:val="009166CD"/>
    <w:rsid w:val="009166E4"/>
    <w:rsid w:val="00916FE1"/>
    <w:rsid w:val="00917D84"/>
    <w:rsid w:val="009200DE"/>
    <w:rsid w:val="00920142"/>
    <w:rsid w:val="00920283"/>
    <w:rsid w:val="00920D77"/>
    <w:rsid w:val="00922772"/>
    <w:rsid w:val="00922DA7"/>
    <w:rsid w:val="00924B0E"/>
    <w:rsid w:val="00924E73"/>
    <w:rsid w:val="00925801"/>
    <w:rsid w:val="00925DA8"/>
    <w:rsid w:val="009262CD"/>
    <w:rsid w:val="009302BF"/>
    <w:rsid w:val="009305B4"/>
    <w:rsid w:val="009325AE"/>
    <w:rsid w:val="00932D60"/>
    <w:rsid w:val="00934008"/>
    <w:rsid w:val="00935374"/>
    <w:rsid w:val="00937C02"/>
    <w:rsid w:val="00941215"/>
    <w:rsid w:val="00941543"/>
    <w:rsid w:val="00941DCF"/>
    <w:rsid w:val="009433A8"/>
    <w:rsid w:val="00943C59"/>
    <w:rsid w:val="009447C5"/>
    <w:rsid w:val="00946DB6"/>
    <w:rsid w:val="00947128"/>
    <w:rsid w:val="009472C2"/>
    <w:rsid w:val="00947D0E"/>
    <w:rsid w:val="009502E7"/>
    <w:rsid w:val="00951241"/>
    <w:rsid w:val="0095151E"/>
    <w:rsid w:val="0095196E"/>
    <w:rsid w:val="00951C50"/>
    <w:rsid w:val="009543DA"/>
    <w:rsid w:val="00955123"/>
    <w:rsid w:val="009557BB"/>
    <w:rsid w:val="009561EA"/>
    <w:rsid w:val="00957544"/>
    <w:rsid w:val="00957E6A"/>
    <w:rsid w:val="00960748"/>
    <w:rsid w:val="009617A2"/>
    <w:rsid w:val="0096367E"/>
    <w:rsid w:val="009646F7"/>
    <w:rsid w:val="00965444"/>
    <w:rsid w:val="0096671A"/>
    <w:rsid w:val="00966756"/>
    <w:rsid w:val="00966CB5"/>
    <w:rsid w:val="0096704D"/>
    <w:rsid w:val="00967AD7"/>
    <w:rsid w:val="00970118"/>
    <w:rsid w:val="009730A6"/>
    <w:rsid w:val="00973168"/>
    <w:rsid w:val="009731BF"/>
    <w:rsid w:val="00973326"/>
    <w:rsid w:val="009733D8"/>
    <w:rsid w:val="009734AF"/>
    <w:rsid w:val="00974D7E"/>
    <w:rsid w:val="00975369"/>
    <w:rsid w:val="009760EB"/>
    <w:rsid w:val="00976336"/>
    <w:rsid w:val="009766F7"/>
    <w:rsid w:val="00976832"/>
    <w:rsid w:val="009770CF"/>
    <w:rsid w:val="009777FF"/>
    <w:rsid w:val="00980070"/>
    <w:rsid w:val="0098096B"/>
    <w:rsid w:val="009810D2"/>
    <w:rsid w:val="009815A6"/>
    <w:rsid w:val="009819A5"/>
    <w:rsid w:val="00982A3A"/>
    <w:rsid w:val="0098417B"/>
    <w:rsid w:val="00984963"/>
    <w:rsid w:val="00984DF1"/>
    <w:rsid w:val="009852B6"/>
    <w:rsid w:val="00986651"/>
    <w:rsid w:val="009867E6"/>
    <w:rsid w:val="0099388F"/>
    <w:rsid w:val="0099494F"/>
    <w:rsid w:val="0099573F"/>
    <w:rsid w:val="00995969"/>
    <w:rsid w:val="00996FAC"/>
    <w:rsid w:val="009A04CD"/>
    <w:rsid w:val="009A06B0"/>
    <w:rsid w:val="009A0986"/>
    <w:rsid w:val="009A1E26"/>
    <w:rsid w:val="009A29E4"/>
    <w:rsid w:val="009A3297"/>
    <w:rsid w:val="009A32DE"/>
    <w:rsid w:val="009A3757"/>
    <w:rsid w:val="009A4775"/>
    <w:rsid w:val="009A5121"/>
    <w:rsid w:val="009A520C"/>
    <w:rsid w:val="009A5AE8"/>
    <w:rsid w:val="009A64C4"/>
    <w:rsid w:val="009A67B1"/>
    <w:rsid w:val="009A7E20"/>
    <w:rsid w:val="009B027C"/>
    <w:rsid w:val="009B0969"/>
    <w:rsid w:val="009B215C"/>
    <w:rsid w:val="009B3462"/>
    <w:rsid w:val="009B3DB0"/>
    <w:rsid w:val="009B3E0C"/>
    <w:rsid w:val="009B4D2D"/>
    <w:rsid w:val="009B6467"/>
    <w:rsid w:val="009B789C"/>
    <w:rsid w:val="009B7D67"/>
    <w:rsid w:val="009B7F87"/>
    <w:rsid w:val="009C0021"/>
    <w:rsid w:val="009C0507"/>
    <w:rsid w:val="009C0D90"/>
    <w:rsid w:val="009C142F"/>
    <w:rsid w:val="009C1C5E"/>
    <w:rsid w:val="009C20F6"/>
    <w:rsid w:val="009C26F4"/>
    <w:rsid w:val="009C2B81"/>
    <w:rsid w:val="009C3273"/>
    <w:rsid w:val="009C3C66"/>
    <w:rsid w:val="009C3D58"/>
    <w:rsid w:val="009C425D"/>
    <w:rsid w:val="009C54EB"/>
    <w:rsid w:val="009C56D6"/>
    <w:rsid w:val="009C64E4"/>
    <w:rsid w:val="009C6595"/>
    <w:rsid w:val="009C700E"/>
    <w:rsid w:val="009C7393"/>
    <w:rsid w:val="009D0F00"/>
    <w:rsid w:val="009D1194"/>
    <w:rsid w:val="009D2AE1"/>
    <w:rsid w:val="009D3477"/>
    <w:rsid w:val="009D3A73"/>
    <w:rsid w:val="009D43E6"/>
    <w:rsid w:val="009D503A"/>
    <w:rsid w:val="009D5FB6"/>
    <w:rsid w:val="009D744E"/>
    <w:rsid w:val="009D7EB3"/>
    <w:rsid w:val="009D7F95"/>
    <w:rsid w:val="009E2D89"/>
    <w:rsid w:val="009E3611"/>
    <w:rsid w:val="009E4516"/>
    <w:rsid w:val="009E45FE"/>
    <w:rsid w:val="009E5528"/>
    <w:rsid w:val="009E5BAF"/>
    <w:rsid w:val="009E7199"/>
    <w:rsid w:val="009E7622"/>
    <w:rsid w:val="009E7F55"/>
    <w:rsid w:val="009F10EB"/>
    <w:rsid w:val="009F13F3"/>
    <w:rsid w:val="009F21BA"/>
    <w:rsid w:val="009F21BF"/>
    <w:rsid w:val="009F2D0B"/>
    <w:rsid w:val="009F4E7A"/>
    <w:rsid w:val="009F55AF"/>
    <w:rsid w:val="009F55E1"/>
    <w:rsid w:val="009F5674"/>
    <w:rsid w:val="009F5DD2"/>
    <w:rsid w:val="009F6B64"/>
    <w:rsid w:val="009F7001"/>
    <w:rsid w:val="00A0146F"/>
    <w:rsid w:val="00A02938"/>
    <w:rsid w:val="00A02AF3"/>
    <w:rsid w:val="00A030A1"/>
    <w:rsid w:val="00A0347E"/>
    <w:rsid w:val="00A03E40"/>
    <w:rsid w:val="00A040BF"/>
    <w:rsid w:val="00A043B2"/>
    <w:rsid w:val="00A0466B"/>
    <w:rsid w:val="00A04C91"/>
    <w:rsid w:val="00A04E3E"/>
    <w:rsid w:val="00A0588A"/>
    <w:rsid w:val="00A06BF8"/>
    <w:rsid w:val="00A07565"/>
    <w:rsid w:val="00A07E84"/>
    <w:rsid w:val="00A07F11"/>
    <w:rsid w:val="00A07FA8"/>
    <w:rsid w:val="00A1039F"/>
    <w:rsid w:val="00A10DF9"/>
    <w:rsid w:val="00A1167B"/>
    <w:rsid w:val="00A12757"/>
    <w:rsid w:val="00A15FF2"/>
    <w:rsid w:val="00A208EE"/>
    <w:rsid w:val="00A21E3D"/>
    <w:rsid w:val="00A234D8"/>
    <w:rsid w:val="00A24DF2"/>
    <w:rsid w:val="00A25750"/>
    <w:rsid w:val="00A269DC"/>
    <w:rsid w:val="00A26BF7"/>
    <w:rsid w:val="00A26E10"/>
    <w:rsid w:val="00A271A4"/>
    <w:rsid w:val="00A27C8C"/>
    <w:rsid w:val="00A30713"/>
    <w:rsid w:val="00A30DDD"/>
    <w:rsid w:val="00A3146C"/>
    <w:rsid w:val="00A31D1D"/>
    <w:rsid w:val="00A325E6"/>
    <w:rsid w:val="00A329FF"/>
    <w:rsid w:val="00A33424"/>
    <w:rsid w:val="00A34394"/>
    <w:rsid w:val="00A345C1"/>
    <w:rsid w:val="00A357A5"/>
    <w:rsid w:val="00A358DA"/>
    <w:rsid w:val="00A35F71"/>
    <w:rsid w:val="00A36717"/>
    <w:rsid w:val="00A4025B"/>
    <w:rsid w:val="00A40309"/>
    <w:rsid w:val="00A405B4"/>
    <w:rsid w:val="00A42C61"/>
    <w:rsid w:val="00A42FCF"/>
    <w:rsid w:val="00A437F5"/>
    <w:rsid w:val="00A4414C"/>
    <w:rsid w:val="00A44924"/>
    <w:rsid w:val="00A4571D"/>
    <w:rsid w:val="00A45E05"/>
    <w:rsid w:val="00A464A2"/>
    <w:rsid w:val="00A467BB"/>
    <w:rsid w:val="00A46CAB"/>
    <w:rsid w:val="00A47791"/>
    <w:rsid w:val="00A47B8E"/>
    <w:rsid w:val="00A47C2F"/>
    <w:rsid w:val="00A5001D"/>
    <w:rsid w:val="00A50AE4"/>
    <w:rsid w:val="00A5132B"/>
    <w:rsid w:val="00A517B2"/>
    <w:rsid w:val="00A520CC"/>
    <w:rsid w:val="00A522C4"/>
    <w:rsid w:val="00A52D99"/>
    <w:rsid w:val="00A531B0"/>
    <w:rsid w:val="00A537EE"/>
    <w:rsid w:val="00A537F9"/>
    <w:rsid w:val="00A53D8A"/>
    <w:rsid w:val="00A56194"/>
    <w:rsid w:val="00A60585"/>
    <w:rsid w:val="00A60B6B"/>
    <w:rsid w:val="00A63C6C"/>
    <w:rsid w:val="00A63D2F"/>
    <w:rsid w:val="00A64D29"/>
    <w:rsid w:val="00A650C8"/>
    <w:rsid w:val="00A6533D"/>
    <w:rsid w:val="00A66364"/>
    <w:rsid w:val="00A663B7"/>
    <w:rsid w:val="00A66EB9"/>
    <w:rsid w:val="00A6715D"/>
    <w:rsid w:val="00A701CA"/>
    <w:rsid w:val="00A714E2"/>
    <w:rsid w:val="00A72512"/>
    <w:rsid w:val="00A72644"/>
    <w:rsid w:val="00A74A6E"/>
    <w:rsid w:val="00A7526D"/>
    <w:rsid w:val="00A7633F"/>
    <w:rsid w:val="00A7755C"/>
    <w:rsid w:val="00A803F4"/>
    <w:rsid w:val="00A80798"/>
    <w:rsid w:val="00A8112E"/>
    <w:rsid w:val="00A82E5C"/>
    <w:rsid w:val="00A82ED6"/>
    <w:rsid w:val="00A84A49"/>
    <w:rsid w:val="00A85A9E"/>
    <w:rsid w:val="00A85D70"/>
    <w:rsid w:val="00A8648A"/>
    <w:rsid w:val="00A8674A"/>
    <w:rsid w:val="00A870AF"/>
    <w:rsid w:val="00A87CA9"/>
    <w:rsid w:val="00A87CC9"/>
    <w:rsid w:val="00A90C05"/>
    <w:rsid w:val="00A91984"/>
    <w:rsid w:val="00A92D8A"/>
    <w:rsid w:val="00A93B7A"/>
    <w:rsid w:val="00A93E7E"/>
    <w:rsid w:val="00A96D58"/>
    <w:rsid w:val="00A97115"/>
    <w:rsid w:val="00AA2DC5"/>
    <w:rsid w:val="00AA40EB"/>
    <w:rsid w:val="00AA5A74"/>
    <w:rsid w:val="00AA63DE"/>
    <w:rsid w:val="00AA6A0A"/>
    <w:rsid w:val="00AA6A40"/>
    <w:rsid w:val="00AA788E"/>
    <w:rsid w:val="00AA7B2E"/>
    <w:rsid w:val="00AA7C15"/>
    <w:rsid w:val="00AA7DFF"/>
    <w:rsid w:val="00AB006F"/>
    <w:rsid w:val="00AB0835"/>
    <w:rsid w:val="00AB24B1"/>
    <w:rsid w:val="00AB2D05"/>
    <w:rsid w:val="00AB3F0A"/>
    <w:rsid w:val="00AB4315"/>
    <w:rsid w:val="00AB4CFD"/>
    <w:rsid w:val="00AB4DF5"/>
    <w:rsid w:val="00AB5021"/>
    <w:rsid w:val="00AB5FD4"/>
    <w:rsid w:val="00AB636B"/>
    <w:rsid w:val="00AB64DE"/>
    <w:rsid w:val="00AB7D9C"/>
    <w:rsid w:val="00AC01A8"/>
    <w:rsid w:val="00AC1629"/>
    <w:rsid w:val="00AC20DA"/>
    <w:rsid w:val="00AC3AEC"/>
    <w:rsid w:val="00AC4A3D"/>
    <w:rsid w:val="00AC7CAE"/>
    <w:rsid w:val="00AD0C98"/>
    <w:rsid w:val="00AD11F2"/>
    <w:rsid w:val="00AD23BD"/>
    <w:rsid w:val="00AD24A1"/>
    <w:rsid w:val="00AD28B4"/>
    <w:rsid w:val="00AD2B27"/>
    <w:rsid w:val="00AD2D57"/>
    <w:rsid w:val="00AD3208"/>
    <w:rsid w:val="00AD32AE"/>
    <w:rsid w:val="00AD343F"/>
    <w:rsid w:val="00AD3682"/>
    <w:rsid w:val="00AD3F3B"/>
    <w:rsid w:val="00AD6480"/>
    <w:rsid w:val="00AD6BF3"/>
    <w:rsid w:val="00AD7EE8"/>
    <w:rsid w:val="00AE0D61"/>
    <w:rsid w:val="00AE0FA3"/>
    <w:rsid w:val="00AE162B"/>
    <w:rsid w:val="00AE2925"/>
    <w:rsid w:val="00AE308B"/>
    <w:rsid w:val="00AE31F2"/>
    <w:rsid w:val="00AE48A5"/>
    <w:rsid w:val="00AE4961"/>
    <w:rsid w:val="00AE552A"/>
    <w:rsid w:val="00AE65EF"/>
    <w:rsid w:val="00AE751F"/>
    <w:rsid w:val="00AF032D"/>
    <w:rsid w:val="00AF0BC6"/>
    <w:rsid w:val="00AF0BF9"/>
    <w:rsid w:val="00AF0D45"/>
    <w:rsid w:val="00AF1851"/>
    <w:rsid w:val="00AF2547"/>
    <w:rsid w:val="00AF282E"/>
    <w:rsid w:val="00AF2B36"/>
    <w:rsid w:val="00AF34D4"/>
    <w:rsid w:val="00AF380B"/>
    <w:rsid w:val="00AF4B20"/>
    <w:rsid w:val="00AF4C5E"/>
    <w:rsid w:val="00AF4FC8"/>
    <w:rsid w:val="00AF505A"/>
    <w:rsid w:val="00AF5F5D"/>
    <w:rsid w:val="00AF63D7"/>
    <w:rsid w:val="00AF66FA"/>
    <w:rsid w:val="00AF6FB7"/>
    <w:rsid w:val="00B0011C"/>
    <w:rsid w:val="00B01B84"/>
    <w:rsid w:val="00B0252E"/>
    <w:rsid w:val="00B02DB0"/>
    <w:rsid w:val="00B034CD"/>
    <w:rsid w:val="00B036A3"/>
    <w:rsid w:val="00B038C4"/>
    <w:rsid w:val="00B03F4F"/>
    <w:rsid w:val="00B065F7"/>
    <w:rsid w:val="00B0797D"/>
    <w:rsid w:val="00B10693"/>
    <w:rsid w:val="00B1142E"/>
    <w:rsid w:val="00B1260C"/>
    <w:rsid w:val="00B132E1"/>
    <w:rsid w:val="00B136C3"/>
    <w:rsid w:val="00B13CEE"/>
    <w:rsid w:val="00B14852"/>
    <w:rsid w:val="00B15477"/>
    <w:rsid w:val="00B1564F"/>
    <w:rsid w:val="00B1656D"/>
    <w:rsid w:val="00B16743"/>
    <w:rsid w:val="00B16D78"/>
    <w:rsid w:val="00B17093"/>
    <w:rsid w:val="00B17137"/>
    <w:rsid w:val="00B20667"/>
    <w:rsid w:val="00B213E5"/>
    <w:rsid w:val="00B21518"/>
    <w:rsid w:val="00B21835"/>
    <w:rsid w:val="00B22194"/>
    <w:rsid w:val="00B22270"/>
    <w:rsid w:val="00B23C73"/>
    <w:rsid w:val="00B25870"/>
    <w:rsid w:val="00B26F5E"/>
    <w:rsid w:val="00B27889"/>
    <w:rsid w:val="00B27C12"/>
    <w:rsid w:val="00B305F0"/>
    <w:rsid w:val="00B30ADD"/>
    <w:rsid w:val="00B31946"/>
    <w:rsid w:val="00B32F20"/>
    <w:rsid w:val="00B33946"/>
    <w:rsid w:val="00B34054"/>
    <w:rsid w:val="00B34BEA"/>
    <w:rsid w:val="00B36748"/>
    <w:rsid w:val="00B36D3F"/>
    <w:rsid w:val="00B37124"/>
    <w:rsid w:val="00B405F1"/>
    <w:rsid w:val="00B4143E"/>
    <w:rsid w:val="00B4292F"/>
    <w:rsid w:val="00B4303C"/>
    <w:rsid w:val="00B44660"/>
    <w:rsid w:val="00B45C66"/>
    <w:rsid w:val="00B4607C"/>
    <w:rsid w:val="00B4689A"/>
    <w:rsid w:val="00B4750B"/>
    <w:rsid w:val="00B50E74"/>
    <w:rsid w:val="00B51F83"/>
    <w:rsid w:val="00B52147"/>
    <w:rsid w:val="00B52EC8"/>
    <w:rsid w:val="00B53958"/>
    <w:rsid w:val="00B54394"/>
    <w:rsid w:val="00B55DB9"/>
    <w:rsid w:val="00B57211"/>
    <w:rsid w:val="00B57581"/>
    <w:rsid w:val="00B6131A"/>
    <w:rsid w:val="00B61785"/>
    <w:rsid w:val="00B62E14"/>
    <w:rsid w:val="00B6399F"/>
    <w:rsid w:val="00B63B3E"/>
    <w:rsid w:val="00B64AEE"/>
    <w:rsid w:val="00B65032"/>
    <w:rsid w:val="00B65BFA"/>
    <w:rsid w:val="00B66C6C"/>
    <w:rsid w:val="00B67106"/>
    <w:rsid w:val="00B67911"/>
    <w:rsid w:val="00B67AF1"/>
    <w:rsid w:val="00B70AB4"/>
    <w:rsid w:val="00B716CA"/>
    <w:rsid w:val="00B7287A"/>
    <w:rsid w:val="00B73FE0"/>
    <w:rsid w:val="00B75FC7"/>
    <w:rsid w:val="00B76760"/>
    <w:rsid w:val="00B76E10"/>
    <w:rsid w:val="00B801F9"/>
    <w:rsid w:val="00B808E5"/>
    <w:rsid w:val="00B81F29"/>
    <w:rsid w:val="00B821ED"/>
    <w:rsid w:val="00B822B0"/>
    <w:rsid w:val="00B82CC8"/>
    <w:rsid w:val="00B82E96"/>
    <w:rsid w:val="00B83A30"/>
    <w:rsid w:val="00B86414"/>
    <w:rsid w:val="00B86ADC"/>
    <w:rsid w:val="00B86B89"/>
    <w:rsid w:val="00B874E5"/>
    <w:rsid w:val="00B87C05"/>
    <w:rsid w:val="00B9058E"/>
    <w:rsid w:val="00B90BB4"/>
    <w:rsid w:val="00B913D9"/>
    <w:rsid w:val="00B9144B"/>
    <w:rsid w:val="00B919B3"/>
    <w:rsid w:val="00B91BC5"/>
    <w:rsid w:val="00B91E68"/>
    <w:rsid w:val="00B924FD"/>
    <w:rsid w:val="00B92D76"/>
    <w:rsid w:val="00B930AF"/>
    <w:rsid w:val="00B94F9D"/>
    <w:rsid w:val="00B9567D"/>
    <w:rsid w:val="00B95ABE"/>
    <w:rsid w:val="00B95FFF"/>
    <w:rsid w:val="00B965D5"/>
    <w:rsid w:val="00B97AB6"/>
    <w:rsid w:val="00B97DBF"/>
    <w:rsid w:val="00BA0D68"/>
    <w:rsid w:val="00BA1799"/>
    <w:rsid w:val="00BA1FFC"/>
    <w:rsid w:val="00BA2909"/>
    <w:rsid w:val="00BA4482"/>
    <w:rsid w:val="00BA5169"/>
    <w:rsid w:val="00BA57FC"/>
    <w:rsid w:val="00BA7DB6"/>
    <w:rsid w:val="00BB1232"/>
    <w:rsid w:val="00BB1B1C"/>
    <w:rsid w:val="00BB3765"/>
    <w:rsid w:val="00BB4BE5"/>
    <w:rsid w:val="00BB532D"/>
    <w:rsid w:val="00BB54F6"/>
    <w:rsid w:val="00BB5697"/>
    <w:rsid w:val="00BB5A0C"/>
    <w:rsid w:val="00BB5B80"/>
    <w:rsid w:val="00BB5C2A"/>
    <w:rsid w:val="00BB6224"/>
    <w:rsid w:val="00BB6C41"/>
    <w:rsid w:val="00BB706F"/>
    <w:rsid w:val="00BB7ACE"/>
    <w:rsid w:val="00BC0434"/>
    <w:rsid w:val="00BC07E4"/>
    <w:rsid w:val="00BC11FF"/>
    <w:rsid w:val="00BC12C5"/>
    <w:rsid w:val="00BC1820"/>
    <w:rsid w:val="00BC1DF9"/>
    <w:rsid w:val="00BC21D6"/>
    <w:rsid w:val="00BC2CEB"/>
    <w:rsid w:val="00BC3DB0"/>
    <w:rsid w:val="00BC51FC"/>
    <w:rsid w:val="00BC5284"/>
    <w:rsid w:val="00BC6292"/>
    <w:rsid w:val="00BD063B"/>
    <w:rsid w:val="00BD0D13"/>
    <w:rsid w:val="00BD15EC"/>
    <w:rsid w:val="00BD170F"/>
    <w:rsid w:val="00BD3814"/>
    <w:rsid w:val="00BD4375"/>
    <w:rsid w:val="00BD446F"/>
    <w:rsid w:val="00BD5721"/>
    <w:rsid w:val="00BD57B0"/>
    <w:rsid w:val="00BD6B73"/>
    <w:rsid w:val="00BD6F20"/>
    <w:rsid w:val="00BD70CA"/>
    <w:rsid w:val="00BD78A1"/>
    <w:rsid w:val="00BD79F1"/>
    <w:rsid w:val="00BE02D9"/>
    <w:rsid w:val="00BE12FD"/>
    <w:rsid w:val="00BE16BA"/>
    <w:rsid w:val="00BE18BD"/>
    <w:rsid w:val="00BE1D4E"/>
    <w:rsid w:val="00BE2552"/>
    <w:rsid w:val="00BE3A2B"/>
    <w:rsid w:val="00BE436A"/>
    <w:rsid w:val="00BE4868"/>
    <w:rsid w:val="00BE4F8F"/>
    <w:rsid w:val="00BE54E4"/>
    <w:rsid w:val="00BE5E2A"/>
    <w:rsid w:val="00BE636F"/>
    <w:rsid w:val="00BE65C4"/>
    <w:rsid w:val="00BE66DD"/>
    <w:rsid w:val="00BE6EB8"/>
    <w:rsid w:val="00BE7BF9"/>
    <w:rsid w:val="00BE7FA6"/>
    <w:rsid w:val="00BF008B"/>
    <w:rsid w:val="00BF0AA6"/>
    <w:rsid w:val="00BF2461"/>
    <w:rsid w:val="00BF4DC8"/>
    <w:rsid w:val="00BF5177"/>
    <w:rsid w:val="00BF60FD"/>
    <w:rsid w:val="00BF6B01"/>
    <w:rsid w:val="00BF75DC"/>
    <w:rsid w:val="00BF79AE"/>
    <w:rsid w:val="00C01BB7"/>
    <w:rsid w:val="00C02029"/>
    <w:rsid w:val="00C03045"/>
    <w:rsid w:val="00C0321F"/>
    <w:rsid w:val="00C041F3"/>
    <w:rsid w:val="00C04318"/>
    <w:rsid w:val="00C04BB8"/>
    <w:rsid w:val="00C04E79"/>
    <w:rsid w:val="00C0507A"/>
    <w:rsid w:val="00C051A7"/>
    <w:rsid w:val="00C066AA"/>
    <w:rsid w:val="00C068D9"/>
    <w:rsid w:val="00C06AE0"/>
    <w:rsid w:val="00C07ED6"/>
    <w:rsid w:val="00C1162A"/>
    <w:rsid w:val="00C11665"/>
    <w:rsid w:val="00C11792"/>
    <w:rsid w:val="00C1189E"/>
    <w:rsid w:val="00C12698"/>
    <w:rsid w:val="00C127C6"/>
    <w:rsid w:val="00C130EE"/>
    <w:rsid w:val="00C13293"/>
    <w:rsid w:val="00C13426"/>
    <w:rsid w:val="00C13875"/>
    <w:rsid w:val="00C13930"/>
    <w:rsid w:val="00C14CBF"/>
    <w:rsid w:val="00C14E33"/>
    <w:rsid w:val="00C15620"/>
    <w:rsid w:val="00C1622F"/>
    <w:rsid w:val="00C16630"/>
    <w:rsid w:val="00C20180"/>
    <w:rsid w:val="00C214BF"/>
    <w:rsid w:val="00C21A34"/>
    <w:rsid w:val="00C21CDB"/>
    <w:rsid w:val="00C21E6C"/>
    <w:rsid w:val="00C2218B"/>
    <w:rsid w:val="00C22701"/>
    <w:rsid w:val="00C237C2"/>
    <w:rsid w:val="00C23D95"/>
    <w:rsid w:val="00C24187"/>
    <w:rsid w:val="00C262E8"/>
    <w:rsid w:val="00C26B09"/>
    <w:rsid w:val="00C26BDB"/>
    <w:rsid w:val="00C271DB"/>
    <w:rsid w:val="00C27C0D"/>
    <w:rsid w:val="00C27E34"/>
    <w:rsid w:val="00C307A3"/>
    <w:rsid w:val="00C30A88"/>
    <w:rsid w:val="00C30BAC"/>
    <w:rsid w:val="00C30D79"/>
    <w:rsid w:val="00C319E3"/>
    <w:rsid w:val="00C3242C"/>
    <w:rsid w:val="00C32B21"/>
    <w:rsid w:val="00C33968"/>
    <w:rsid w:val="00C33A2B"/>
    <w:rsid w:val="00C33A4E"/>
    <w:rsid w:val="00C35F94"/>
    <w:rsid w:val="00C36576"/>
    <w:rsid w:val="00C369DC"/>
    <w:rsid w:val="00C36A2F"/>
    <w:rsid w:val="00C37909"/>
    <w:rsid w:val="00C409B1"/>
    <w:rsid w:val="00C41DD6"/>
    <w:rsid w:val="00C4356C"/>
    <w:rsid w:val="00C4503C"/>
    <w:rsid w:val="00C45811"/>
    <w:rsid w:val="00C459D1"/>
    <w:rsid w:val="00C45C09"/>
    <w:rsid w:val="00C45E2C"/>
    <w:rsid w:val="00C464CA"/>
    <w:rsid w:val="00C46772"/>
    <w:rsid w:val="00C46DAD"/>
    <w:rsid w:val="00C50423"/>
    <w:rsid w:val="00C50989"/>
    <w:rsid w:val="00C50D9E"/>
    <w:rsid w:val="00C50DFE"/>
    <w:rsid w:val="00C51721"/>
    <w:rsid w:val="00C523D2"/>
    <w:rsid w:val="00C553C3"/>
    <w:rsid w:val="00C555BA"/>
    <w:rsid w:val="00C55841"/>
    <w:rsid w:val="00C56389"/>
    <w:rsid w:val="00C56393"/>
    <w:rsid w:val="00C5699F"/>
    <w:rsid w:val="00C57258"/>
    <w:rsid w:val="00C60674"/>
    <w:rsid w:val="00C6094E"/>
    <w:rsid w:val="00C6224A"/>
    <w:rsid w:val="00C62CD1"/>
    <w:rsid w:val="00C64123"/>
    <w:rsid w:val="00C6444B"/>
    <w:rsid w:val="00C64508"/>
    <w:rsid w:val="00C65870"/>
    <w:rsid w:val="00C662F4"/>
    <w:rsid w:val="00C66750"/>
    <w:rsid w:val="00C66870"/>
    <w:rsid w:val="00C669A0"/>
    <w:rsid w:val="00C6737A"/>
    <w:rsid w:val="00C67C95"/>
    <w:rsid w:val="00C701F4"/>
    <w:rsid w:val="00C71A40"/>
    <w:rsid w:val="00C724F2"/>
    <w:rsid w:val="00C7258E"/>
    <w:rsid w:val="00C7260C"/>
    <w:rsid w:val="00C73382"/>
    <w:rsid w:val="00C745F7"/>
    <w:rsid w:val="00C770E1"/>
    <w:rsid w:val="00C82774"/>
    <w:rsid w:val="00C83E38"/>
    <w:rsid w:val="00C8408E"/>
    <w:rsid w:val="00C84660"/>
    <w:rsid w:val="00C84F8F"/>
    <w:rsid w:val="00C854D9"/>
    <w:rsid w:val="00C85931"/>
    <w:rsid w:val="00C85E12"/>
    <w:rsid w:val="00C85ED0"/>
    <w:rsid w:val="00C87C0C"/>
    <w:rsid w:val="00C87C59"/>
    <w:rsid w:val="00C912BD"/>
    <w:rsid w:val="00C913F7"/>
    <w:rsid w:val="00C931DC"/>
    <w:rsid w:val="00C937EB"/>
    <w:rsid w:val="00C93C3E"/>
    <w:rsid w:val="00C94681"/>
    <w:rsid w:val="00C94841"/>
    <w:rsid w:val="00C94C3C"/>
    <w:rsid w:val="00C95435"/>
    <w:rsid w:val="00C95EE4"/>
    <w:rsid w:val="00C96E44"/>
    <w:rsid w:val="00C96F46"/>
    <w:rsid w:val="00C97D3C"/>
    <w:rsid w:val="00CA092C"/>
    <w:rsid w:val="00CA092E"/>
    <w:rsid w:val="00CA09F4"/>
    <w:rsid w:val="00CA105E"/>
    <w:rsid w:val="00CA2718"/>
    <w:rsid w:val="00CA36F0"/>
    <w:rsid w:val="00CA3B41"/>
    <w:rsid w:val="00CA3CDF"/>
    <w:rsid w:val="00CA4A4A"/>
    <w:rsid w:val="00CA4FB2"/>
    <w:rsid w:val="00CA5805"/>
    <w:rsid w:val="00CA5C69"/>
    <w:rsid w:val="00CA5D66"/>
    <w:rsid w:val="00CA6275"/>
    <w:rsid w:val="00CA792E"/>
    <w:rsid w:val="00CA7D03"/>
    <w:rsid w:val="00CB06FD"/>
    <w:rsid w:val="00CB127E"/>
    <w:rsid w:val="00CB1535"/>
    <w:rsid w:val="00CB15B4"/>
    <w:rsid w:val="00CB1AE4"/>
    <w:rsid w:val="00CB214A"/>
    <w:rsid w:val="00CB315A"/>
    <w:rsid w:val="00CB3163"/>
    <w:rsid w:val="00CB32D9"/>
    <w:rsid w:val="00CB3B61"/>
    <w:rsid w:val="00CB40CE"/>
    <w:rsid w:val="00CB44E3"/>
    <w:rsid w:val="00CB4777"/>
    <w:rsid w:val="00CB491C"/>
    <w:rsid w:val="00CB72EB"/>
    <w:rsid w:val="00CB7309"/>
    <w:rsid w:val="00CB7CB3"/>
    <w:rsid w:val="00CC0A52"/>
    <w:rsid w:val="00CC0AB1"/>
    <w:rsid w:val="00CC0EA0"/>
    <w:rsid w:val="00CC11F0"/>
    <w:rsid w:val="00CC13FB"/>
    <w:rsid w:val="00CC156A"/>
    <w:rsid w:val="00CC18A0"/>
    <w:rsid w:val="00CC2E75"/>
    <w:rsid w:val="00CC2F61"/>
    <w:rsid w:val="00CC3ABA"/>
    <w:rsid w:val="00CC42D5"/>
    <w:rsid w:val="00CC5F7C"/>
    <w:rsid w:val="00CC601D"/>
    <w:rsid w:val="00CC67B7"/>
    <w:rsid w:val="00CC6D72"/>
    <w:rsid w:val="00CC726D"/>
    <w:rsid w:val="00CC7A31"/>
    <w:rsid w:val="00CD0A75"/>
    <w:rsid w:val="00CD193A"/>
    <w:rsid w:val="00CD2FE9"/>
    <w:rsid w:val="00CD3288"/>
    <w:rsid w:val="00CD3446"/>
    <w:rsid w:val="00CD38F7"/>
    <w:rsid w:val="00CD39F7"/>
    <w:rsid w:val="00CD3C3A"/>
    <w:rsid w:val="00CD4262"/>
    <w:rsid w:val="00CD4B63"/>
    <w:rsid w:val="00CD4FCE"/>
    <w:rsid w:val="00CD54C0"/>
    <w:rsid w:val="00CD6FC8"/>
    <w:rsid w:val="00CD76DA"/>
    <w:rsid w:val="00CD7C61"/>
    <w:rsid w:val="00CE12D5"/>
    <w:rsid w:val="00CE1B20"/>
    <w:rsid w:val="00CE1FDC"/>
    <w:rsid w:val="00CE2516"/>
    <w:rsid w:val="00CE290C"/>
    <w:rsid w:val="00CE2FB3"/>
    <w:rsid w:val="00CE351A"/>
    <w:rsid w:val="00CE3658"/>
    <w:rsid w:val="00CE52F7"/>
    <w:rsid w:val="00CE6447"/>
    <w:rsid w:val="00CE7055"/>
    <w:rsid w:val="00CE7C42"/>
    <w:rsid w:val="00CF1280"/>
    <w:rsid w:val="00CF1AC5"/>
    <w:rsid w:val="00CF20D9"/>
    <w:rsid w:val="00CF321E"/>
    <w:rsid w:val="00CF364B"/>
    <w:rsid w:val="00CF3851"/>
    <w:rsid w:val="00CF41CE"/>
    <w:rsid w:val="00CF4328"/>
    <w:rsid w:val="00CF4D5D"/>
    <w:rsid w:val="00CF4FAE"/>
    <w:rsid w:val="00CF5283"/>
    <w:rsid w:val="00CF6FA7"/>
    <w:rsid w:val="00CF70CC"/>
    <w:rsid w:val="00CF7AB6"/>
    <w:rsid w:val="00CF7BE7"/>
    <w:rsid w:val="00D00621"/>
    <w:rsid w:val="00D00A18"/>
    <w:rsid w:val="00D02B99"/>
    <w:rsid w:val="00D04ACD"/>
    <w:rsid w:val="00D06880"/>
    <w:rsid w:val="00D11319"/>
    <w:rsid w:val="00D1186C"/>
    <w:rsid w:val="00D11F77"/>
    <w:rsid w:val="00D121F5"/>
    <w:rsid w:val="00D1222E"/>
    <w:rsid w:val="00D12B21"/>
    <w:rsid w:val="00D133BA"/>
    <w:rsid w:val="00D13EE0"/>
    <w:rsid w:val="00D14500"/>
    <w:rsid w:val="00D16703"/>
    <w:rsid w:val="00D1696E"/>
    <w:rsid w:val="00D16B3F"/>
    <w:rsid w:val="00D16C00"/>
    <w:rsid w:val="00D16C6D"/>
    <w:rsid w:val="00D16C79"/>
    <w:rsid w:val="00D17935"/>
    <w:rsid w:val="00D20596"/>
    <w:rsid w:val="00D2077E"/>
    <w:rsid w:val="00D21033"/>
    <w:rsid w:val="00D21A50"/>
    <w:rsid w:val="00D23668"/>
    <w:rsid w:val="00D25C5A"/>
    <w:rsid w:val="00D25D1E"/>
    <w:rsid w:val="00D25F30"/>
    <w:rsid w:val="00D26010"/>
    <w:rsid w:val="00D260C1"/>
    <w:rsid w:val="00D27157"/>
    <w:rsid w:val="00D27B07"/>
    <w:rsid w:val="00D27BCB"/>
    <w:rsid w:val="00D3005A"/>
    <w:rsid w:val="00D301C2"/>
    <w:rsid w:val="00D31551"/>
    <w:rsid w:val="00D32898"/>
    <w:rsid w:val="00D34213"/>
    <w:rsid w:val="00D3436E"/>
    <w:rsid w:val="00D34FBE"/>
    <w:rsid w:val="00D3514A"/>
    <w:rsid w:val="00D3604C"/>
    <w:rsid w:val="00D37737"/>
    <w:rsid w:val="00D40588"/>
    <w:rsid w:val="00D407BC"/>
    <w:rsid w:val="00D42B16"/>
    <w:rsid w:val="00D43DC6"/>
    <w:rsid w:val="00D47047"/>
    <w:rsid w:val="00D47935"/>
    <w:rsid w:val="00D479AB"/>
    <w:rsid w:val="00D5039E"/>
    <w:rsid w:val="00D50BCE"/>
    <w:rsid w:val="00D50EF6"/>
    <w:rsid w:val="00D51BB7"/>
    <w:rsid w:val="00D52EDD"/>
    <w:rsid w:val="00D55129"/>
    <w:rsid w:val="00D551F1"/>
    <w:rsid w:val="00D55663"/>
    <w:rsid w:val="00D573EF"/>
    <w:rsid w:val="00D57B46"/>
    <w:rsid w:val="00D62531"/>
    <w:rsid w:val="00D645A7"/>
    <w:rsid w:val="00D64647"/>
    <w:rsid w:val="00D65464"/>
    <w:rsid w:val="00D65EAE"/>
    <w:rsid w:val="00D6611D"/>
    <w:rsid w:val="00D67713"/>
    <w:rsid w:val="00D67E33"/>
    <w:rsid w:val="00D7064F"/>
    <w:rsid w:val="00D70F43"/>
    <w:rsid w:val="00D70F5E"/>
    <w:rsid w:val="00D715FC"/>
    <w:rsid w:val="00D72158"/>
    <w:rsid w:val="00D7237F"/>
    <w:rsid w:val="00D72704"/>
    <w:rsid w:val="00D7400D"/>
    <w:rsid w:val="00D74073"/>
    <w:rsid w:val="00D74CAF"/>
    <w:rsid w:val="00D75FB1"/>
    <w:rsid w:val="00D76A7D"/>
    <w:rsid w:val="00D76E6E"/>
    <w:rsid w:val="00D81CFB"/>
    <w:rsid w:val="00D82607"/>
    <w:rsid w:val="00D844D5"/>
    <w:rsid w:val="00D8503F"/>
    <w:rsid w:val="00D85D2F"/>
    <w:rsid w:val="00D866F6"/>
    <w:rsid w:val="00D86B19"/>
    <w:rsid w:val="00D87C2C"/>
    <w:rsid w:val="00D9030C"/>
    <w:rsid w:val="00D90B41"/>
    <w:rsid w:val="00D90DE4"/>
    <w:rsid w:val="00D918A1"/>
    <w:rsid w:val="00D91D9D"/>
    <w:rsid w:val="00D91F77"/>
    <w:rsid w:val="00D923FA"/>
    <w:rsid w:val="00D93A04"/>
    <w:rsid w:val="00D93AAC"/>
    <w:rsid w:val="00D93C77"/>
    <w:rsid w:val="00D971D3"/>
    <w:rsid w:val="00D97447"/>
    <w:rsid w:val="00DA0965"/>
    <w:rsid w:val="00DA0BBF"/>
    <w:rsid w:val="00DA1005"/>
    <w:rsid w:val="00DA15D5"/>
    <w:rsid w:val="00DA1B08"/>
    <w:rsid w:val="00DA1CC8"/>
    <w:rsid w:val="00DA1CE0"/>
    <w:rsid w:val="00DA24BD"/>
    <w:rsid w:val="00DA2785"/>
    <w:rsid w:val="00DA2AAD"/>
    <w:rsid w:val="00DA2AC5"/>
    <w:rsid w:val="00DA3B68"/>
    <w:rsid w:val="00DA5B3D"/>
    <w:rsid w:val="00DA628A"/>
    <w:rsid w:val="00DA6BFE"/>
    <w:rsid w:val="00DA6E51"/>
    <w:rsid w:val="00DA79B2"/>
    <w:rsid w:val="00DB0950"/>
    <w:rsid w:val="00DB0F83"/>
    <w:rsid w:val="00DB2125"/>
    <w:rsid w:val="00DB28E7"/>
    <w:rsid w:val="00DB2B0A"/>
    <w:rsid w:val="00DB2CD2"/>
    <w:rsid w:val="00DB3813"/>
    <w:rsid w:val="00DB386C"/>
    <w:rsid w:val="00DB39BF"/>
    <w:rsid w:val="00DB48D7"/>
    <w:rsid w:val="00DB4BB6"/>
    <w:rsid w:val="00DB6436"/>
    <w:rsid w:val="00DB7A93"/>
    <w:rsid w:val="00DB7D85"/>
    <w:rsid w:val="00DC14A3"/>
    <w:rsid w:val="00DC1DB1"/>
    <w:rsid w:val="00DC30A1"/>
    <w:rsid w:val="00DC3B2A"/>
    <w:rsid w:val="00DC5317"/>
    <w:rsid w:val="00DC7D3C"/>
    <w:rsid w:val="00DD028F"/>
    <w:rsid w:val="00DD193B"/>
    <w:rsid w:val="00DD3D85"/>
    <w:rsid w:val="00DD6938"/>
    <w:rsid w:val="00DD7C0E"/>
    <w:rsid w:val="00DE02B4"/>
    <w:rsid w:val="00DE0428"/>
    <w:rsid w:val="00DE0E1E"/>
    <w:rsid w:val="00DE2F75"/>
    <w:rsid w:val="00DE3A59"/>
    <w:rsid w:val="00DE4EAC"/>
    <w:rsid w:val="00DE59B5"/>
    <w:rsid w:val="00DE5D50"/>
    <w:rsid w:val="00DE614C"/>
    <w:rsid w:val="00DE771C"/>
    <w:rsid w:val="00DF0D8D"/>
    <w:rsid w:val="00DF1FF6"/>
    <w:rsid w:val="00DF28C9"/>
    <w:rsid w:val="00DF356E"/>
    <w:rsid w:val="00DF3EE4"/>
    <w:rsid w:val="00DF4050"/>
    <w:rsid w:val="00DF4D4D"/>
    <w:rsid w:val="00DF67D4"/>
    <w:rsid w:val="00DF67E6"/>
    <w:rsid w:val="00DF79AE"/>
    <w:rsid w:val="00E00413"/>
    <w:rsid w:val="00E0164A"/>
    <w:rsid w:val="00E02B94"/>
    <w:rsid w:val="00E02C98"/>
    <w:rsid w:val="00E0367F"/>
    <w:rsid w:val="00E03808"/>
    <w:rsid w:val="00E03815"/>
    <w:rsid w:val="00E04ACF"/>
    <w:rsid w:val="00E059ED"/>
    <w:rsid w:val="00E06322"/>
    <w:rsid w:val="00E0729E"/>
    <w:rsid w:val="00E07BFB"/>
    <w:rsid w:val="00E07EF4"/>
    <w:rsid w:val="00E14FE3"/>
    <w:rsid w:val="00E154CF"/>
    <w:rsid w:val="00E16A72"/>
    <w:rsid w:val="00E16B32"/>
    <w:rsid w:val="00E17048"/>
    <w:rsid w:val="00E17B65"/>
    <w:rsid w:val="00E17C98"/>
    <w:rsid w:val="00E17E64"/>
    <w:rsid w:val="00E2038F"/>
    <w:rsid w:val="00E214A7"/>
    <w:rsid w:val="00E219EA"/>
    <w:rsid w:val="00E21C30"/>
    <w:rsid w:val="00E221A7"/>
    <w:rsid w:val="00E22457"/>
    <w:rsid w:val="00E22B60"/>
    <w:rsid w:val="00E23712"/>
    <w:rsid w:val="00E23D08"/>
    <w:rsid w:val="00E24AD4"/>
    <w:rsid w:val="00E24B6F"/>
    <w:rsid w:val="00E250F6"/>
    <w:rsid w:val="00E2643C"/>
    <w:rsid w:val="00E26C01"/>
    <w:rsid w:val="00E27EB0"/>
    <w:rsid w:val="00E30A61"/>
    <w:rsid w:val="00E32DD9"/>
    <w:rsid w:val="00E32E82"/>
    <w:rsid w:val="00E32F58"/>
    <w:rsid w:val="00E33E03"/>
    <w:rsid w:val="00E340D7"/>
    <w:rsid w:val="00E351B2"/>
    <w:rsid w:val="00E363A3"/>
    <w:rsid w:val="00E3711C"/>
    <w:rsid w:val="00E37B9B"/>
    <w:rsid w:val="00E37EA6"/>
    <w:rsid w:val="00E4052E"/>
    <w:rsid w:val="00E4068E"/>
    <w:rsid w:val="00E40737"/>
    <w:rsid w:val="00E40A84"/>
    <w:rsid w:val="00E4171F"/>
    <w:rsid w:val="00E4272C"/>
    <w:rsid w:val="00E43EF9"/>
    <w:rsid w:val="00E44465"/>
    <w:rsid w:val="00E44CE4"/>
    <w:rsid w:val="00E45400"/>
    <w:rsid w:val="00E45C11"/>
    <w:rsid w:val="00E46F03"/>
    <w:rsid w:val="00E47CBB"/>
    <w:rsid w:val="00E47CEC"/>
    <w:rsid w:val="00E505E4"/>
    <w:rsid w:val="00E514C3"/>
    <w:rsid w:val="00E51A95"/>
    <w:rsid w:val="00E52D82"/>
    <w:rsid w:val="00E5424D"/>
    <w:rsid w:val="00E54878"/>
    <w:rsid w:val="00E54C7B"/>
    <w:rsid w:val="00E55A6B"/>
    <w:rsid w:val="00E60277"/>
    <w:rsid w:val="00E60CA0"/>
    <w:rsid w:val="00E62128"/>
    <w:rsid w:val="00E625AC"/>
    <w:rsid w:val="00E62984"/>
    <w:rsid w:val="00E62B76"/>
    <w:rsid w:val="00E633C6"/>
    <w:rsid w:val="00E6374C"/>
    <w:rsid w:val="00E6388B"/>
    <w:rsid w:val="00E64545"/>
    <w:rsid w:val="00E64B5B"/>
    <w:rsid w:val="00E65AA7"/>
    <w:rsid w:val="00E67476"/>
    <w:rsid w:val="00E677D8"/>
    <w:rsid w:val="00E67D3A"/>
    <w:rsid w:val="00E70F70"/>
    <w:rsid w:val="00E71F5B"/>
    <w:rsid w:val="00E72DAA"/>
    <w:rsid w:val="00E73519"/>
    <w:rsid w:val="00E74487"/>
    <w:rsid w:val="00E75BF9"/>
    <w:rsid w:val="00E76652"/>
    <w:rsid w:val="00E768E1"/>
    <w:rsid w:val="00E76BF5"/>
    <w:rsid w:val="00E8074C"/>
    <w:rsid w:val="00E807DE"/>
    <w:rsid w:val="00E812E1"/>
    <w:rsid w:val="00E8144D"/>
    <w:rsid w:val="00E81769"/>
    <w:rsid w:val="00E820CB"/>
    <w:rsid w:val="00E84549"/>
    <w:rsid w:val="00E85353"/>
    <w:rsid w:val="00E86553"/>
    <w:rsid w:val="00E909C8"/>
    <w:rsid w:val="00E91CE8"/>
    <w:rsid w:val="00E93DBC"/>
    <w:rsid w:val="00E94625"/>
    <w:rsid w:val="00E9521B"/>
    <w:rsid w:val="00E9599E"/>
    <w:rsid w:val="00E95A4C"/>
    <w:rsid w:val="00E96476"/>
    <w:rsid w:val="00E976C2"/>
    <w:rsid w:val="00EA01A2"/>
    <w:rsid w:val="00EA1504"/>
    <w:rsid w:val="00EA1CAE"/>
    <w:rsid w:val="00EA3BD5"/>
    <w:rsid w:val="00EA3F73"/>
    <w:rsid w:val="00EA5AB8"/>
    <w:rsid w:val="00EA63CD"/>
    <w:rsid w:val="00EA6936"/>
    <w:rsid w:val="00EA7128"/>
    <w:rsid w:val="00EA7376"/>
    <w:rsid w:val="00EA7FC3"/>
    <w:rsid w:val="00EB0BA1"/>
    <w:rsid w:val="00EB1C82"/>
    <w:rsid w:val="00EB230B"/>
    <w:rsid w:val="00EB2927"/>
    <w:rsid w:val="00EB3697"/>
    <w:rsid w:val="00EB3EAF"/>
    <w:rsid w:val="00EB45E2"/>
    <w:rsid w:val="00EB5B29"/>
    <w:rsid w:val="00EB6114"/>
    <w:rsid w:val="00EB64D7"/>
    <w:rsid w:val="00EB6C80"/>
    <w:rsid w:val="00EB7C2B"/>
    <w:rsid w:val="00EC03D8"/>
    <w:rsid w:val="00EC11A8"/>
    <w:rsid w:val="00EC13D7"/>
    <w:rsid w:val="00EC1562"/>
    <w:rsid w:val="00EC2F04"/>
    <w:rsid w:val="00EC33F1"/>
    <w:rsid w:val="00EC4601"/>
    <w:rsid w:val="00EC4F29"/>
    <w:rsid w:val="00EC5200"/>
    <w:rsid w:val="00EC5DD1"/>
    <w:rsid w:val="00EC64D3"/>
    <w:rsid w:val="00EC6B92"/>
    <w:rsid w:val="00EC7074"/>
    <w:rsid w:val="00EC7B33"/>
    <w:rsid w:val="00ED0023"/>
    <w:rsid w:val="00ED04FD"/>
    <w:rsid w:val="00ED0618"/>
    <w:rsid w:val="00ED0B04"/>
    <w:rsid w:val="00ED0C30"/>
    <w:rsid w:val="00ED1C5F"/>
    <w:rsid w:val="00ED2802"/>
    <w:rsid w:val="00ED37F4"/>
    <w:rsid w:val="00ED3DE8"/>
    <w:rsid w:val="00ED445F"/>
    <w:rsid w:val="00ED5352"/>
    <w:rsid w:val="00ED569B"/>
    <w:rsid w:val="00ED5B7C"/>
    <w:rsid w:val="00ED62A1"/>
    <w:rsid w:val="00ED7D4E"/>
    <w:rsid w:val="00EE0608"/>
    <w:rsid w:val="00EE0DA7"/>
    <w:rsid w:val="00EE1379"/>
    <w:rsid w:val="00EE13CA"/>
    <w:rsid w:val="00EE1A23"/>
    <w:rsid w:val="00EE244A"/>
    <w:rsid w:val="00EE49EE"/>
    <w:rsid w:val="00EE52E1"/>
    <w:rsid w:val="00EE5AD8"/>
    <w:rsid w:val="00EE5B23"/>
    <w:rsid w:val="00EE646F"/>
    <w:rsid w:val="00EE6541"/>
    <w:rsid w:val="00EE6AD2"/>
    <w:rsid w:val="00EE741A"/>
    <w:rsid w:val="00EF01FF"/>
    <w:rsid w:val="00EF07BE"/>
    <w:rsid w:val="00EF088C"/>
    <w:rsid w:val="00EF12BB"/>
    <w:rsid w:val="00EF1CA1"/>
    <w:rsid w:val="00EF21B1"/>
    <w:rsid w:val="00EF2A51"/>
    <w:rsid w:val="00EF30A1"/>
    <w:rsid w:val="00EF35FB"/>
    <w:rsid w:val="00EF41A8"/>
    <w:rsid w:val="00EF46A3"/>
    <w:rsid w:val="00EF46B9"/>
    <w:rsid w:val="00EF5D1F"/>
    <w:rsid w:val="00EF6E18"/>
    <w:rsid w:val="00EF7E2D"/>
    <w:rsid w:val="00F00887"/>
    <w:rsid w:val="00F013A4"/>
    <w:rsid w:val="00F01F94"/>
    <w:rsid w:val="00F022BC"/>
    <w:rsid w:val="00F02939"/>
    <w:rsid w:val="00F02AD2"/>
    <w:rsid w:val="00F047F9"/>
    <w:rsid w:val="00F049C7"/>
    <w:rsid w:val="00F05121"/>
    <w:rsid w:val="00F051C1"/>
    <w:rsid w:val="00F05ED0"/>
    <w:rsid w:val="00F0617E"/>
    <w:rsid w:val="00F06897"/>
    <w:rsid w:val="00F0697D"/>
    <w:rsid w:val="00F074DA"/>
    <w:rsid w:val="00F10657"/>
    <w:rsid w:val="00F10B7D"/>
    <w:rsid w:val="00F110EF"/>
    <w:rsid w:val="00F11294"/>
    <w:rsid w:val="00F1153D"/>
    <w:rsid w:val="00F117F1"/>
    <w:rsid w:val="00F11A07"/>
    <w:rsid w:val="00F11DA5"/>
    <w:rsid w:val="00F12DA1"/>
    <w:rsid w:val="00F1390D"/>
    <w:rsid w:val="00F13E3F"/>
    <w:rsid w:val="00F13EB1"/>
    <w:rsid w:val="00F14169"/>
    <w:rsid w:val="00F16A72"/>
    <w:rsid w:val="00F1735C"/>
    <w:rsid w:val="00F214B0"/>
    <w:rsid w:val="00F22617"/>
    <w:rsid w:val="00F240C3"/>
    <w:rsid w:val="00F247A4"/>
    <w:rsid w:val="00F25393"/>
    <w:rsid w:val="00F265BF"/>
    <w:rsid w:val="00F27452"/>
    <w:rsid w:val="00F309B9"/>
    <w:rsid w:val="00F31063"/>
    <w:rsid w:val="00F320F7"/>
    <w:rsid w:val="00F344B2"/>
    <w:rsid w:val="00F34F92"/>
    <w:rsid w:val="00F35A93"/>
    <w:rsid w:val="00F369C4"/>
    <w:rsid w:val="00F3710B"/>
    <w:rsid w:val="00F37D36"/>
    <w:rsid w:val="00F402C3"/>
    <w:rsid w:val="00F41839"/>
    <w:rsid w:val="00F419C6"/>
    <w:rsid w:val="00F42945"/>
    <w:rsid w:val="00F42C3B"/>
    <w:rsid w:val="00F431EC"/>
    <w:rsid w:val="00F43CB6"/>
    <w:rsid w:val="00F44563"/>
    <w:rsid w:val="00F44B5F"/>
    <w:rsid w:val="00F45094"/>
    <w:rsid w:val="00F460DB"/>
    <w:rsid w:val="00F471B7"/>
    <w:rsid w:val="00F472D5"/>
    <w:rsid w:val="00F47BF1"/>
    <w:rsid w:val="00F5204E"/>
    <w:rsid w:val="00F520AB"/>
    <w:rsid w:val="00F52B5C"/>
    <w:rsid w:val="00F52CBE"/>
    <w:rsid w:val="00F52E0C"/>
    <w:rsid w:val="00F53B64"/>
    <w:rsid w:val="00F54933"/>
    <w:rsid w:val="00F54CDC"/>
    <w:rsid w:val="00F54F48"/>
    <w:rsid w:val="00F55E8C"/>
    <w:rsid w:val="00F5630D"/>
    <w:rsid w:val="00F56654"/>
    <w:rsid w:val="00F56B69"/>
    <w:rsid w:val="00F573C2"/>
    <w:rsid w:val="00F5766F"/>
    <w:rsid w:val="00F6254C"/>
    <w:rsid w:val="00F625CF"/>
    <w:rsid w:val="00F626DA"/>
    <w:rsid w:val="00F63209"/>
    <w:rsid w:val="00F65386"/>
    <w:rsid w:val="00F659B4"/>
    <w:rsid w:val="00F6639A"/>
    <w:rsid w:val="00F673A2"/>
    <w:rsid w:val="00F67526"/>
    <w:rsid w:val="00F70B29"/>
    <w:rsid w:val="00F7266B"/>
    <w:rsid w:val="00F745DB"/>
    <w:rsid w:val="00F75718"/>
    <w:rsid w:val="00F76D4C"/>
    <w:rsid w:val="00F80FAA"/>
    <w:rsid w:val="00F819A2"/>
    <w:rsid w:val="00F81EA1"/>
    <w:rsid w:val="00F82548"/>
    <w:rsid w:val="00F826F7"/>
    <w:rsid w:val="00F83CDA"/>
    <w:rsid w:val="00F84042"/>
    <w:rsid w:val="00F84FBC"/>
    <w:rsid w:val="00F84FC4"/>
    <w:rsid w:val="00F8521E"/>
    <w:rsid w:val="00F85FFF"/>
    <w:rsid w:val="00F86428"/>
    <w:rsid w:val="00F87CEB"/>
    <w:rsid w:val="00F908CE"/>
    <w:rsid w:val="00F909B0"/>
    <w:rsid w:val="00F91AA8"/>
    <w:rsid w:val="00F921DF"/>
    <w:rsid w:val="00F9259E"/>
    <w:rsid w:val="00F93F34"/>
    <w:rsid w:val="00F94E98"/>
    <w:rsid w:val="00F94FED"/>
    <w:rsid w:val="00F956FB"/>
    <w:rsid w:val="00F95B5F"/>
    <w:rsid w:val="00F96904"/>
    <w:rsid w:val="00F96DF6"/>
    <w:rsid w:val="00F97097"/>
    <w:rsid w:val="00F97A80"/>
    <w:rsid w:val="00FA04C5"/>
    <w:rsid w:val="00FA0D78"/>
    <w:rsid w:val="00FA0FB3"/>
    <w:rsid w:val="00FA13F1"/>
    <w:rsid w:val="00FA2E7A"/>
    <w:rsid w:val="00FA3EE1"/>
    <w:rsid w:val="00FA4886"/>
    <w:rsid w:val="00FA5421"/>
    <w:rsid w:val="00FA5508"/>
    <w:rsid w:val="00FA6BA9"/>
    <w:rsid w:val="00FA7249"/>
    <w:rsid w:val="00FA7D55"/>
    <w:rsid w:val="00FB1730"/>
    <w:rsid w:val="00FB2432"/>
    <w:rsid w:val="00FB2673"/>
    <w:rsid w:val="00FB287C"/>
    <w:rsid w:val="00FB3550"/>
    <w:rsid w:val="00FB3D78"/>
    <w:rsid w:val="00FB4893"/>
    <w:rsid w:val="00FB602F"/>
    <w:rsid w:val="00FB751B"/>
    <w:rsid w:val="00FC079F"/>
    <w:rsid w:val="00FC270D"/>
    <w:rsid w:val="00FC2A77"/>
    <w:rsid w:val="00FC42F5"/>
    <w:rsid w:val="00FC44AA"/>
    <w:rsid w:val="00FC6C32"/>
    <w:rsid w:val="00FC7B81"/>
    <w:rsid w:val="00FD1F02"/>
    <w:rsid w:val="00FD2B4A"/>
    <w:rsid w:val="00FD2D9E"/>
    <w:rsid w:val="00FD33FB"/>
    <w:rsid w:val="00FD35AD"/>
    <w:rsid w:val="00FD3AAC"/>
    <w:rsid w:val="00FD3F98"/>
    <w:rsid w:val="00FD44AA"/>
    <w:rsid w:val="00FD4534"/>
    <w:rsid w:val="00FD4726"/>
    <w:rsid w:val="00FD5630"/>
    <w:rsid w:val="00FD6616"/>
    <w:rsid w:val="00FD69A5"/>
    <w:rsid w:val="00FE1143"/>
    <w:rsid w:val="00FE213A"/>
    <w:rsid w:val="00FE2352"/>
    <w:rsid w:val="00FE4804"/>
    <w:rsid w:val="00FE53B4"/>
    <w:rsid w:val="00FE541E"/>
    <w:rsid w:val="00FE5D48"/>
    <w:rsid w:val="00FE5F04"/>
    <w:rsid w:val="00FE7134"/>
    <w:rsid w:val="00FE7B24"/>
    <w:rsid w:val="00FE7BF3"/>
    <w:rsid w:val="00FF0D79"/>
    <w:rsid w:val="00FF0FC2"/>
    <w:rsid w:val="00FF370F"/>
    <w:rsid w:val="00FF49B4"/>
    <w:rsid w:val="00FF4BBF"/>
    <w:rsid w:val="00FF4C2D"/>
    <w:rsid w:val="00FF57DE"/>
    <w:rsid w:val="00FF5C28"/>
    <w:rsid w:val="00FF6B49"/>
    <w:rsid w:val="00FF701D"/>
    <w:rsid w:val="00FF79BC"/>
    <w:rsid w:val="00FF7DEB"/>
    <w:rsid w:val="0598EA33"/>
    <w:rsid w:val="07F07771"/>
    <w:rsid w:val="09612946"/>
    <w:rsid w:val="09A5596F"/>
    <w:rsid w:val="09DC4D6E"/>
    <w:rsid w:val="0A002861"/>
    <w:rsid w:val="0A555463"/>
    <w:rsid w:val="0D571F99"/>
    <w:rsid w:val="0DF706B0"/>
    <w:rsid w:val="0FA5BCEA"/>
    <w:rsid w:val="0FAA6540"/>
    <w:rsid w:val="0FDA82EF"/>
    <w:rsid w:val="1171700F"/>
    <w:rsid w:val="13AA2987"/>
    <w:rsid w:val="14E59C3B"/>
    <w:rsid w:val="16570B4B"/>
    <w:rsid w:val="1810A9F2"/>
    <w:rsid w:val="18BF610C"/>
    <w:rsid w:val="1B1107F9"/>
    <w:rsid w:val="1B1E70BD"/>
    <w:rsid w:val="1BCE0D9D"/>
    <w:rsid w:val="1CF358A0"/>
    <w:rsid w:val="1F80D44F"/>
    <w:rsid w:val="241030C0"/>
    <w:rsid w:val="26A491BA"/>
    <w:rsid w:val="273F22F7"/>
    <w:rsid w:val="2D3C3B81"/>
    <w:rsid w:val="2E1EB133"/>
    <w:rsid w:val="2E474296"/>
    <w:rsid w:val="2FC5AA6A"/>
    <w:rsid w:val="32D68661"/>
    <w:rsid w:val="33765C43"/>
    <w:rsid w:val="39DE777C"/>
    <w:rsid w:val="3A86846A"/>
    <w:rsid w:val="3A96A6B6"/>
    <w:rsid w:val="3BEF2FDC"/>
    <w:rsid w:val="3DCC75CB"/>
    <w:rsid w:val="3EE0733D"/>
    <w:rsid w:val="3F3EAC46"/>
    <w:rsid w:val="40D2901C"/>
    <w:rsid w:val="41A2A50B"/>
    <w:rsid w:val="42DDE980"/>
    <w:rsid w:val="42EA4A04"/>
    <w:rsid w:val="44AB0BAE"/>
    <w:rsid w:val="47E0CF4D"/>
    <w:rsid w:val="47EABAF0"/>
    <w:rsid w:val="4899D36B"/>
    <w:rsid w:val="4ACA5FD6"/>
    <w:rsid w:val="4B6B5968"/>
    <w:rsid w:val="4E1D3F82"/>
    <w:rsid w:val="4FB776CC"/>
    <w:rsid w:val="524C2EB2"/>
    <w:rsid w:val="524EFC2B"/>
    <w:rsid w:val="551C4890"/>
    <w:rsid w:val="55A58CF7"/>
    <w:rsid w:val="56181B88"/>
    <w:rsid w:val="56CC3756"/>
    <w:rsid w:val="571CD6A7"/>
    <w:rsid w:val="5737258B"/>
    <w:rsid w:val="58B30634"/>
    <w:rsid w:val="58CB9845"/>
    <w:rsid w:val="5A5D27D1"/>
    <w:rsid w:val="5C9B4216"/>
    <w:rsid w:val="5D2CA789"/>
    <w:rsid w:val="5F9FA26C"/>
    <w:rsid w:val="6005F237"/>
    <w:rsid w:val="613B72CD"/>
    <w:rsid w:val="62247554"/>
    <w:rsid w:val="62A605AD"/>
    <w:rsid w:val="62B2A424"/>
    <w:rsid w:val="6405AF38"/>
    <w:rsid w:val="64915F75"/>
    <w:rsid w:val="65A4AE3D"/>
    <w:rsid w:val="67633751"/>
    <w:rsid w:val="68150A46"/>
    <w:rsid w:val="6A834AB1"/>
    <w:rsid w:val="6C9999C1"/>
    <w:rsid w:val="6CD1DC22"/>
    <w:rsid w:val="6EDAEA45"/>
    <w:rsid w:val="6EEEA027"/>
    <w:rsid w:val="6F77CA53"/>
    <w:rsid w:val="6F91E270"/>
    <w:rsid w:val="70650433"/>
    <w:rsid w:val="734887BD"/>
    <w:rsid w:val="738A8E12"/>
    <w:rsid w:val="74343483"/>
    <w:rsid w:val="7494C4F1"/>
    <w:rsid w:val="756E3E82"/>
    <w:rsid w:val="768926E2"/>
    <w:rsid w:val="76BD6A67"/>
    <w:rsid w:val="76EA4BB6"/>
    <w:rsid w:val="77ADD603"/>
    <w:rsid w:val="7B18A78B"/>
    <w:rsid w:val="7D64D5FF"/>
    <w:rsid w:val="7DD8F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3E811"/>
  <w15:docId w15:val="{39CA043A-1494-4622-B886-AD0599CC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7E6"/>
    <w:pPr>
      <w:spacing w:before="120" w:after="120" w:line="240" w:lineRule="auto"/>
      <w:ind w:left="720"/>
      <w:jc w:val="both"/>
    </w:pPr>
    <w:rPr>
      <w:rFonts w:ascii="Adobe Garamond Pro" w:hAnsi="Adobe Garamond Pro" w:cs="Times New Roman"/>
      <w:sz w:val="20"/>
      <w:szCs w:val="20"/>
    </w:rPr>
  </w:style>
  <w:style w:type="paragraph" w:styleId="Heading1">
    <w:name w:val="heading 1"/>
    <w:next w:val="Normal"/>
    <w:link w:val="Heading1Char"/>
    <w:qFormat/>
    <w:rsid w:val="00C237C2"/>
    <w:pPr>
      <w:keepNext/>
      <w:numPr>
        <w:numId w:val="13"/>
      </w:numPr>
      <w:spacing w:before="480" w:after="240" w:line="240" w:lineRule="auto"/>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5627F8"/>
    <w:pPr>
      <w:numPr>
        <w:ilvl w:val="1"/>
      </w:numPr>
      <w:spacing w:before="240"/>
      <w:outlineLvl w:val="1"/>
    </w:pPr>
    <w:rPr>
      <w:rFonts w:cs="Times New Roman"/>
      <w:b w:val="0"/>
      <w:bCs w:val="0"/>
      <w:iCs/>
      <w:sz w:val="32"/>
      <w:szCs w:val="28"/>
    </w:rPr>
  </w:style>
  <w:style w:type="paragraph" w:styleId="Heading3">
    <w:name w:val="heading 3"/>
    <w:basedOn w:val="Heading2"/>
    <w:next w:val="Normal"/>
    <w:link w:val="Heading3Char"/>
    <w:autoRedefine/>
    <w:qFormat/>
    <w:rsid w:val="00DB48D7"/>
    <w:pPr>
      <w:numPr>
        <w:ilvl w:val="2"/>
      </w:numPr>
      <w:spacing w:before="0" w:after="0"/>
      <w:outlineLvl w:val="2"/>
    </w:pPr>
    <w:rPr>
      <w:rFonts w:ascii="Adobe Garamond Pro" w:hAnsi="Adobe Garamond Pro"/>
      <w:b/>
      <w:i/>
      <w:sz w:val="24"/>
    </w:rPr>
  </w:style>
  <w:style w:type="paragraph" w:styleId="Heading4">
    <w:name w:val="heading 4"/>
    <w:basedOn w:val="Heading3"/>
    <w:next w:val="Normal"/>
    <w:link w:val="Heading4Char"/>
    <w:qFormat/>
    <w:rsid w:val="009731BF"/>
    <w:pPr>
      <w:numPr>
        <w:ilvl w:val="3"/>
      </w:numPr>
      <w:spacing w:before="120" w:after="120"/>
      <w:outlineLvl w:val="3"/>
    </w:pPr>
    <w:rPr>
      <w:b w:val="0"/>
      <w:bCs/>
      <w:i w:val="0"/>
      <w:sz w:val="22"/>
    </w:rPr>
  </w:style>
  <w:style w:type="paragraph" w:styleId="Heading5">
    <w:name w:val="heading 5"/>
    <w:basedOn w:val="Normal"/>
    <w:next w:val="Normal"/>
    <w:link w:val="Heading5Char"/>
    <w:qFormat/>
    <w:rsid w:val="009731BF"/>
    <w:pPr>
      <w:numPr>
        <w:ilvl w:val="4"/>
        <w:numId w:val="13"/>
      </w:numPr>
      <w:spacing w:before="240" w:after="60"/>
      <w:outlineLvl w:val="4"/>
    </w:pPr>
    <w:rPr>
      <w:b/>
      <w:bCs/>
      <w:i/>
      <w:iCs/>
      <w:sz w:val="22"/>
      <w:szCs w:val="22"/>
    </w:rPr>
  </w:style>
  <w:style w:type="paragraph" w:styleId="Heading6">
    <w:name w:val="heading 6"/>
    <w:basedOn w:val="Normal"/>
    <w:next w:val="Normal"/>
    <w:link w:val="Heading6Char"/>
    <w:qFormat/>
    <w:rsid w:val="009731BF"/>
    <w:pPr>
      <w:numPr>
        <w:ilvl w:val="5"/>
        <w:numId w:val="13"/>
      </w:numPr>
      <w:spacing w:before="240" w:after="60"/>
      <w:outlineLvl w:val="5"/>
    </w:pPr>
    <w:rPr>
      <w:b/>
      <w:bCs/>
      <w:i/>
      <w:szCs w:val="22"/>
    </w:rPr>
  </w:style>
  <w:style w:type="paragraph" w:styleId="Heading7">
    <w:name w:val="heading 7"/>
    <w:basedOn w:val="Normal"/>
    <w:next w:val="Normal"/>
    <w:link w:val="Heading7Char"/>
    <w:qFormat/>
    <w:rsid w:val="009731BF"/>
    <w:pPr>
      <w:numPr>
        <w:ilvl w:val="6"/>
        <w:numId w:val="13"/>
      </w:numPr>
      <w:spacing w:before="240" w:after="60"/>
      <w:outlineLvl w:val="6"/>
    </w:pPr>
    <w:rPr>
      <w:sz w:val="24"/>
    </w:rPr>
  </w:style>
  <w:style w:type="paragraph" w:styleId="Heading8">
    <w:name w:val="heading 8"/>
    <w:basedOn w:val="Normal"/>
    <w:next w:val="Normal"/>
    <w:link w:val="Heading8Char"/>
    <w:qFormat/>
    <w:rsid w:val="009731BF"/>
    <w:pPr>
      <w:numPr>
        <w:ilvl w:val="7"/>
        <w:numId w:val="13"/>
      </w:numPr>
      <w:spacing w:before="240" w:after="60"/>
      <w:outlineLvl w:val="7"/>
    </w:pPr>
    <w:rPr>
      <w:i/>
      <w:iCs/>
      <w:sz w:val="24"/>
    </w:rPr>
  </w:style>
  <w:style w:type="paragraph" w:styleId="Heading9">
    <w:name w:val="heading 9"/>
    <w:basedOn w:val="Normal"/>
    <w:next w:val="Normal"/>
    <w:link w:val="Heading9Char"/>
    <w:qFormat/>
    <w:rsid w:val="009731BF"/>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2">
    <w:name w:val="A2"/>
    <w:uiPriority w:val="99"/>
    <w:rsid w:val="00103529"/>
    <w:rPr>
      <w:rFonts w:ascii="Minion Pro" w:hAnsi="Minion Pro" w:cs="Minion Pro"/>
      <w:color w:val="000000"/>
      <w:sz w:val="20"/>
      <w:szCs w:val="20"/>
    </w:rPr>
  </w:style>
  <w:style w:type="character" w:customStyle="1" w:styleId="A5">
    <w:name w:val="A5"/>
    <w:uiPriority w:val="99"/>
    <w:rsid w:val="00103529"/>
    <w:rPr>
      <w:rFonts w:cs="Myriad Pro Light"/>
      <w:color w:val="000000"/>
      <w:sz w:val="22"/>
      <w:szCs w:val="22"/>
    </w:rPr>
  </w:style>
  <w:style w:type="paragraph" w:customStyle="1" w:styleId="Appendix">
    <w:name w:val="Appendix"/>
    <w:basedOn w:val="Normal"/>
    <w:next w:val="Normal"/>
    <w:autoRedefine/>
    <w:rsid w:val="00D90DE4"/>
    <w:pPr>
      <w:tabs>
        <w:tab w:val="left" w:pos="1260"/>
      </w:tabs>
      <w:adjustRightInd w:val="0"/>
      <w:spacing w:after="0"/>
      <w:textAlignment w:val="baseline"/>
      <w:outlineLvl w:val="0"/>
    </w:pPr>
    <w:rPr>
      <w:rFonts w:ascii="Arial" w:eastAsia="Times New Roman" w:hAnsi="Arial"/>
      <w:b/>
      <w:sz w:val="44"/>
      <w:lang w:eastAsia="zh-CN"/>
    </w:rPr>
  </w:style>
  <w:style w:type="character" w:customStyle="1" w:styleId="apple-converted-space">
    <w:name w:val="apple-converted-space"/>
    <w:basedOn w:val="DefaultParagraphFont"/>
    <w:rsid w:val="00103529"/>
  </w:style>
  <w:style w:type="character" w:customStyle="1" w:styleId="apple-style-span">
    <w:name w:val="apple-style-span"/>
    <w:basedOn w:val="DefaultParagraphFont"/>
    <w:rsid w:val="00103529"/>
  </w:style>
  <w:style w:type="paragraph" w:customStyle="1" w:styleId="BulletedList">
    <w:name w:val="Bulleted List"/>
    <w:basedOn w:val="Normal"/>
    <w:link w:val="BulletedListChar"/>
    <w:rsid w:val="009731BF"/>
    <w:pPr>
      <w:numPr>
        <w:numId w:val="12"/>
      </w:numPr>
      <w:spacing w:after="180"/>
    </w:pPr>
  </w:style>
  <w:style w:type="paragraph" w:customStyle="1" w:styleId="atabbul">
    <w:name w:val="atabbul"/>
    <w:basedOn w:val="BulletedList"/>
    <w:rsid w:val="00103529"/>
    <w:pPr>
      <w:ind w:left="360"/>
    </w:pPr>
  </w:style>
  <w:style w:type="paragraph" w:styleId="BalloonText">
    <w:name w:val="Balloon Text"/>
    <w:basedOn w:val="Normal"/>
    <w:link w:val="BalloonTextChar"/>
    <w:uiPriority w:val="99"/>
    <w:semiHidden/>
    <w:unhideWhenUsed/>
    <w:rsid w:val="0010352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529"/>
    <w:rPr>
      <w:rFonts w:ascii="Tahoma" w:eastAsiaTheme="minorHAnsi" w:hAnsi="Tahoma" w:cs="Tahoma"/>
      <w:sz w:val="16"/>
      <w:szCs w:val="16"/>
    </w:rPr>
  </w:style>
  <w:style w:type="paragraph" w:styleId="BodyText">
    <w:name w:val="Body Text"/>
    <w:basedOn w:val="Normal"/>
    <w:link w:val="BodyTextChar"/>
    <w:rsid w:val="002209E6"/>
    <w:pPr>
      <w:adjustRightInd w:val="0"/>
      <w:spacing w:line="360" w:lineRule="auto"/>
      <w:textAlignment w:val="baseline"/>
    </w:pPr>
    <w:rPr>
      <w:rFonts w:eastAsia="Times New Roman"/>
      <w:b/>
      <w:sz w:val="28"/>
      <w:lang w:eastAsia="zh-CN"/>
    </w:rPr>
  </w:style>
  <w:style w:type="character" w:customStyle="1" w:styleId="BodyTextChar">
    <w:name w:val="Body Text Char"/>
    <w:basedOn w:val="DefaultParagraphFont"/>
    <w:link w:val="BodyText"/>
    <w:rsid w:val="002209E6"/>
    <w:rPr>
      <w:rFonts w:eastAsia="Times New Roman" w:cs="Times New Roman"/>
      <w:b/>
      <w:sz w:val="28"/>
      <w:szCs w:val="20"/>
      <w:lang w:eastAsia="zh-CN"/>
    </w:rPr>
  </w:style>
  <w:style w:type="paragraph" w:customStyle="1" w:styleId="BlockQuotation">
    <w:name w:val="Block Quotation"/>
    <w:basedOn w:val="BodyText"/>
    <w:rsid w:val="00103529"/>
    <w:pPr>
      <w:keepLines/>
      <w:spacing w:after="160"/>
      <w:ind w:right="720"/>
    </w:pPr>
    <w:rPr>
      <w:i/>
    </w:rPr>
  </w:style>
  <w:style w:type="paragraph" w:customStyle="1" w:styleId="BlockQuotationFirst">
    <w:name w:val="Block Quotation First"/>
    <w:basedOn w:val="BlockQuotation"/>
    <w:next w:val="BlockQuotation"/>
    <w:rsid w:val="00103529"/>
  </w:style>
  <w:style w:type="paragraph" w:customStyle="1" w:styleId="BlockQuotationLast">
    <w:name w:val="Block Quotation Last"/>
    <w:basedOn w:val="BlockQuotation"/>
    <w:next w:val="BodyText"/>
    <w:rsid w:val="00103529"/>
    <w:pPr>
      <w:spacing w:after="240"/>
    </w:pPr>
  </w:style>
  <w:style w:type="paragraph" w:customStyle="1" w:styleId="bodyl">
    <w:name w:val="bodyl"/>
    <w:basedOn w:val="Normal"/>
    <w:rsid w:val="00103529"/>
    <w:pPr>
      <w:pBdr>
        <w:bottom w:val="single" w:sz="6" w:space="1" w:color="auto"/>
      </w:pBdr>
      <w:tabs>
        <w:tab w:val="left" w:pos="-720"/>
      </w:tabs>
      <w:suppressAutoHyphens/>
      <w:adjustRightInd w:val="0"/>
      <w:spacing w:after="240"/>
      <w:textAlignment w:val="baseline"/>
    </w:pPr>
    <w:rPr>
      <w:rFonts w:ascii="Times Roman" w:eastAsia="Times New Roman" w:hAnsi="Times Roman"/>
      <w:lang w:eastAsia="zh-CN"/>
    </w:rPr>
  </w:style>
  <w:style w:type="paragraph" w:customStyle="1" w:styleId="bodlast">
    <w:name w:val="bodlast"/>
    <w:basedOn w:val="bodyl"/>
    <w:rsid w:val="00103529"/>
    <w:pPr>
      <w:ind w:left="1440"/>
    </w:pPr>
  </w:style>
  <w:style w:type="paragraph" w:customStyle="1" w:styleId="bodlpg">
    <w:name w:val="bodlpg"/>
    <w:basedOn w:val="bodlast"/>
    <w:rsid w:val="00103529"/>
    <w:pPr>
      <w:spacing w:after="0"/>
    </w:pPr>
  </w:style>
  <w:style w:type="paragraph" w:customStyle="1" w:styleId="body">
    <w:name w:val="body"/>
    <w:basedOn w:val="Normal"/>
    <w:autoRedefine/>
    <w:rsid w:val="00103529"/>
    <w:pPr>
      <w:adjustRightInd w:val="0"/>
      <w:spacing w:after="0"/>
      <w:ind w:left="1440"/>
      <w:textAlignment w:val="baseline"/>
    </w:pPr>
    <w:rPr>
      <w:rFonts w:ascii="Arial" w:eastAsia="Times New Roman" w:hAnsi="Arial" w:cs="Arial"/>
      <w:lang w:eastAsia="zh-CN"/>
    </w:rPr>
  </w:style>
  <w:style w:type="paragraph" w:styleId="BodyText2">
    <w:name w:val="Body Text 2"/>
    <w:basedOn w:val="Normal"/>
    <w:link w:val="BodyText2Char"/>
    <w:rsid w:val="00103529"/>
    <w:pPr>
      <w:adjustRightInd w:val="0"/>
      <w:spacing w:line="480" w:lineRule="auto"/>
      <w:textAlignment w:val="baseline"/>
    </w:pPr>
    <w:rPr>
      <w:rFonts w:ascii="Times New Roman" w:eastAsia="Times New Roman" w:hAnsi="Times New Roman"/>
      <w:lang w:eastAsia="zh-CN"/>
    </w:rPr>
  </w:style>
  <w:style w:type="character" w:customStyle="1" w:styleId="BodyText2Char">
    <w:name w:val="Body Text 2 Char"/>
    <w:basedOn w:val="DefaultParagraphFont"/>
    <w:link w:val="BodyText2"/>
    <w:rsid w:val="00103529"/>
    <w:rPr>
      <w:rFonts w:ascii="Times New Roman" w:hAnsi="Times New Roman" w:cs="Times New Roman"/>
      <w:sz w:val="20"/>
      <w:szCs w:val="20"/>
      <w:lang w:eastAsia="zh-CN"/>
    </w:rPr>
  </w:style>
  <w:style w:type="paragraph" w:styleId="BodyTextIndent">
    <w:name w:val="Body Text Indent"/>
    <w:basedOn w:val="BodyText"/>
    <w:link w:val="BodyTextIndentChar"/>
    <w:rsid w:val="00103529"/>
    <w:pPr>
      <w:ind w:left="360"/>
    </w:pPr>
  </w:style>
  <w:style w:type="character" w:customStyle="1" w:styleId="Heading1Char">
    <w:name w:val="Heading 1 Char"/>
    <w:link w:val="Heading1"/>
    <w:rsid w:val="00C237C2"/>
    <w:rPr>
      <w:rFonts w:ascii="Adobe Garamond Pro Bold" w:hAnsi="Adobe Garamond Pro Bold" w:cs="Arial"/>
      <w:b/>
      <w:bCs/>
      <w:kern w:val="32"/>
      <w:sz w:val="40"/>
      <w:szCs w:val="32"/>
    </w:rPr>
  </w:style>
  <w:style w:type="character" w:customStyle="1" w:styleId="Heading2Char">
    <w:name w:val="Heading 2 Char"/>
    <w:link w:val="Heading2"/>
    <w:rsid w:val="005627F8"/>
    <w:rPr>
      <w:rFonts w:ascii="Adobe Garamond Pro Bold" w:hAnsi="Adobe Garamond Pro Bold" w:cs="Times New Roman"/>
      <w:iCs/>
      <w:kern w:val="32"/>
      <w:sz w:val="32"/>
      <w:szCs w:val="28"/>
    </w:rPr>
  </w:style>
  <w:style w:type="character" w:customStyle="1" w:styleId="Heading3Char">
    <w:name w:val="Heading 3 Char"/>
    <w:link w:val="Heading3"/>
    <w:rsid w:val="00DB48D7"/>
    <w:rPr>
      <w:rFonts w:ascii="Adobe Garamond Pro" w:hAnsi="Adobe Garamond Pro" w:cs="Times New Roman"/>
      <w:b/>
      <w:i/>
      <w:iCs/>
      <w:kern w:val="32"/>
      <w:sz w:val="24"/>
      <w:szCs w:val="28"/>
    </w:rPr>
  </w:style>
  <w:style w:type="character" w:customStyle="1" w:styleId="Heading4Char">
    <w:name w:val="Heading 4 Char"/>
    <w:link w:val="Heading4"/>
    <w:rsid w:val="009731BF"/>
    <w:rPr>
      <w:rFonts w:ascii="Adobe Garamond Pro" w:hAnsi="Adobe Garamond Pro" w:cs="Times New Roman"/>
      <w:bCs/>
      <w:iCs/>
      <w:kern w:val="32"/>
      <w:sz w:val="22"/>
      <w:szCs w:val="28"/>
    </w:rPr>
  </w:style>
  <w:style w:type="character" w:customStyle="1" w:styleId="Heading5Char">
    <w:name w:val="Heading 5 Char"/>
    <w:link w:val="Heading5"/>
    <w:rsid w:val="009731BF"/>
    <w:rPr>
      <w:rFonts w:ascii="Adobe Garamond Pro" w:hAnsi="Adobe Garamond Pro" w:cs="Times New Roman"/>
      <w:b/>
      <w:bCs/>
      <w:i/>
      <w:iCs/>
      <w:sz w:val="22"/>
      <w:szCs w:val="22"/>
    </w:rPr>
  </w:style>
  <w:style w:type="character" w:customStyle="1" w:styleId="Heading6Char">
    <w:name w:val="Heading 6 Char"/>
    <w:link w:val="Heading6"/>
    <w:rsid w:val="009731BF"/>
    <w:rPr>
      <w:rFonts w:ascii="Adobe Garamond Pro" w:hAnsi="Adobe Garamond Pro" w:cs="Times New Roman"/>
      <w:b/>
      <w:bCs/>
      <w:i/>
      <w:sz w:val="20"/>
      <w:szCs w:val="22"/>
    </w:rPr>
  </w:style>
  <w:style w:type="character" w:customStyle="1" w:styleId="Heading7Char">
    <w:name w:val="Heading 7 Char"/>
    <w:link w:val="Heading7"/>
    <w:rsid w:val="009731BF"/>
    <w:rPr>
      <w:rFonts w:ascii="Adobe Garamond Pro" w:hAnsi="Adobe Garamond Pro" w:cs="Times New Roman"/>
      <w:sz w:val="24"/>
      <w:szCs w:val="20"/>
    </w:rPr>
  </w:style>
  <w:style w:type="character" w:customStyle="1" w:styleId="Heading8Char">
    <w:name w:val="Heading 8 Char"/>
    <w:link w:val="Heading8"/>
    <w:rsid w:val="009731BF"/>
    <w:rPr>
      <w:rFonts w:ascii="Adobe Garamond Pro" w:hAnsi="Adobe Garamond Pro" w:cs="Times New Roman"/>
      <w:i/>
      <w:iCs/>
      <w:sz w:val="24"/>
      <w:szCs w:val="20"/>
    </w:rPr>
  </w:style>
  <w:style w:type="character" w:customStyle="1" w:styleId="Heading9Char">
    <w:name w:val="Heading 9 Char"/>
    <w:link w:val="Heading9"/>
    <w:rsid w:val="009731BF"/>
    <w:rPr>
      <w:rFonts w:ascii="Arial" w:hAnsi="Arial" w:cs="Arial"/>
      <w:sz w:val="22"/>
      <w:szCs w:val="22"/>
    </w:rPr>
  </w:style>
  <w:style w:type="character" w:customStyle="1" w:styleId="BodyTextIndentChar">
    <w:name w:val="Body Text Indent Char"/>
    <w:basedOn w:val="DefaultParagraphFont"/>
    <w:link w:val="BodyTextIndent"/>
    <w:rsid w:val="00103529"/>
    <w:rPr>
      <w:rFonts w:ascii="Times New Roman" w:hAnsi="Times New Roman" w:cs="Times New Roman"/>
      <w:sz w:val="20"/>
      <w:szCs w:val="20"/>
      <w:lang w:eastAsia="zh-CN"/>
    </w:rPr>
  </w:style>
  <w:style w:type="paragraph" w:styleId="BodyTextIndent2">
    <w:name w:val="Body Text Indent 2"/>
    <w:basedOn w:val="Normal"/>
    <w:link w:val="BodyTextIndent2Char"/>
    <w:rsid w:val="00103529"/>
    <w:pPr>
      <w:adjustRightInd w:val="0"/>
      <w:spacing w:line="480" w:lineRule="auto"/>
      <w:ind w:left="360"/>
      <w:textAlignment w:val="baseline"/>
    </w:pPr>
    <w:rPr>
      <w:rFonts w:ascii="Times New Roman" w:eastAsia="Times New Roman" w:hAnsi="Times New Roman"/>
      <w:lang w:eastAsia="zh-CN"/>
    </w:rPr>
  </w:style>
  <w:style w:type="character" w:customStyle="1" w:styleId="BodyTextIndent2Char">
    <w:name w:val="Body Text Indent 2 Char"/>
    <w:basedOn w:val="DefaultParagraphFont"/>
    <w:link w:val="BodyTextIndent2"/>
    <w:rsid w:val="00103529"/>
    <w:rPr>
      <w:rFonts w:ascii="Times New Roman" w:hAnsi="Times New Roman" w:cs="Times New Roman"/>
      <w:sz w:val="20"/>
      <w:szCs w:val="20"/>
      <w:lang w:eastAsia="zh-CN"/>
    </w:rPr>
  </w:style>
  <w:style w:type="paragraph" w:styleId="BodyTextIndent3">
    <w:name w:val="Body Text Indent 3"/>
    <w:basedOn w:val="Normal"/>
    <w:link w:val="BodyTextIndent3Char"/>
    <w:rsid w:val="00103529"/>
    <w:pPr>
      <w:adjustRightInd w:val="0"/>
      <w:ind w:left="360"/>
      <w:textAlignment w:val="baseline"/>
    </w:pPr>
    <w:rPr>
      <w:rFonts w:ascii="Times New Roman" w:eastAsia="Times New Roman" w:hAnsi="Times New Roman"/>
      <w:sz w:val="16"/>
      <w:szCs w:val="16"/>
      <w:lang w:eastAsia="zh-CN"/>
    </w:rPr>
  </w:style>
  <w:style w:type="character" w:customStyle="1" w:styleId="BodyTextIndent3Char">
    <w:name w:val="Body Text Indent 3 Char"/>
    <w:basedOn w:val="DefaultParagraphFont"/>
    <w:link w:val="BodyTextIndent3"/>
    <w:rsid w:val="00103529"/>
    <w:rPr>
      <w:rFonts w:ascii="Times New Roman" w:hAnsi="Times New Roman" w:cs="Times New Roman"/>
      <w:sz w:val="16"/>
      <w:szCs w:val="16"/>
      <w:lang w:eastAsia="zh-CN"/>
    </w:rPr>
  </w:style>
  <w:style w:type="paragraph" w:customStyle="1" w:styleId="BodyTextKeep">
    <w:name w:val="Body Text Keep"/>
    <w:basedOn w:val="BodyText"/>
    <w:rsid w:val="00103529"/>
    <w:pPr>
      <w:keepNext/>
    </w:pPr>
  </w:style>
  <w:style w:type="paragraph" w:customStyle="1" w:styleId="boxhdr">
    <w:name w:val="boxhdr"/>
    <w:basedOn w:val="Normal"/>
    <w:rsid w:val="00103529"/>
    <w:pPr>
      <w:adjustRightInd w:val="0"/>
      <w:spacing w:after="0"/>
      <w:jc w:val="center"/>
      <w:textAlignment w:val="baseline"/>
    </w:pPr>
    <w:rPr>
      <w:rFonts w:ascii="Times New Roman" w:eastAsia="Times New Roman" w:hAnsi="Times New Roman"/>
      <w:b/>
      <w:i/>
      <w:lang w:eastAsia="zh-CN"/>
    </w:rPr>
  </w:style>
  <w:style w:type="paragraph" w:customStyle="1" w:styleId="bul1">
    <w:name w:val="bul1"/>
    <w:basedOn w:val="BodyText"/>
    <w:rsid w:val="00103529"/>
    <w:pPr>
      <w:spacing w:after="0"/>
      <w:ind w:left="1800" w:hanging="360"/>
    </w:pPr>
  </w:style>
  <w:style w:type="paragraph" w:customStyle="1" w:styleId="bul2">
    <w:name w:val="bul2"/>
    <w:basedOn w:val="bul1"/>
    <w:rsid w:val="00103529"/>
    <w:pPr>
      <w:ind w:left="2520" w:hanging="720"/>
    </w:pPr>
  </w:style>
  <w:style w:type="paragraph" w:customStyle="1" w:styleId="bull">
    <w:name w:val="bull"/>
    <w:basedOn w:val="Normal"/>
    <w:autoRedefine/>
    <w:rsid w:val="00103529"/>
    <w:pPr>
      <w:numPr>
        <w:numId w:val="1"/>
      </w:numPr>
      <w:tabs>
        <w:tab w:val="left" w:pos="144"/>
        <w:tab w:val="left" w:pos="288"/>
        <w:tab w:val="left" w:pos="576"/>
        <w:tab w:val="left" w:pos="720"/>
        <w:tab w:val="left" w:pos="1350"/>
      </w:tabs>
      <w:adjustRightInd w:val="0"/>
      <w:spacing w:after="0"/>
      <w:textAlignment w:val="baseline"/>
    </w:pPr>
    <w:rPr>
      <w:rFonts w:ascii="Times New Roman" w:eastAsia="Times New Roman" w:hAnsi="Times New Roman"/>
      <w:bCs/>
      <w:lang w:eastAsia="zh-CN"/>
    </w:rPr>
  </w:style>
  <w:style w:type="paragraph" w:customStyle="1" w:styleId="bullast">
    <w:name w:val="bullast"/>
    <w:basedOn w:val="Normal"/>
    <w:rsid w:val="00103529"/>
    <w:pPr>
      <w:pBdr>
        <w:bottom w:val="single" w:sz="6" w:space="1" w:color="auto"/>
      </w:pBdr>
      <w:tabs>
        <w:tab w:val="left" w:pos="360"/>
      </w:tabs>
      <w:spacing w:after="240"/>
      <w:ind w:left="1800" w:hanging="360"/>
    </w:pPr>
    <w:rPr>
      <w:rFonts w:ascii="Times New Roman" w:eastAsia="Times New Roman" w:hAnsi="Times New Roman"/>
      <w:color w:val="000000"/>
      <w:lang w:eastAsia="zh-CN"/>
    </w:rPr>
  </w:style>
  <w:style w:type="paragraph" w:customStyle="1" w:styleId="Bullet1">
    <w:name w:val="Bullet 1"/>
    <w:basedOn w:val="Normal"/>
    <w:link w:val="Bullet1Char"/>
    <w:qFormat/>
    <w:rsid w:val="00103529"/>
    <w:pPr>
      <w:numPr>
        <w:numId w:val="2"/>
      </w:numPr>
      <w:spacing w:after="180"/>
    </w:pPr>
  </w:style>
  <w:style w:type="character" w:customStyle="1" w:styleId="Bullet1Char">
    <w:name w:val="Bullet 1 Char"/>
    <w:basedOn w:val="DefaultParagraphFont"/>
    <w:link w:val="Bullet1"/>
    <w:rsid w:val="00103529"/>
    <w:rPr>
      <w:rFonts w:ascii="Adobe Garamond Pro" w:hAnsi="Adobe Garamond Pro" w:cs="Times New Roman"/>
      <w:sz w:val="20"/>
      <w:szCs w:val="20"/>
    </w:rPr>
  </w:style>
  <w:style w:type="paragraph" w:customStyle="1" w:styleId="Bullet2">
    <w:name w:val="Bullet 2"/>
    <w:basedOn w:val="Normal"/>
    <w:link w:val="Bullet2Char"/>
    <w:qFormat/>
    <w:rsid w:val="00103529"/>
    <w:pPr>
      <w:numPr>
        <w:numId w:val="3"/>
      </w:numPr>
      <w:spacing w:after="180"/>
    </w:pPr>
  </w:style>
  <w:style w:type="character" w:customStyle="1" w:styleId="Bullet2Char">
    <w:name w:val="Bullet 2 Char"/>
    <w:basedOn w:val="Bullet1Char"/>
    <w:link w:val="Bullet2"/>
    <w:rsid w:val="00103529"/>
    <w:rPr>
      <w:rFonts w:ascii="Adobe Garamond Pro" w:hAnsi="Adobe Garamond Pro" w:cs="Times New Roman"/>
      <w:sz w:val="20"/>
      <w:szCs w:val="20"/>
    </w:rPr>
  </w:style>
  <w:style w:type="paragraph" w:customStyle="1" w:styleId="Bullet3">
    <w:name w:val="Bullet 3"/>
    <w:basedOn w:val="Normal"/>
    <w:link w:val="Bullet3Char"/>
    <w:qFormat/>
    <w:rsid w:val="00103529"/>
    <w:pPr>
      <w:numPr>
        <w:ilvl w:val="1"/>
        <w:numId w:val="3"/>
      </w:numPr>
      <w:spacing w:after="180"/>
    </w:pPr>
  </w:style>
  <w:style w:type="character" w:customStyle="1" w:styleId="Bullet3Char">
    <w:name w:val="Bullet 3 Char"/>
    <w:basedOn w:val="DefaultParagraphFont"/>
    <w:link w:val="Bullet3"/>
    <w:rsid w:val="00103529"/>
    <w:rPr>
      <w:rFonts w:ascii="Adobe Garamond Pro" w:hAnsi="Adobe Garamond Pro" w:cs="Times New Roman"/>
      <w:sz w:val="20"/>
      <w:szCs w:val="20"/>
    </w:rPr>
  </w:style>
  <w:style w:type="paragraph" w:customStyle="1" w:styleId="BulletedLevel1">
    <w:name w:val="BulletedLevel1"/>
    <w:autoRedefine/>
    <w:rsid w:val="00103529"/>
    <w:pPr>
      <w:widowControl w:val="0"/>
      <w:numPr>
        <w:numId w:val="4"/>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Level2">
    <w:name w:val="BulletedLevel2"/>
    <w:autoRedefine/>
    <w:rsid w:val="00103529"/>
    <w:pPr>
      <w:widowControl w:val="0"/>
      <w:numPr>
        <w:numId w:val="5"/>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1">
    <w:name w:val="BulletedNumbered1"/>
    <w:autoRedefine/>
    <w:rsid w:val="00103529"/>
    <w:pPr>
      <w:widowControl w:val="0"/>
      <w:numPr>
        <w:numId w:val="6"/>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2">
    <w:name w:val="BulletedNumbered2"/>
    <w:autoRedefine/>
    <w:rsid w:val="00103529"/>
    <w:pPr>
      <w:widowControl w:val="0"/>
      <w:numPr>
        <w:numId w:val="7"/>
      </w:numPr>
      <w:adjustRightInd w:val="0"/>
      <w:spacing w:after="0" w:line="240" w:lineRule="auto"/>
      <w:jc w:val="both"/>
      <w:textAlignment w:val="baseline"/>
    </w:pPr>
    <w:rPr>
      <w:rFonts w:ascii="Times New Roman" w:hAnsi="Times New Roman" w:cs="Times New Roman"/>
      <w:sz w:val="20"/>
      <w:szCs w:val="20"/>
      <w:lang w:eastAsia="zh-CN"/>
    </w:rPr>
  </w:style>
  <w:style w:type="paragraph" w:styleId="Caption">
    <w:name w:val="caption"/>
    <w:basedOn w:val="Normal"/>
    <w:next w:val="Normal"/>
    <w:uiPriority w:val="35"/>
    <w:qFormat/>
    <w:rsid w:val="009731BF"/>
    <w:rPr>
      <w:rFonts w:ascii="Arial" w:hAnsi="Arial"/>
      <w:b/>
      <w:bCs/>
    </w:rPr>
  </w:style>
  <w:style w:type="paragraph" w:customStyle="1" w:styleId="capout">
    <w:name w:val="capout"/>
    <w:basedOn w:val="Caption"/>
    <w:rsid w:val="00103529"/>
    <w:pPr>
      <w:adjustRightInd w:val="0"/>
      <w:spacing w:after="0"/>
      <w:textAlignment w:val="baseline"/>
    </w:pPr>
    <w:rPr>
      <w:rFonts w:ascii="Courier New" w:eastAsia="Times New Roman" w:hAnsi="Courier New"/>
      <w:b w:val="0"/>
      <w:bCs w:val="0"/>
      <w:sz w:val="14"/>
      <w:lang w:eastAsia="zh-CN"/>
    </w:rPr>
  </w:style>
  <w:style w:type="paragraph" w:customStyle="1" w:styleId="Chapter-Title">
    <w:name w:val="Chapter - Title"/>
    <w:basedOn w:val="Heading1"/>
    <w:link w:val="Chapter-TitleChar"/>
    <w:autoRedefine/>
    <w:rsid w:val="008472CC"/>
    <w:pPr>
      <w:ind w:left="360" w:hanging="360"/>
      <w:jc w:val="both"/>
    </w:pPr>
    <w:rPr>
      <w:sz w:val="72"/>
    </w:rPr>
  </w:style>
  <w:style w:type="character" w:customStyle="1" w:styleId="Chapter-TitleChar">
    <w:name w:val="Chapter - Title Char"/>
    <w:basedOn w:val="Heading1Char"/>
    <w:link w:val="Chapter-Title"/>
    <w:rsid w:val="008472CC"/>
    <w:rPr>
      <w:rFonts w:ascii="Adobe Garamond Pro Bold" w:hAnsi="Adobe Garamond Pro Bold" w:cs="Arial"/>
      <w:b/>
      <w:bCs/>
      <w:kern w:val="32"/>
      <w:sz w:val="72"/>
      <w:szCs w:val="32"/>
    </w:rPr>
  </w:style>
  <w:style w:type="paragraph" w:customStyle="1" w:styleId="Chapter-Title0">
    <w:name w:val="Chapter-Title"/>
    <w:basedOn w:val="Normal"/>
    <w:autoRedefine/>
    <w:qFormat/>
    <w:rsid w:val="000125E6"/>
    <w:pPr>
      <w:spacing w:line="480" w:lineRule="auto"/>
      <w:ind w:right="86"/>
    </w:pPr>
    <w:rPr>
      <w:rFonts w:eastAsia="Arial" w:cstheme="minorHAnsi"/>
      <w:bCs/>
      <w:color w:val="232121"/>
      <w:position w:val="-2"/>
      <w:sz w:val="72"/>
      <w:szCs w:val="68"/>
    </w:rPr>
  </w:style>
  <w:style w:type="paragraph" w:customStyle="1" w:styleId="tabbul">
    <w:name w:val="tabbul"/>
    <w:basedOn w:val="BulletedList"/>
    <w:rsid w:val="00103529"/>
    <w:pPr>
      <w:ind w:left="360"/>
    </w:pPr>
    <w:rPr>
      <w:sz w:val="18"/>
    </w:rPr>
  </w:style>
  <w:style w:type="paragraph" w:customStyle="1" w:styleId="code">
    <w:name w:val="code"/>
    <w:basedOn w:val="tabbul"/>
    <w:rsid w:val="009D1194"/>
    <w:pPr>
      <w:ind w:left="0" w:firstLine="0"/>
    </w:pPr>
    <w:rPr>
      <w:rFonts w:ascii="Minion Pro" w:hAnsi="Minion Pro"/>
      <w:sz w:val="22"/>
    </w:rPr>
  </w:style>
  <w:style w:type="table" w:styleId="ColorfulGrid-Accent5">
    <w:name w:val="Colorful Grid Accent 5"/>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CommentReference">
    <w:name w:val="annotation reference"/>
    <w:semiHidden/>
    <w:rsid w:val="00103529"/>
    <w:rPr>
      <w:sz w:val="16"/>
    </w:rPr>
  </w:style>
  <w:style w:type="paragraph" w:styleId="CommentText">
    <w:name w:val="annotation text"/>
    <w:basedOn w:val="Normal"/>
    <w:link w:val="CommentTextChar"/>
    <w:semiHidden/>
    <w:rsid w:val="00103529"/>
    <w:pPr>
      <w:tabs>
        <w:tab w:val="left" w:pos="187"/>
      </w:tabs>
      <w:adjustRightInd w:val="0"/>
      <w:spacing w:line="220" w:lineRule="exact"/>
      <w:ind w:left="187" w:hanging="187"/>
      <w:textAlignment w:val="baseline"/>
    </w:pPr>
    <w:rPr>
      <w:rFonts w:ascii="Times New Roman" w:eastAsia="Times New Roman" w:hAnsi="Times New Roman"/>
      <w:lang w:eastAsia="zh-CN"/>
    </w:rPr>
  </w:style>
  <w:style w:type="character" w:customStyle="1" w:styleId="CommentTextChar">
    <w:name w:val="Comment Text Char"/>
    <w:basedOn w:val="DefaultParagraphFont"/>
    <w:link w:val="CommentText"/>
    <w:semiHidden/>
    <w:rsid w:val="00103529"/>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103529"/>
    <w:pPr>
      <w:tabs>
        <w:tab w:val="clear" w:pos="187"/>
      </w:tabs>
      <w:spacing w:after="0" w:line="240" w:lineRule="auto"/>
      <w:ind w:left="0" w:firstLine="0"/>
    </w:pPr>
    <w:rPr>
      <w:b/>
      <w:bCs/>
    </w:rPr>
  </w:style>
  <w:style w:type="character" w:customStyle="1" w:styleId="CommentSubjectChar">
    <w:name w:val="Comment Subject Char"/>
    <w:basedOn w:val="CommentTextChar"/>
    <w:link w:val="CommentSubject"/>
    <w:uiPriority w:val="99"/>
    <w:semiHidden/>
    <w:rsid w:val="00103529"/>
    <w:rPr>
      <w:rFonts w:ascii="Times New Roman" w:hAnsi="Times New Roman" w:cs="Times New Roman"/>
      <w:b/>
      <w:bCs/>
      <w:sz w:val="20"/>
      <w:szCs w:val="20"/>
      <w:lang w:eastAsia="zh-CN"/>
    </w:rPr>
  </w:style>
  <w:style w:type="paragraph" w:customStyle="1" w:styleId="cont">
    <w:name w:val="cont"/>
    <w:basedOn w:val="BodyText"/>
    <w:rsid w:val="00103529"/>
    <w:pPr>
      <w:spacing w:after="0"/>
      <w:jc w:val="right"/>
    </w:pPr>
  </w:style>
  <w:style w:type="paragraph" w:customStyle="1" w:styleId="Continued">
    <w:name w:val="Continued"/>
    <w:basedOn w:val="Normal"/>
    <w:rsid w:val="00103529"/>
    <w:pPr>
      <w:adjustRightInd w:val="0"/>
      <w:spacing w:after="0"/>
      <w:jc w:val="right"/>
      <w:textAlignment w:val="baseline"/>
    </w:pPr>
    <w:rPr>
      <w:rFonts w:ascii="Times New Roman" w:eastAsia="Times New Roman" w:hAnsi="Times New Roman"/>
      <w:lang w:eastAsia="zh-CN"/>
    </w:rPr>
  </w:style>
  <w:style w:type="paragraph" w:customStyle="1" w:styleId="CrossReference">
    <w:name w:val="Cross Reference"/>
    <w:basedOn w:val="Normal"/>
    <w:link w:val="CrossReferenceChar"/>
    <w:rsid w:val="00103529"/>
    <w:pPr>
      <w:spacing w:after="180"/>
    </w:pPr>
    <w:rPr>
      <w:i/>
      <w:color w:val="0000FF"/>
    </w:rPr>
  </w:style>
  <w:style w:type="character" w:customStyle="1" w:styleId="CrossReferenceChar">
    <w:name w:val="Cross Reference Char"/>
    <w:basedOn w:val="DefaultParagraphFont"/>
    <w:link w:val="CrossReference"/>
    <w:rsid w:val="00103529"/>
    <w:rPr>
      <w:rFonts w:ascii="Minion Pro" w:eastAsiaTheme="minorHAnsi" w:hAnsi="Minion Pro"/>
      <w:i/>
      <w:color w:val="0000FF"/>
    </w:rPr>
  </w:style>
  <w:style w:type="paragraph" w:styleId="Date">
    <w:name w:val="Date"/>
    <w:basedOn w:val="BodyText"/>
    <w:link w:val="DateChar"/>
    <w:rsid w:val="00103529"/>
    <w:pPr>
      <w:spacing w:before="480"/>
      <w:jc w:val="center"/>
    </w:pPr>
    <w:rPr>
      <w:b w:val="0"/>
    </w:rPr>
  </w:style>
  <w:style w:type="character" w:customStyle="1" w:styleId="DateChar">
    <w:name w:val="Date Char"/>
    <w:basedOn w:val="DefaultParagraphFont"/>
    <w:link w:val="Date"/>
    <w:rsid w:val="00103529"/>
    <w:rPr>
      <w:rFonts w:ascii="Times New Roman" w:hAnsi="Times New Roman" w:cs="Times New Roman"/>
      <w:b/>
      <w:sz w:val="20"/>
      <w:szCs w:val="20"/>
      <w:lang w:eastAsia="zh-CN"/>
    </w:rPr>
  </w:style>
  <w:style w:type="paragraph" w:customStyle="1" w:styleId="Default">
    <w:name w:val="Default"/>
    <w:rsid w:val="00103529"/>
    <w:pPr>
      <w:widowControl w:val="0"/>
      <w:autoSpaceDE w:val="0"/>
      <w:autoSpaceDN w:val="0"/>
      <w:adjustRightInd w:val="0"/>
      <w:spacing w:after="0" w:line="240" w:lineRule="auto"/>
      <w:jc w:val="both"/>
      <w:textAlignment w:val="baseline"/>
    </w:pPr>
    <w:rPr>
      <w:rFonts w:ascii="Arial" w:hAnsi="Arial" w:cs="Times New Roman"/>
      <w:color w:val="000000"/>
      <w:sz w:val="24"/>
      <w:szCs w:val="24"/>
    </w:rPr>
  </w:style>
  <w:style w:type="paragraph" w:customStyle="1" w:styleId="DocumentLabel">
    <w:name w:val="Document Label"/>
    <w:basedOn w:val="Normal"/>
    <w:rsid w:val="00103529"/>
    <w:pPr>
      <w:keepNext/>
      <w:adjustRightInd w:val="0"/>
      <w:spacing w:before="240" w:after="360"/>
      <w:textAlignment w:val="baseline"/>
    </w:pPr>
    <w:rPr>
      <w:rFonts w:ascii="Times New Roman" w:eastAsia="Times New Roman" w:hAnsi="Times New Roman"/>
      <w:b/>
      <w:kern w:val="28"/>
      <w:sz w:val="36"/>
      <w:lang w:eastAsia="zh-CN"/>
    </w:rPr>
  </w:style>
  <w:style w:type="paragraph" w:styleId="DocumentMap">
    <w:name w:val="Document Map"/>
    <w:basedOn w:val="Normal"/>
    <w:link w:val="DocumentMapChar"/>
    <w:uiPriority w:val="99"/>
    <w:semiHidden/>
    <w:unhideWhenUsed/>
    <w:rsid w:val="0010352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3529"/>
    <w:rPr>
      <w:rFonts w:ascii="Tahoma" w:eastAsiaTheme="minorHAnsi" w:hAnsi="Tahoma" w:cs="Tahoma"/>
      <w:sz w:val="16"/>
      <w:szCs w:val="16"/>
    </w:rPr>
  </w:style>
  <w:style w:type="character" w:styleId="Emphasis">
    <w:name w:val="Emphasis"/>
    <w:basedOn w:val="DefaultParagraphFont"/>
    <w:uiPriority w:val="20"/>
    <w:qFormat/>
    <w:rsid w:val="000710B4"/>
    <w:rPr>
      <w:i/>
      <w:iCs/>
      <w:color w:val="F79646" w:themeColor="accent6"/>
    </w:rPr>
  </w:style>
  <w:style w:type="character" w:styleId="EndnoteReference">
    <w:name w:val="endnote reference"/>
    <w:semiHidden/>
    <w:rsid w:val="00103529"/>
    <w:rPr>
      <w:vertAlign w:val="superscript"/>
    </w:rPr>
  </w:style>
  <w:style w:type="paragraph" w:styleId="EndnoteText">
    <w:name w:val="endnote text"/>
    <w:basedOn w:val="Normal"/>
    <w:link w:val="EndnoteTextChar"/>
    <w:semiHidden/>
    <w:rsid w:val="00103529"/>
    <w:pPr>
      <w:tabs>
        <w:tab w:val="left" w:pos="187"/>
      </w:tabs>
      <w:adjustRightInd w:val="0"/>
      <w:spacing w:line="220" w:lineRule="exact"/>
      <w:ind w:left="187" w:hanging="187"/>
      <w:textAlignment w:val="baseline"/>
    </w:pPr>
    <w:rPr>
      <w:rFonts w:ascii="Times New Roman" w:eastAsia="Times New Roman" w:hAnsi="Times New Roman"/>
      <w:sz w:val="18"/>
      <w:lang w:eastAsia="zh-CN"/>
    </w:rPr>
  </w:style>
  <w:style w:type="character" w:customStyle="1" w:styleId="EndnoteTextChar">
    <w:name w:val="Endnote Text Char"/>
    <w:basedOn w:val="DefaultParagraphFont"/>
    <w:link w:val="EndnoteText"/>
    <w:semiHidden/>
    <w:rsid w:val="00103529"/>
    <w:rPr>
      <w:rFonts w:ascii="Times New Roman" w:hAnsi="Times New Roman" w:cs="Times New Roman"/>
      <w:sz w:val="18"/>
      <w:szCs w:val="20"/>
      <w:lang w:eastAsia="zh-CN"/>
    </w:rPr>
  </w:style>
  <w:style w:type="paragraph" w:customStyle="1" w:styleId="Fig">
    <w:name w:val="Fig"/>
    <w:next w:val="Normal"/>
    <w:rsid w:val="00103529"/>
    <w:pPr>
      <w:widowControl w:val="0"/>
      <w:adjustRightInd w:val="0"/>
      <w:spacing w:after="0" w:line="360" w:lineRule="atLeast"/>
      <w:jc w:val="center"/>
      <w:textAlignment w:val="baseline"/>
    </w:pPr>
    <w:rPr>
      <w:rFonts w:ascii="Calibri" w:eastAsia="Calibri" w:hAnsi="Calibri" w:cs="Times New Roman"/>
      <w:b/>
      <w:sz w:val="20"/>
      <w:szCs w:val="20"/>
    </w:rPr>
  </w:style>
  <w:style w:type="paragraph" w:customStyle="1" w:styleId="Figure">
    <w:name w:val="Figure"/>
    <w:basedOn w:val="Normal"/>
    <w:qFormat/>
    <w:rsid w:val="009731BF"/>
    <w:pPr>
      <w:spacing w:line="360" w:lineRule="auto"/>
      <w:ind w:left="0"/>
      <w:jc w:val="center"/>
    </w:pPr>
    <w:rPr>
      <w:noProof/>
    </w:rPr>
  </w:style>
  <w:style w:type="paragraph" w:customStyle="1" w:styleId="TableName">
    <w:name w:val="Table Name"/>
    <w:basedOn w:val="Normal"/>
    <w:link w:val="TableNameChar"/>
    <w:rsid w:val="0078403B"/>
    <w:pPr>
      <w:spacing w:after="180"/>
      <w:jc w:val="left"/>
    </w:pPr>
    <w:rPr>
      <w:b/>
    </w:rPr>
  </w:style>
  <w:style w:type="character" w:customStyle="1" w:styleId="TableNameChar">
    <w:name w:val="Table Name Char"/>
    <w:basedOn w:val="DefaultParagraphFont"/>
    <w:link w:val="TableName"/>
    <w:rsid w:val="0078403B"/>
    <w:rPr>
      <w:rFonts w:ascii="Adobe Garamond Pro" w:hAnsi="Adobe Garamond Pro" w:cs="Times New Roman"/>
      <w:b/>
      <w:sz w:val="20"/>
      <w:szCs w:val="20"/>
    </w:rPr>
  </w:style>
  <w:style w:type="paragraph" w:customStyle="1" w:styleId="FigureName">
    <w:name w:val="Figure Name"/>
    <w:basedOn w:val="Normal"/>
    <w:link w:val="FigureNameChar"/>
    <w:qFormat/>
    <w:rsid w:val="009731BF"/>
    <w:pPr>
      <w:spacing w:before="0" w:after="0"/>
      <w:ind w:left="0"/>
      <w:jc w:val="center"/>
    </w:pPr>
    <w:rPr>
      <w:rFonts w:eastAsia="Times New Roman"/>
      <w:b/>
      <w:bCs/>
      <w:szCs w:val="24"/>
    </w:rPr>
  </w:style>
  <w:style w:type="character" w:customStyle="1" w:styleId="FigureNameChar">
    <w:name w:val="Figure Name Char"/>
    <w:basedOn w:val="DefaultParagraphFont"/>
    <w:link w:val="FigureName"/>
    <w:rsid w:val="009731BF"/>
    <w:rPr>
      <w:rFonts w:ascii="Adobe Garamond Pro" w:eastAsia="Times New Roman" w:hAnsi="Adobe Garamond Pro" w:cs="Times New Roman"/>
      <w:b/>
      <w:bCs/>
      <w:sz w:val="20"/>
      <w:szCs w:val="24"/>
    </w:rPr>
  </w:style>
  <w:style w:type="character" w:styleId="FollowedHyperlink">
    <w:name w:val="FollowedHyperlink"/>
    <w:basedOn w:val="DefaultParagraphFont"/>
    <w:uiPriority w:val="99"/>
    <w:rsid w:val="00103529"/>
    <w:rPr>
      <w:color w:val="800080"/>
      <w:u w:val="single"/>
    </w:rPr>
  </w:style>
  <w:style w:type="paragraph" w:styleId="Footer">
    <w:name w:val="footer"/>
    <w:basedOn w:val="Normal"/>
    <w:link w:val="FooterChar"/>
    <w:uiPriority w:val="99"/>
    <w:unhideWhenUsed/>
    <w:rsid w:val="00103529"/>
    <w:pPr>
      <w:tabs>
        <w:tab w:val="center" w:pos="4680"/>
        <w:tab w:val="right" w:pos="9360"/>
      </w:tabs>
      <w:spacing w:after="0"/>
    </w:pPr>
  </w:style>
  <w:style w:type="character" w:customStyle="1" w:styleId="FooterChar">
    <w:name w:val="Footer Char"/>
    <w:basedOn w:val="DefaultParagraphFont"/>
    <w:link w:val="Footer"/>
    <w:uiPriority w:val="99"/>
    <w:rsid w:val="00103529"/>
    <w:rPr>
      <w:rFonts w:eastAsiaTheme="minorHAnsi"/>
    </w:rPr>
  </w:style>
  <w:style w:type="paragraph" w:customStyle="1" w:styleId="FooterEven">
    <w:name w:val="Footer Even"/>
    <w:basedOn w:val="Foot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sz w:val="16"/>
      <w:lang w:eastAsia="zh-CN"/>
    </w:rPr>
  </w:style>
  <w:style w:type="paragraph" w:customStyle="1" w:styleId="FooterFirst">
    <w:name w:val="Footer First"/>
    <w:basedOn w:val="Footer"/>
    <w:rsid w:val="00103529"/>
    <w:pPr>
      <w:keepLines/>
      <w:tabs>
        <w:tab w:val="clear" w:pos="4680"/>
        <w:tab w:val="clear" w:pos="9360"/>
        <w:tab w:val="center" w:pos="4320"/>
      </w:tabs>
      <w:adjustRightInd w:val="0"/>
      <w:jc w:val="center"/>
      <w:textAlignment w:val="baseline"/>
    </w:pPr>
    <w:rPr>
      <w:rFonts w:ascii="Times New Roman" w:eastAsia="Times New Roman" w:hAnsi="Times New Roman"/>
      <w:sz w:val="16"/>
      <w:lang w:eastAsia="zh-CN"/>
    </w:rPr>
  </w:style>
  <w:style w:type="paragraph" w:customStyle="1" w:styleId="FooterOdd">
    <w:name w:val="Footer Odd"/>
    <w:basedOn w:val="Foot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sz w:val="16"/>
      <w:lang w:eastAsia="zh-CN"/>
    </w:rPr>
  </w:style>
  <w:style w:type="paragraph" w:customStyle="1" w:styleId="FootnoteBase">
    <w:name w:val="Footnote Base"/>
    <w:basedOn w:val="Normal"/>
    <w:rsid w:val="00103529"/>
    <w:pPr>
      <w:tabs>
        <w:tab w:val="left" w:pos="187"/>
      </w:tabs>
      <w:adjustRightInd w:val="0"/>
      <w:spacing w:after="0" w:line="220" w:lineRule="exact"/>
      <w:ind w:left="187" w:hanging="187"/>
      <w:textAlignment w:val="baseline"/>
    </w:pPr>
    <w:rPr>
      <w:rFonts w:ascii="Times New Roman" w:eastAsia="Times New Roman" w:hAnsi="Times New Roman"/>
      <w:sz w:val="18"/>
      <w:lang w:eastAsia="zh-CN"/>
    </w:rPr>
  </w:style>
  <w:style w:type="character" w:styleId="FootnoteReference">
    <w:name w:val="footnote reference"/>
    <w:semiHidden/>
    <w:rsid w:val="00103529"/>
    <w:rPr>
      <w:vertAlign w:val="superscript"/>
    </w:rPr>
  </w:style>
  <w:style w:type="paragraph" w:styleId="FootnoteText">
    <w:name w:val="footnote text"/>
    <w:basedOn w:val="FootnoteBase"/>
    <w:link w:val="FootnoteTextChar"/>
    <w:semiHidden/>
    <w:rsid w:val="00103529"/>
    <w:pPr>
      <w:spacing w:after="120"/>
    </w:pPr>
  </w:style>
  <w:style w:type="character" w:customStyle="1" w:styleId="FootnoteTextChar">
    <w:name w:val="Footnote Text Char"/>
    <w:basedOn w:val="DefaultParagraphFont"/>
    <w:link w:val="FootnoteText"/>
    <w:semiHidden/>
    <w:rsid w:val="00103529"/>
    <w:rPr>
      <w:rFonts w:ascii="Times New Roman" w:hAnsi="Times New Roman" w:cs="Times New Roman"/>
      <w:sz w:val="18"/>
      <w:szCs w:val="20"/>
      <w:lang w:eastAsia="zh-CN"/>
    </w:rPr>
  </w:style>
  <w:style w:type="paragraph" w:customStyle="1" w:styleId="head2nd">
    <w:name w:val="head2nd"/>
    <w:basedOn w:val="Heading3"/>
    <w:rsid w:val="00103529"/>
    <w:pPr>
      <w:adjustRightInd w:val="0"/>
      <w:spacing w:before="360" w:after="60"/>
      <w:ind w:left="1440" w:hanging="1440"/>
      <w:textAlignment w:val="baseline"/>
      <w:outlineLvl w:val="9"/>
    </w:pPr>
    <w:rPr>
      <w:rFonts w:ascii="Times New Roman" w:eastAsia="Times New Roman" w:hAnsi="Times New Roman"/>
      <w:bCs/>
      <w:sz w:val="30"/>
      <w:szCs w:val="20"/>
      <w:lang w:eastAsia="zh-CN"/>
    </w:rPr>
  </w:style>
  <w:style w:type="paragraph" w:customStyle="1" w:styleId="head3">
    <w:name w:val="head3"/>
    <w:basedOn w:val="Heading4"/>
    <w:next w:val="Normal"/>
    <w:rsid w:val="00103529"/>
    <w:pPr>
      <w:adjustRightInd w:val="0"/>
      <w:spacing w:before="240"/>
      <w:textAlignment w:val="baseline"/>
    </w:pPr>
    <w:rPr>
      <w:rFonts w:ascii="Times New Roman" w:eastAsia="Times New Roman" w:hAnsi="Times New Roman"/>
      <w:bCs w:val="0"/>
      <w:sz w:val="28"/>
      <w:szCs w:val="20"/>
      <w:lang w:eastAsia="zh-CN"/>
    </w:rPr>
  </w:style>
  <w:style w:type="paragraph" w:styleId="Header">
    <w:name w:val="header"/>
    <w:basedOn w:val="Normal"/>
    <w:link w:val="HeaderChar"/>
    <w:unhideWhenUsed/>
    <w:rsid w:val="00103529"/>
    <w:pPr>
      <w:tabs>
        <w:tab w:val="center" w:pos="4680"/>
        <w:tab w:val="right" w:pos="9360"/>
      </w:tabs>
      <w:spacing w:after="0"/>
    </w:pPr>
  </w:style>
  <w:style w:type="character" w:customStyle="1" w:styleId="HeaderChar">
    <w:name w:val="Header Char"/>
    <w:basedOn w:val="DefaultParagraphFont"/>
    <w:link w:val="Header"/>
    <w:rsid w:val="00103529"/>
    <w:rPr>
      <w:rFonts w:eastAsiaTheme="minorHAnsi"/>
    </w:rPr>
  </w:style>
  <w:style w:type="paragraph" w:customStyle="1" w:styleId="HeaderBase">
    <w:name w:val="Header Base"/>
    <w:basedOn w:val="Normal"/>
    <w:rsid w:val="00103529"/>
    <w:pPr>
      <w:keepLines/>
      <w:tabs>
        <w:tab w:val="center" w:pos="4320"/>
        <w:tab w:val="right" w:pos="8640"/>
      </w:tabs>
      <w:adjustRightInd w:val="0"/>
      <w:spacing w:after="0"/>
      <w:textAlignment w:val="baseline"/>
    </w:pPr>
    <w:rPr>
      <w:rFonts w:ascii="Times New Roman" w:eastAsia="Times New Roman" w:hAnsi="Times New Roman"/>
      <w:lang w:eastAsia="zh-CN"/>
    </w:rPr>
  </w:style>
  <w:style w:type="paragraph" w:customStyle="1" w:styleId="HeaderEven">
    <w:name w:val="Header Even"/>
    <w:basedOn w:val="Head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lang w:eastAsia="zh-CN"/>
    </w:rPr>
  </w:style>
  <w:style w:type="paragraph" w:customStyle="1" w:styleId="HeaderFirst">
    <w:name w:val="Header First"/>
    <w:basedOn w:val="Header"/>
    <w:rsid w:val="00103529"/>
    <w:pPr>
      <w:keepLines/>
      <w:tabs>
        <w:tab w:val="clear" w:pos="4680"/>
        <w:tab w:val="clear" w:pos="9360"/>
        <w:tab w:val="center" w:pos="4320"/>
      </w:tabs>
      <w:adjustRightInd w:val="0"/>
      <w:jc w:val="center"/>
      <w:textAlignment w:val="baseline"/>
    </w:pPr>
    <w:rPr>
      <w:rFonts w:ascii="Times New Roman" w:eastAsia="Times New Roman" w:hAnsi="Times New Roman"/>
      <w:lang w:eastAsia="zh-CN"/>
    </w:rPr>
  </w:style>
  <w:style w:type="paragraph" w:customStyle="1" w:styleId="HeaderOdd">
    <w:name w:val="Header Odd"/>
    <w:basedOn w:val="Head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lang w:eastAsia="zh-CN"/>
    </w:rPr>
  </w:style>
  <w:style w:type="paragraph" w:customStyle="1" w:styleId="HeadingBase">
    <w:name w:val="Heading Base"/>
    <w:basedOn w:val="Normal"/>
    <w:next w:val="BodyText"/>
    <w:rsid w:val="00103529"/>
    <w:pPr>
      <w:keepNext/>
      <w:adjustRightInd w:val="0"/>
      <w:spacing w:before="240"/>
      <w:textAlignment w:val="baseline"/>
    </w:pPr>
    <w:rPr>
      <w:rFonts w:ascii="Times New Roman" w:eastAsia="Times New Roman" w:hAnsi="Times New Roman"/>
      <w:b/>
      <w:kern w:val="28"/>
      <w:sz w:val="36"/>
      <w:lang w:eastAsia="zh-CN"/>
    </w:rPr>
  </w:style>
  <w:style w:type="character" w:customStyle="1" w:styleId="helpitemtext">
    <w:name w:val="helpitemtext"/>
    <w:basedOn w:val="DefaultParagraphFont"/>
    <w:rsid w:val="00103529"/>
    <w:rPr>
      <w:rFonts w:ascii="Arial" w:hAnsi="Arial" w:cs="Arial" w:hint="default"/>
      <w:i/>
      <w:iCs/>
      <w:sz w:val="20"/>
      <w:szCs w:val="20"/>
    </w:rPr>
  </w:style>
  <w:style w:type="paragraph" w:styleId="HTMLPreformatted">
    <w:name w:val="HTML Preformatted"/>
    <w:basedOn w:val="Normal"/>
    <w:link w:val="HTMLPreformattedChar"/>
    <w:uiPriority w:val="99"/>
    <w:semiHidden/>
    <w:unhideWhenUsed/>
    <w:rsid w:val="0010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after="0"/>
      <w:textAlignment w:val="baseline"/>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03529"/>
    <w:rPr>
      <w:rFonts w:ascii="Courier New" w:hAnsi="Courier New" w:cs="Courier New"/>
      <w:sz w:val="20"/>
      <w:szCs w:val="20"/>
    </w:rPr>
  </w:style>
  <w:style w:type="character" w:styleId="Hyperlink">
    <w:name w:val="Hyperlink"/>
    <w:basedOn w:val="DefaultParagraphFont"/>
    <w:uiPriority w:val="99"/>
    <w:unhideWhenUsed/>
    <w:rsid w:val="00815EB6"/>
    <w:rPr>
      <w:rFonts w:ascii="Adobe Garamond Pro" w:hAnsi="Adobe Garamond Pro"/>
      <w:color w:val="0000FF" w:themeColor="hyperlink"/>
      <w:sz w:val="20"/>
      <w:u w:val="single"/>
    </w:rPr>
  </w:style>
  <w:style w:type="paragraph" w:styleId="Index1">
    <w:name w:val="index 1"/>
    <w:basedOn w:val="Normal"/>
    <w:uiPriority w:val="99"/>
    <w:semiHidden/>
    <w:rsid w:val="00696238"/>
    <w:pPr>
      <w:spacing w:after="0"/>
      <w:ind w:left="220" w:hanging="220"/>
    </w:pPr>
    <w:rPr>
      <w:sz w:val="18"/>
      <w:szCs w:val="18"/>
    </w:rPr>
  </w:style>
  <w:style w:type="paragraph" w:styleId="Index2">
    <w:name w:val="index 2"/>
    <w:basedOn w:val="Normal"/>
    <w:uiPriority w:val="99"/>
    <w:semiHidden/>
    <w:rsid w:val="00103529"/>
    <w:pPr>
      <w:spacing w:after="0"/>
      <w:ind w:left="440" w:hanging="220"/>
    </w:pPr>
    <w:rPr>
      <w:sz w:val="18"/>
      <w:szCs w:val="18"/>
    </w:rPr>
  </w:style>
  <w:style w:type="paragraph" w:styleId="Index3">
    <w:name w:val="index 3"/>
    <w:basedOn w:val="Normal"/>
    <w:semiHidden/>
    <w:rsid w:val="00103529"/>
    <w:pPr>
      <w:spacing w:after="0"/>
      <w:ind w:left="660" w:hanging="220"/>
    </w:pPr>
    <w:rPr>
      <w:sz w:val="18"/>
      <w:szCs w:val="18"/>
    </w:rPr>
  </w:style>
  <w:style w:type="paragraph" w:styleId="Index4">
    <w:name w:val="index 4"/>
    <w:basedOn w:val="Normal"/>
    <w:semiHidden/>
    <w:rsid w:val="00103529"/>
    <w:pPr>
      <w:spacing w:after="0"/>
      <w:ind w:left="880" w:hanging="220"/>
    </w:pPr>
    <w:rPr>
      <w:sz w:val="18"/>
      <w:szCs w:val="18"/>
    </w:rPr>
  </w:style>
  <w:style w:type="paragraph" w:styleId="Index5">
    <w:name w:val="index 5"/>
    <w:basedOn w:val="Normal"/>
    <w:semiHidden/>
    <w:rsid w:val="00103529"/>
    <w:pPr>
      <w:spacing w:after="0"/>
      <w:ind w:left="1100" w:hanging="220"/>
    </w:pPr>
    <w:rPr>
      <w:sz w:val="18"/>
      <w:szCs w:val="18"/>
    </w:rPr>
  </w:style>
  <w:style w:type="paragraph" w:styleId="Index6">
    <w:name w:val="index 6"/>
    <w:basedOn w:val="Normal"/>
    <w:semiHidden/>
    <w:rsid w:val="00103529"/>
    <w:pPr>
      <w:spacing w:after="0"/>
      <w:ind w:left="1320" w:hanging="220"/>
    </w:pPr>
    <w:rPr>
      <w:sz w:val="18"/>
      <w:szCs w:val="18"/>
    </w:rPr>
  </w:style>
  <w:style w:type="paragraph" w:styleId="Index7">
    <w:name w:val="index 7"/>
    <w:basedOn w:val="Normal"/>
    <w:semiHidden/>
    <w:rsid w:val="00103529"/>
    <w:pPr>
      <w:spacing w:after="0"/>
      <w:ind w:left="1540" w:hanging="220"/>
    </w:pPr>
    <w:rPr>
      <w:sz w:val="18"/>
      <w:szCs w:val="18"/>
    </w:rPr>
  </w:style>
  <w:style w:type="paragraph" w:styleId="Index8">
    <w:name w:val="index 8"/>
    <w:basedOn w:val="Normal"/>
    <w:semiHidden/>
    <w:rsid w:val="00103529"/>
    <w:pPr>
      <w:spacing w:after="0"/>
      <w:ind w:left="1760" w:hanging="220"/>
    </w:pPr>
    <w:rPr>
      <w:sz w:val="18"/>
      <w:szCs w:val="18"/>
    </w:rPr>
  </w:style>
  <w:style w:type="paragraph" w:styleId="Index9">
    <w:name w:val="index 9"/>
    <w:basedOn w:val="Normal"/>
    <w:semiHidden/>
    <w:rsid w:val="00103529"/>
    <w:pPr>
      <w:spacing w:after="0"/>
      <w:ind w:left="1980" w:hanging="220"/>
    </w:pPr>
    <w:rPr>
      <w:sz w:val="18"/>
      <w:szCs w:val="18"/>
    </w:rPr>
  </w:style>
  <w:style w:type="paragraph" w:customStyle="1" w:styleId="IndexBase">
    <w:name w:val="Index Base"/>
    <w:basedOn w:val="Normal"/>
    <w:rsid w:val="00103529"/>
    <w:pPr>
      <w:tabs>
        <w:tab w:val="right" w:leader="dot" w:pos="3960"/>
      </w:tabs>
      <w:adjustRightInd w:val="0"/>
      <w:spacing w:after="0"/>
      <w:ind w:hanging="720"/>
      <w:textAlignment w:val="baseline"/>
    </w:pPr>
    <w:rPr>
      <w:rFonts w:ascii="Times New Roman" w:eastAsia="Times New Roman" w:hAnsi="Times New Roman"/>
      <w:lang w:eastAsia="zh-CN"/>
    </w:rPr>
  </w:style>
  <w:style w:type="paragraph" w:styleId="IndexHeading">
    <w:name w:val="index heading"/>
    <w:basedOn w:val="Normal"/>
    <w:next w:val="Index1"/>
    <w:uiPriority w:val="99"/>
    <w:semiHidden/>
    <w:rsid w:val="00D90DE4"/>
    <w:rPr>
      <w:b/>
      <w:bCs/>
      <w:sz w:val="40"/>
      <w:szCs w:val="26"/>
    </w:rPr>
  </w:style>
  <w:style w:type="character" w:customStyle="1" w:styleId="Lead-inEmphasis">
    <w:name w:val="Lead-in Emphasis"/>
    <w:rsid w:val="00103529"/>
    <w:rPr>
      <w:b/>
      <w:i/>
    </w:rPr>
  </w:style>
  <w:style w:type="table" w:styleId="LightGrid-Accent2">
    <w:name w:val="Light Grid Accent 2"/>
    <w:basedOn w:val="TableNormal"/>
    <w:uiPriority w:val="62"/>
    <w:rsid w:val="00103529"/>
    <w:pPr>
      <w:spacing w:after="0" w:line="240" w:lineRule="auto"/>
    </w:pPr>
    <w:rPr>
      <w:rFonts w:ascii="Calibri" w:eastAsia="Calibri" w:hAnsi="Calibri" w:cs="Times New Roma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Verdana" w:eastAsia="Times New Roman" w:hAnsi="Verdan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Verdana" w:eastAsia="Times New Roman" w:hAnsi="Verdan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Shading-Accent11">
    <w:name w:val="Light Shading - Accent 11"/>
    <w:basedOn w:val="TableNormal"/>
    <w:uiPriority w:val="60"/>
    <w:rsid w:val="001035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ne">
    <w:name w:val="Line"/>
    <w:basedOn w:val="Normal"/>
    <w:rsid w:val="00103529"/>
    <w:pPr>
      <w:pBdr>
        <w:bottom w:val="single" w:sz="6" w:space="1" w:color="auto"/>
      </w:pBdr>
      <w:adjustRightInd w:val="0"/>
      <w:spacing w:after="0"/>
      <w:ind w:left="1440"/>
      <w:textAlignment w:val="baseline"/>
    </w:pPr>
    <w:rPr>
      <w:rFonts w:ascii="Times New Roman" w:eastAsia="Times New Roman" w:hAnsi="Times New Roman"/>
      <w:sz w:val="10"/>
      <w:lang w:eastAsia="zh-CN"/>
    </w:rPr>
  </w:style>
  <w:style w:type="paragraph" w:customStyle="1" w:styleId="line0">
    <w:name w:val="line"/>
    <w:basedOn w:val="Normal"/>
    <w:rsid w:val="00103529"/>
    <w:pPr>
      <w:pBdr>
        <w:bottom w:val="single" w:sz="6" w:space="1" w:color="auto"/>
      </w:pBdr>
      <w:tabs>
        <w:tab w:val="left" w:pos="-720"/>
        <w:tab w:val="left" w:pos="0"/>
      </w:tabs>
      <w:adjustRightInd w:val="0"/>
      <w:spacing w:after="0" w:line="20" w:lineRule="exact"/>
      <w:ind w:left="1440"/>
      <w:textAlignment w:val="baseline"/>
    </w:pPr>
    <w:rPr>
      <w:rFonts w:ascii="Palatino" w:eastAsia="Times New Roman" w:hAnsi="Palatino"/>
      <w:lang w:eastAsia="zh-CN"/>
    </w:rPr>
  </w:style>
  <w:style w:type="character" w:styleId="LineNumber">
    <w:name w:val="line number"/>
    <w:rsid w:val="00103529"/>
    <w:rPr>
      <w:rFonts w:ascii="Arial" w:hAnsi="Arial"/>
      <w:sz w:val="18"/>
    </w:rPr>
  </w:style>
  <w:style w:type="paragraph" w:customStyle="1" w:styleId="linend">
    <w:name w:val="linend"/>
    <w:basedOn w:val="line0"/>
    <w:rsid w:val="00103529"/>
    <w:pPr>
      <w:spacing w:before="0"/>
    </w:pPr>
  </w:style>
  <w:style w:type="paragraph" w:styleId="List">
    <w:name w:val="List"/>
    <w:basedOn w:val="BodyText"/>
    <w:rsid w:val="00103529"/>
    <w:pPr>
      <w:tabs>
        <w:tab w:val="left" w:pos="720"/>
      </w:tabs>
      <w:spacing w:after="80"/>
      <w:ind w:hanging="360"/>
    </w:pPr>
  </w:style>
  <w:style w:type="paragraph" w:styleId="List2">
    <w:name w:val="List 2"/>
    <w:basedOn w:val="List"/>
    <w:rsid w:val="00103529"/>
    <w:pPr>
      <w:tabs>
        <w:tab w:val="clear" w:pos="720"/>
        <w:tab w:val="left" w:pos="1080"/>
      </w:tabs>
      <w:ind w:left="1080"/>
    </w:pPr>
  </w:style>
  <w:style w:type="paragraph" w:styleId="List3">
    <w:name w:val="List 3"/>
    <w:basedOn w:val="List"/>
    <w:rsid w:val="00103529"/>
    <w:pPr>
      <w:tabs>
        <w:tab w:val="clear" w:pos="720"/>
        <w:tab w:val="left" w:pos="1440"/>
      </w:tabs>
      <w:ind w:left="1440"/>
    </w:pPr>
  </w:style>
  <w:style w:type="paragraph" w:styleId="List4">
    <w:name w:val="List 4"/>
    <w:basedOn w:val="List"/>
    <w:rsid w:val="00103529"/>
    <w:pPr>
      <w:tabs>
        <w:tab w:val="clear" w:pos="720"/>
        <w:tab w:val="left" w:pos="1800"/>
      </w:tabs>
      <w:ind w:left="1800"/>
    </w:pPr>
  </w:style>
  <w:style w:type="paragraph" w:styleId="List5">
    <w:name w:val="List 5"/>
    <w:basedOn w:val="List"/>
    <w:rsid w:val="00103529"/>
    <w:pPr>
      <w:tabs>
        <w:tab w:val="clear" w:pos="720"/>
        <w:tab w:val="left" w:pos="2160"/>
      </w:tabs>
      <w:ind w:left="2160"/>
    </w:pPr>
  </w:style>
  <w:style w:type="paragraph" w:styleId="ListBullet">
    <w:name w:val="List Bullet"/>
    <w:basedOn w:val="Default"/>
    <w:next w:val="Default"/>
    <w:rsid w:val="009731BF"/>
    <w:pPr>
      <w:widowControl/>
      <w:jc w:val="left"/>
      <w:textAlignment w:val="auto"/>
    </w:pPr>
    <w:rPr>
      <w:rFonts w:ascii="Times New Roman" w:eastAsia="Batang" w:hAnsi="Times New Roman"/>
      <w:color w:val="auto"/>
      <w:lang w:eastAsia="ko-KR"/>
    </w:rPr>
  </w:style>
  <w:style w:type="paragraph" w:styleId="ListBullet2">
    <w:name w:val="List Bullet 2"/>
    <w:basedOn w:val="Normal"/>
    <w:uiPriority w:val="99"/>
    <w:unhideWhenUsed/>
    <w:rsid w:val="009731BF"/>
    <w:pPr>
      <w:numPr>
        <w:numId w:val="14"/>
      </w:numPr>
      <w:contextualSpacing/>
    </w:pPr>
  </w:style>
  <w:style w:type="paragraph" w:styleId="ListBullet3">
    <w:name w:val="List Bullet 3"/>
    <w:basedOn w:val="Normal"/>
    <w:uiPriority w:val="99"/>
    <w:unhideWhenUsed/>
    <w:rsid w:val="009731BF"/>
    <w:pPr>
      <w:numPr>
        <w:numId w:val="15"/>
      </w:numPr>
      <w:contextualSpacing/>
    </w:pPr>
  </w:style>
  <w:style w:type="paragraph" w:styleId="ListBullet4">
    <w:name w:val="List Bullet 4"/>
    <w:basedOn w:val="Normal"/>
    <w:uiPriority w:val="99"/>
    <w:unhideWhenUsed/>
    <w:rsid w:val="009731BF"/>
    <w:pPr>
      <w:numPr>
        <w:numId w:val="16"/>
      </w:numPr>
      <w:tabs>
        <w:tab w:val="num" w:pos="1440"/>
      </w:tabs>
      <w:spacing w:line="276" w:lineRule="auto"/>
      <w:contextualSpacing/>
    </w:pPr>
    <w:rPr>
      <w:rFonts w:eastAsia="PMingLiU"/>
      <w:snapToGrid w:val="0"/>
      <w:szCs w:val="22"/>
    </w:rPr>
  </w:style>
  <w:style w:type="paragraph" w:styleId="ListBullet5">
    <w:name w:val="List Bullet 5"/>
    <w:basedOn w:val="Normal"/>
    <w:uiPriority w:val="99"/>
    <w:unhideWhenUsed/>
    <w:rsid w:val="009731BF"/>
    <w:pPr>
      <w:numPr>
        <w:numId w:val="17"/>
      </w:numPr>
      <w:contextualSpacing/>
    </w:pPr>
  </w:style>
  <w:style w:type="paragraph" w:customStyle="1" w:styleId="ListBulletFirst">
    <w:name w:val="List Bullet First"/>
    <w:basedOn w:val="ListBullet"/>
    <w:next w:val="ListBullet"/>
    <w:rsid w:val="00103529"/>
    <w:pPr>
      <w:spacing w:before="80"/>
    </w:pPr>
  </w:style>
  <w:style w:type="paragraph" w:customStyle="1" w:styleId="ListBulletLast">
    <w:name w:val="List Bullet Last"/>
    <w:basedOn w:val="ListBullet"/>
    <w:next w:val="BodyText"/>
    <w:rsid w:val="00103529"/>
    <w:pPr>
      <w:spacing w:after="240"/>
    </w:pPr>
  </w:style>
  <w:style w:type="paragraph" w:styleId="ListContinue">
    <w:name w:val="List Continue"/>
    <w:basedOn w:val="List"/>
    <w:rsid w:val="00103529"/>
    <w:pPr>
      <w:tabs>
        <w:tab w:val="clear" w:pos="720"/>
      </w:tabs>
      <w:spacing w:after="160"/>
    </w:pPr>
  </w:style>
  <w:style w:type="paragraph" w:styleId="ListContinue2">
    <w:name w:val="List Continue 2"/>
    <w:basedOn w:val="Normal"/>
    <w:uiPriority w:val="99"/>
    <w:unhideWhenUsed/>
    <w:rsid w:val="009731BF"/>
    <w:pPr>
      <w:contextualSpacing/>
    </w:pPr>
  </w:style>
  <w:style w:type="paragraph" w:styleId="ListContinue3">
    <w:name w:val="List Continue 3"/>
    <w:basedOn w:val="Normal"/>
    <w:uiPriority w:val="99"/>
    <w:unhideWhenUsed/>
    <w:rsid w:val="009731BF"/>
    <w:pPr>
      <w:ind w:left="1080"/>
      <w:contextualSpacing/>
    </w:pPr>
  </w:style>
  <w:style w:type="paragraph" w:styleId="ListContinue4">
    <w:name w:val="List Continue 4"/>
    <w:basedOn w:val="Normal"/>
    <w:uiPriority w:val="99"/>
    <w:unhideWhenUsed/>
    <w:rsid w:val="009731BF"/>
    <w:pPr>
      <w:contextualSpacing/>
    </w:pPr>
  </w:style>
  <w:style w:type="paragraph" w:styleId="ListContinue5">
    <w:name w:val="List Continue 5"/>
    <w:basedOn w:val="ListContinue"/>
    <w:rsid w:val="00103529"/>
    <w:pPr>
      <w:ind w:left="2160"/>
    </w:pPr>
  </w:style>
  <w:style w:type="paragraph" w:customStyle="1" w:styleId="ListFirst">
    <w:name w:val="List First"/>
    <w:basedOn w:val="List"/>
    <w:next w:val="List"/>
    <w:rsid w:val="00103529"/>
    <w:pPr>
      <w:spacing w:before="80"/>
    </w:pPr>
  </w:style>
  <w:style w:type="paragraph" w:customStyle="1" w:styleId="ListLast">
    <w:name w:val="List Last"/>
    <w:basedOn w:val="List"/>
    <w:next w:val="BodyText"/>
    <w:rsid w:val="00103529"/>
    <w:pPr>
      <w:spacing w:after="240"/>
    </w:pPr>
  </w:style>
  <w:style w:type="paragraph" w:styleId="ListNumber">
    <w:name w:val="List Number"/>
    <w:basedOn w:val="Normal"/>
    <w:uiPriority w:val="99"/>
    <w:unhideWhenUsed/>
    <w:rsid w:val="009731BF"/>
    <w:pPr>
      <w:numPr>
        <w:numId w:val="18"/>
      </w:numPr>
      <w:contextualSpacing/>
    </w:pPr>
  </w:style>
  <w:style w:type="paragraph" w:styleId="ListNumber2">
    <w:name w:val="List Number 2"/>
    <w:basedOn w:val="Normal"/>
    <w:uiPriority w:val="99"/>
    <w:unhideWhenUsed/>
    <w:rsid w:val="009731BF"/>
    <w:pPr>
      <w:numPr>
        <w:numId w:val="19"/>
      </w:numPr>
      <w:contextualSpacing/>
    </w:pPr>
  </w:style>
  <w:style w:type="paragraph" w:styleId="ListNumber3">
    <w:name w:val="List Number 3"/>
    <w:basedOn w:val="Normal"/>
    <w:uiPriority w:val="99"/>
    <w:unhideWhenUsed/>
    <w:rsid w:val="009731BF"/>
    <w:pPr>
      <w:numPr>
        <w:numId w:val="20"/>
      </w:numPr>
      <w:contextualSpacing/>
    </w:pPr>
  </w:style>
  <w:style w:type="paragraph" w:styleId="ListNumber4">
    <w:name w:val="List Number 4"/>
    <w:basedOn w:val="Normal"/>
    <w:uiPriority w:val="99"/>
    <w:unhideWhenUsed/>
    <w:rsid w:val="009731BF"/>
    <w:pPr>
      <w:numPr>
        <w:numId w:val="21"/>
      </w:numPr>
      <w:contextualSpacing/>
    </w:pPr>
  </w:style>
  <w:style w:type="paragraph" w:styleId="ListNumber5">
    <w:name w:val="List Number 5"/>
    <w:basedOn w:val="Normal"/>
    <w:uiPriority w:val="99"/>
    <w:unhideWhenUsed/>
    <w:rsid w:val="009731BF"/>
    <w:pPr>
      <w:numPr>
        <w:numId w:val="22"/>
      </w:numPr>
      <w:contextualSpacing/>
    </w:pPr>
  </w:style>
  <w:style w:type="paragraph" w:customStyle="1" w:styleId="ListNumberFirst">
    <w:name w:val="List Number First"/>
    <w:basedOn w:val="ListNumber"/>
    <w:next w:val="ListNumber"/>
    <w:rsid w:val="00103529"/>
    <w:pPr>
      <w:spacing w:before="80"/>
    </w:pPr>
  </w:style>
  <w:style w:type="paragraph" w:customStyle="1" w:styleId="ListNumberLast">
    <w:name w:val="List Number Last"/>
    <w:basedOn w:val="ListNumber"/>
    <w:next w:val="BodyText"/>
    <w:rsid w:val="00103529"/>
    <w:pPr>
      <w:spacing w:after="240"/>
    </w:pPr>
  </w:style>
  <w:style w:type="paragraph" w:styleId="MacroText">
    <w:name w:val="macro"/>
    <w:basedOn w:val="BodyText"/>
    <w:link w:val="MacroTextChar"/>
    <w:semiHidden/>
    <w:rsid w:val="00103529"/>
    <w:rPr>
      <w:rFonts w:ascii="Courier New" w:hAnsi="Courier New"/>
    </w:rPr>
  </w:style>
  <w:style w:type="character" w:customStyle="1" w:styleId="MacroTextChar">
    <w:name w:val="Macro Text Char"/>
    <w:basedOn w:val="DefaultParagraphFont"/>
    <w:link w:val="MacroText"/>
    <w:semiHidden/>
    <w:rsid w:val="00103529"/>
    <w:rPr>
      <w:rFonts w:ascii="Courier New" w:hAnsi="Courier New" w:cs="Times New Roman"/>
      <w:sz w:val="20"/>
      <w:szCs w:val="20"/>
      <w:lang w:eastAsia="zh-CN"/>
    </w:rPr>
  </w:style>
  <w:style w:type="paragraph" w:styleId="MessageHeader">
    <w:name w:val="Message Header"/>
    <w:basedOn w:val="BodyText"/>
    <w:link w:val="MessageHeaderChar"/>
    <w:rsid w:val="00103529"/>
    <w:pPr>
      <w:keepLines/>
      <w:tabs>
        <w:tab w:val="left" w:pos="3600"/>
        <w:tab w:val="left" w:pos="4680"/>
      </w:tabs>
      <w:spacing w:after="240"/>
      <w:ind w:left="1080" w:right="2880" w:hanging="1080"/>
    </w:pPr>
    <w:rPr>
      <w:rFonts w:ascii="Arial" w:hAnsi="Arial"/>
    </w:rPr>
  </w:style>
  <w:style w:type="character" w:customStyle="1" w:styleId="MessageHeaderChar">
    <w:name w:val="Message Header Char"/>
    <w:basedOn w:val="DefaultParagraphFont"/>
    <w:link w:val="MessageHeader"/>
    <w:rsid w:val="00103529"/>
    <w:rPr>
      <w:rFonts w:ascii="Arial" w:hAnsi="Arial" w:cs="Times New Roman"/>
      <w:sz w:val="20"/>
      <w:szCs w:val="20"/>
      <w:lang w:eastAsia="zh-CN"/>
    </w:rPr>
  </w:style>
  <w:style w:type="paragraph" w:styleId="NoSpacing">
    <w:name w:val="No Spacing"/>
    <w:link w:val="NoSpacingChar"/>
    <w:uiPriority w:val="1"/>
    <w:qFormat/>
    <w:rsid w:val="009731BF"/>
    <w:pPr>
      <w:spacing w:after="0" w:line="240" w:lineRule="auto"/>
    </w:pPr>
    <w:rPr>
      <w:rFonts w:ascii="Calibri" w:hAnsi="Calibri" w:cs="Times New Roman"/>
      <w:sz w:val="22"/>
      <w:szCs w:val="22"/>
      <w:lang w:bidi="en-US"/>
    </w:rPr>
  </w:style>
  <w:style w:type="paragraph" w:styleId="NormalWeb">
    <w:name w:val="Normal (Web)"/>
    <w:basedOn w:val="Normal"/>
    <w:uiPriority w:val="99"/>
    <w:unhideWhenUsed/>
    <w:rsid w:val="00103529"/>
    <w:pPr>
      <w:adjustRightInd w:val="0"/>
      <w:spacing w:before="100" w:beforeAutospacing="1" w:after="100" w:afterAutospacing="1"/>
      <w:textAlignment w:val="baseline"/>
    </w:pPr>
    <w:rPr>
      <w:rFonts w:ascii="Times New Roman" w:eastAsia="Times New Roman" w:hAnsi="Times New Roman"/>
      <w:sz w:val="24"/>
      <w:szCs w:val="24"/>
    </w:rPr>
  </w:style>
  <w:style w:type="paragraph" w:customStyle="1" w:styleId="Paragraph1">
    <w:name w:val="Paragraph 1"/>
    <w:basedOn w:val="Normal"/>
    <w:link w:val="Paragraph1Char"/>
    <w:qFormat/>
    <w:rsid w:val="00103529"/>
    <w:pPr>
      <w:spacing w:after="180"/>
    </w:pPr>
  </w:style>
  <w:style w:type="character" w:customStyle="1" w:styleId="Paragraph1Char">
    <w:name w:val="Paragraph 1 Char"/>
    <w:basedOn w:val="DefaultParagraphFont"/>
    <w:link w:val="Paragraph1"/>
    <w:rsid w:val="00103529"/>
    <w:rPr>
      <w:rFonts w:ascii="Minion Pro" w:eastAsiaTheme="minorHAnsi" w:hAnsi="Minion Pro"/>
    </w:rPr>
  </w:style>
  <w:style w:type="paragraph" w:customStyle="1" w:styleId="Note">
    <w:name w:val="Note"/>
    <w:basedOn w:val="NoteHeading"/>
    <w:link w:val="NoteChar"/>
    <w:uiPriority w:val="99"/>
    <w:qFormat/>
    <w:rsid w:val="009731BF"/>
    <w:pPr>
      <w:spacing w:before="120" w:after="120"/>
    </w:pPr>
    <w:rPr>
      <w:b w:val="0"/>
      <w:lang w:eastAsia="zh-TW"/>
    </w:rPr>
  </w:style>
  <w:style w:type="paragraph" w:customStyle="1" w:styleId="Numbering1">
    <w:name w:val="Numbering 1"/>
    <w:basedOn w:val="Normal"/>
    <w:link w:val="Numbering1Char"/>
    <w:qFormat/>
    <w:rsid w:val="00103529"/>
    <w:pPr>
      <w:numPr>
        <w:numId w:val="8"/>
      </w:numPr>
      <w:spacing w:after="180"/>
    </w:pPr>
  </w:style>
  <w:style w:type="character" w:customStyle="1" w:styleId="Numbering1Char">
    <w:name w:val="Numbering 1 Char"/>
    <w:basedOn w:val="DefaultParagraphFont"/>
    <w:link w:val="Numbering1"/>
    <w:rsid w:val="00103529"/>
    <w:rPr>
      <w:rFonts w:ascii="Adobe Garamond Pro" w:hAnsi="Adobe Garamond Pro" w:cs="Times New Roman"/>
      <w:sz w:val="20"/>
      <w:szCs w:val="20"/>
    </w:rPr>
  </w:style>
  <w:style w:type="paragraph" w:customStyle="1" w:styleId="Numbering2">
    <w:name w:val="Numbering 2"/>
    <w:basedOn w:val="Normal"/>
    <w:link w:val="Numbering2Char"/>
    <w:qFormat/>
    <w:rsid w:val="00103529"/>
    <w:pPr>
      <w:numPr>
        <w:numId w:val="9"/>
      </w:numPr>
      <w:spacing w:after="180"/>
    </w:pPr>
  </w:style>
  <w:style w:type="character" w:customStyle="1" w:styleId="Numbering2Char">
    <w:name w:val="Numbering 2 Char"/>
    <w:basedOn w:val="DefaultParagraphFont"/>
    <w:link w:val="Numbering2"/>
    <w:rsid w:val="00103529"/>
    <w:rPr>
      <w:rFonts w:ascii="Adobe Garamond Pro" w:hAnsi="Adobe Garamond Pro" w:cs="Times New Roman"/>
      <w:sz w:val="20"/>
      <w:szCs w:val="20"/>
    </w:rPr>
  </w:style>
  <w:style w:type="paragraph" w:customStyle="1" w:styleId="Numbering3">
    <w:name w:val="Numbering 3"/>
    <w:basedOn w:val="Numbering1"/>
    <w:qFormat/>
    <w:rsid w:val="009D503A"/>
    <w:pPr>
      <w:ind w:left="936"/>
    </w:pPr>
  </w:style>
  <w:style w:type="paragraph" w:customStyle="1" w:styleId="outdent">
    <w:name w:val="outdent"/>
    <w:basedOn w:val="BodyText"/>
    <w:rsid w:val="00103529"/>
    <w:pPr>
      <w:ind w:hanging="1440"/>
    </w:pPr>
  </w:style>
  <w:style w:type="paragraph" w:customStyle="1" w:styleId="out4">
    <w:name w:val="out4"/>
    <w:basedOn w:val="outdent"/>
    <w:rsid w:val="00103529"/>
    <w:pPr>
      <w:spacing w:after="0"/>
    </w:pPr>
  </w:style>
  <w:style w:type="paragraph" w:customStyle="1" w:styleId="Pa4">
    <w:name w:val="Pa4"/>
    <w:basedOn w:val="Default"/>
    <w:next w:val="Default"/>
    <w:uiPriority w:val="99"/>
    <w:rsid w:val="00103529"/>
    <w:pPr>
      <w:widowControl/>
      <w:spacing w:line="221" w:lineRule="atLeast"/>
      <w:jc w:val="left"/>
      <w:textAlignment w:val="auto"/>
    </w:pPr>
    <w:rPr>
      <w:rFonts w:ascii="Myriad Pro Light" w:hAnsi="Myriad Pro Light" w:cstheme="minorBidi"/>
      <w:color w:val="auto"/>
    </w:rPr>
  </w:style>
  <w:style w:type="paragraph" w:customStyle="1" w:styleId="Pa5">
    <w:name w:val="Pa5"/>
    <w:basedOn w:val="Default"/>
    <w:next w:val="Default"/>
    <w:uiPriority w:val="99"/>
    <w:rsid w:val="00103529"/>
    <w:pPr>
      <w:widowControl/>
      <w:spacing w:line="201" w:lineRule="atLeast"/>
      <w:jc w:val="left"/>
      <w:textAlignment w:val="auto"/>
    </w:pPr>
    <w:rPr>
      <w:rFonts w:ascii="Myriad Pro Light" w:hAnsi="Myriad Pro Light" w:cstheme="minorBidi"/>
      <w:color w:val="auto"/>
    </w:rPr>
  </w:style>
  <w:style w:type="character" w:styleId="PageNumber">
    <w:name w:val="page number"/>
    <w:rsid w:val="00103529"/>
    <w:rPr>
      <w:b/>
    </w:rPr>
  </w:style>
  <w:style w:type="paragraph" w:customStyle="1" w:styleId="Paragraph2">
    <w:name w:val="Paragraph 2"/>
    <w:basedOn w:val="Normal"/>
    <w:link w:val="Paragraph2Char"/>
    <w:qFormat/>
    <w:rsid w:val="00103529"/>
    <w:pPr>
      <w:spacing w:after="180"/>
      <w:ind w:left="360"/>
    </w:pPr>
  </w:style>
  <w:style w:type="character" w:customStyle="1" w:styleId="Paragraph2Char">
    <w:name w:val="Paragraph 2 Char"/>
    <w:basedOn w:val="DefaultParagraphFont"/>
    <w:link w:val="Paragraph2"/>
    <w:rsid w:val="00103529"/>
    <w:rPr>
      <w:rFonts w:ascii="Minion Pro" w:eastAsiaTheme="minorHAnsi" w:hAnsi="Minion Pro"/>
    </w:rPr>
  </w:style>
  <w:style w:type="paragraph" w:customStyle="1" w:styleId="Paragraph3">
    <w:name w:val="Paragraph 3"/>
    <w:basedOn w:val="Normal"/>
    <w:link w:val="Paragraph3Char"/>
    <w:qFormat/>
    <w:rsid w:val="00103529"/>
    <w:pPr>
      <w:spacing w:after="180"/>
    </w:pPr>
  </w:style>
  <w:style w:type="character" w:customStyle="1" w:styleId="Paragraph3Char">
    <w:name w:val="Paragraph 3 Char"/>
    <w:basedOn w:val="DefaultParagraphFont"/>
    <w:link w:val="Paragraph3"/>
    <w:rsid w:val="00103529"/>
    <w:rPr>
      <w:rFonts w:ascii="Minion Pro" w:eastAsiaTheme="minorHAnsi" w:hAnsi="Minion Pro"/>
    </w:rPr>
  </w:style>
  <w:style w:type="paragraph" w:customStyle="1" w:styleId="ParagraphTextItalic">
    <w:name w:val="Paragraph TextItalic"/>
    <w:basedOn w:val="Normal"/>
    <w:rsid w:val="00103529"/>
    <w:pPr>
      <w:adjustRightInd w:val="0"/>
      <w:spacing w:after="0"/>
      <w:ind w:left="576"/>
      <w:textAlignment w:val="baseline"/>
    </w:pPr>
    <w:rPr>
      <w:rFonts w:ascii="Times New Roman" w:eastAsia="Times New Roman" w:hAnsi="Times New Roman"/>
      <w:b/>
      <w:i/>
      <w:lang w:eastAsia="zh-CN"/>
    </w:rPr>
  </w:style>
  <w:style w:type="paragraph" w:customStyle="1" w:styleId="ParagraphText">
    <w:name w:val="ParagraphText"/>
    <w:autoRedefine/>
    <w:uiPriority w:val="99"/>
    <w:rsid w:val="00103529"/>
    <w:pPr>
      <w:tabs>
        <w:tab w:val="left" w:pos="1170"/>
      </w:tabs>
      <w:spacing w:after="0" w:line="240" w:lineRule="auto"/>
      <w:ind w:left="576"/>
    </w:pPr>
    <w:rPr>
      <w:rFonts w:ascii="Times New Roman" w:hAnsi="Times New Roman" w:cs="Times New Roman"/>
      <w:noProof/>
      <w:sz w:val="20"/>
      <w:szCs w:val="20"/>
      <w:lang w:eastAsia="zh-CN"/>
    </w:rPr>
  </w:style>
  <w:style w:type="character" w:customStyle="1" w:styleId="ParagraphTextBold">
    <w:name w:val="ParagraphText Bold"/>
    <w:basedOn w:val="DefaultParagraphFont"/>
    <w:rsid w:val="00103529"/>
    <w:rPr>
      <w:rFonts w:ascii="Times New Roman" w:hAnsi="Times New Roman"/>
      <w:b/>
      <w:noProof w:val="0"/>
      <w:sz w:val="20"/>
      <w:lang w:val="en-US" w:eastAsia="zh-CN" w:bidi="ar-SA"/>
    </w:rPr>
  </w:style>
  <w:style w:type="character" w:customStyle="1" w:styleId="ParagraphTextChar1">
    <w:name w:val="ParagraphText Char1"/>
    <w:basedOn w:val="DefaultParagraphFont"/>
    <w:rsid w:val="00103529"/>
    <w:rPr>
      <w:noProof w:val="0"/>
      <w:lang w:val="en-US" w:eastAsia="zh-CN" w:bidi="ar-SA"/>
    </w:rPr>
  </w:style>
  <w:style w:type="paragraph" w:customStyle="1" w:styleId="PartLabel">
    <w:name w:val="Part Label"/>
    <w:basedOn w:val="HeadingBase"/>
    <w:next w:val="Normal"/>
    <w:rsid w:val="00103529"/>
    <w:pPr>
      <w:spacing w:before="600" w:after="160"/>
      <w:jc w:val="center"/>
    </w:pPr>
    <w:rPr>
      <w:b w:val="0"/>
      <w:sz w:val="24"/>
      <w:u w:val="single"/>
    </w:rPr>
  </w:style>
  <w:style w:type="paragraph" w:customStyle="1" w:styleId="PartSubtitle">
    <w:name w:val="Part Subtitle"/>
    <w:basedOn w:val="Normal"/>
    <w:next w:val="BodyText"/>
    <w:rsid w:val="00103529"/>
    <w:pPr>
      <w:keepNext/>
      <w:adjustRightInd w:val="0"/>
      <w:spacing w:before="360"/>
      <w:jc w:val="center"/>
      <w:textAlignment w:val="baseline"/>
    </w:pPr>
    <w:rPr>
      <w:rFonts w:ascii="Arial" w:eastAsia="Times New Roman" w:hAnsi="Arial"/>
      <w:i/>
      <w:kern w:val="28"/>
      <w:sz w:val="32"/>
      <w:lang w:eastAsia="zh-CN"/>
    </w:rPr>
  </w:style>
  <w:style w:type="paragraph" w:customStyle="1" w:styleId="PartTitle">
    <w:name w:val="Part Title"/>
    <w:basedOn w:val="HeadingBase"/>
    <w:next w:val="PartSubtitle"/>
    <w:rsid w:val="00103529"/>
    <w:pPr>
      <w:spacing w:before="600"/>
      <w:jc w:val="center"/>
    </w:pPr>
  </w:style>
  <w:style w:type="paragraph" w:customStyle="1" w:styleId="PartNumber">
    <w:name w:val="PartNumber"/>
    <w:autoRedefine/>
    <w:rsid w:val="00103529"/>
    <w:pPr>
      <w:widowControl w:val="0"/>
      <w:adjustRightInd w:val="0"/>
      <w:spacing w:after="0" w:line="240" w:lineRule="auto"/>
      <w:jc w:val="right"/>
      <w:textAlignment w:val="baseline"/>
    </w:pPr>
    <w:rPr>
      <w:rFonts w:ascii="Times New Roman" w:hAnsi="Times New Roman" w:cs="Times New Roman"/>
      <w:sz w:val="16"/>
      <w:szCs w:val="20"/>
      <w:lang w:eastAsia="zh-CN"/>
    </w:rPr>
  </w:style>
  <w:style w:type="paragraph" w:customStyle="1" w:styleId="Picture">
    <w:name w:val="Picture"/>
    <w:basedOn w:val="BodyText"/>
    <w:next w:val="Caption"/>
    <w:rsid w:val="00103529"/>
    <w:pPr>
      <w:keepNext/>
    </w:pPr>
  </w:style>
  <w:style w:type="character" w:styleId="PlaceholderText">
    <w:name w:val="Placeholder Text"/>
    <w:basedOn w:val="DefaultParagraphFont"/>
    <w:uiPriority w:val="99"/>
    <w:semiHidden/>
    <w:rsid w:val="00103529"/>
    <w:rPr>
      <w:color w:val="808080"/>
    </w:rPr>
  </w:style>
  <w:style w:type="paragraph" w:styleId="PlainText">
    <w:name w:val="Plain Text"/>
    <w:basedOn w:val="Normal"/>
    <w:link w:val="PlainTextChar"/>
    <w:uiPriority w:val="99"/>
    <w:semiHidden/>
    <w:unhideWhenUsed/>
    <w:rsid w:val="00103529"/>
    <w:pPr>
      <w:adjustRightInd w:val="0"/>
      <w:spacing w:after="0"/>
      <w:textAlignment w:val="baseline"/>
    </w:pPr>
    <w:rPr>
      <w:rFonts w:ascii="Consolas" w:hAnsi="Consolas"/>
    </w:rPr>
  </w:style>
  <w:style w:type="character" w:customStyle="1" w:styleId="PlainTextChar">
    <w:name w:val="Plain Text Char"/>
    <w:basedOn w:val="DefaultParagraphFont"/>
    <w:link w:val="PlainText"/>
    <w:uiPriority w:val="99"/>
    <w:semiHidden/>
    <w:rsid w:val="00103529"/>
    <w:rPr>
      <w:rFonts w:ascii="Consolas" w:eastAsiaTheme="minorHAnsi" w:hAnsi="Consolas"/>
      <w:sz w:val="21"/>
      <w:szCs w:val="21"/>
    </w:rPr>
  </w:style>
  <w:style w:type="paragraph" w:customStyle="1" w:styleId="preface">
    <w:name w:val="preface"/>
    <w:basedOn w:val="Heading4"/>
    <w:next w:val="Normal"/>
    <w:link w:val="prefaceChar"/>
    <w:autoRedefine/>
    <w:rsid w:val="00103529"/>
    <w:pPr>
      <w:pBdr>
        <w:bottom w:val="single" w:sz="18" w:space="1" w:color="auto"/>
      </w:pBdr>
      <w:spacing w:before="240"/>
    </w:pPr>
    <w:rPr>
      <w:rFonts w:ascii="Minion Pro" w:hAnsi="Minion Pro"/>
      <w:bCs w:val="0"/>
      <w:szCs w:val="20"/>
      <w:lang w:eastAsia="zh-CN"/>
    </w:rPr>
  </w:style>
  <w:style w:type="character" w:customStyle="1" w:styleId="prefaceChar">
    <w:name w:val="preface Char"/>
    <w:basedOn w:val="Heading4Char"/>
    <w:link w:val="preface"/>
    <w:rsid w:val="00103529"/>
    <w:rPr>
      <w:rFonts w:ascii="Minion Pro" w:hAnsi="Minion Pro" w:cs="Times New Roman"/>
      <w:bCs w:val="0"/>
      <w:iCs/>
      <w:kern w:val="32"/>
      <w:sz w:val="22"/>
      <w:szCs w:val="20"/>
      <w:lang w:eastAsia="zh-CN"/>
    </w:rPr>
  </w:style>
  <w:style w:type="paragraph" w:customStyle="1" w:styleId="PrefaceIndex">
    <w:name w:val="Preface_Index"/>
    <w:basedOn w:val="Normal"/>
    <w:next w:val="Normal"/>
    <w:rsid w:val="00103529"/>
    <w:pPr>
      <w:adjustRightInd w:val="0"/>
      <w:spacing w:after="0"/>
      <w:textAlignment w:val="baseline"/>
      <w:outlineLvl w:val="0"/>
    </w:pPr>
    <w:rPr>
      <w:rFonts w:ascii="Arial" w:eastAsia="Times New Roman" w:hAnsi="Arial"/>
      <w:b/>
      <w:sz w:val="40"/>
      <w:lang w:eastAsia="zh-CN"/>
    </w:rPr>
  </w:style>
  <w:style w:type="paragraph" w:customStyle="1" w:styleId="preface1">
    <w:name w:val="preface1"/>
    <w:basedOn w:val="Heading4"/>
    <w:next w:val="Normal"/>
    <w:rsid w:val="00103529"/>
    <w:pPr>
      <w:pBdr>
        <w:bottom w:val="single" w:sz="18" w:space="1" w:color="auto"/>
      </w:pBdr>
      <w:adjustRightInd w:val="0"/>
      <w:spacing w:before="240"/>
      <w:textAlignment w:val="baseline"/>
    </w:pPr>
    <w:rPr>
      <w:rFonts w:ascii="Times New Roman" w:eastAsia="Times New Roman" w:hAnsi="Times New Roman"/>
      <w:bCs w:val="0"/>
      <w:sz w:val="28"/>
      <w:szCs w:val="20"/>
      <w:lang w:eastAsia="zh-CN"/>
    </w:rPr>
  </w:style>
  <w:style w:type="paragraph" w:styleId="Quote">
    <w:name w:val="Quote"/>
    <w:basedOn w:val="Normal"/>
    <w:next w:val="Normal"/>
    <w:link w:val="QuoteChar"/>
    <w:uiPriority w:val="29"/>
    <w:qFormat/>
    <w:rsid w:val="000710B4"/>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0710B4"/>
    <w:rPr>
      <w:i/>
      <w:iCs/>
      <w:color w:val="262626" w:themeColor="text1" w:themeTint="D9"/>
    </w:rPr>
  </w:style>
  <w:style w:type="paragraph" w:customStyle="1" w:styleId="Section1headings">
    <w:name w:val="Section 1 headings"/>
    <w:basedOn w:val="preface"/>
    <w:link w:val="Section1headingsChar"/>
    <w:rsid w:val="00103529"/>
  </w:style>
  <w:style w:type="character" w:customStyle="1" w:styleId="Section1headingsChar">
    <w:name w:val="Section 1 headings Char"/>
    <w:basedOn w:val="prefaceChar"/>
    <w:link w:val="Section1headings"/>
    <w:rsid w:val="00103529"/>
    <w:rPr>
      <w:rFonts w:ascii="Minion Pro" w:hAnsi="Minion Pro" w:cs="Times New Roman"/>
      <w:bCs w:val="0"/>
      <w:iCs/>
      <w:kern w:val="32"/>
      <w:sz w:val="22"/>
      <w:szCs w:val="20"/>
      <w:lang w:eastAsia="zh-CN"/>
    </w:rPr>
  </w:style>
  <w:style w:type="paragraph" w:customStyle="1" w:styleId="SectionHeading">
    <w:name w:val="Section Heading"/>
    <w:basedOn w:val="HeadingBase"/>
    <w:rsid w:val="00103529"/>
    <w:pPr>
      <w:spacing w:before="120" w:after="160"/>
    </w:pPr>
    <w:rPr>
      <w:sz w:val="28"/>
    </w:rPr>
  </w:style>
  <w:style w:type="paragraph" w:customStyle="1" w:styleId="SectionLabel">
    <w:name w:val="Section Label"/>
    <w:basedOn w:val="HeadingBase"/>
    <w:next w:val="BodyText"/>
    <w:rsid w:val="00103529"/>
    <w:pPr>
      <w:keepLines/>
      <w:spacing w:after="360"/>
      <w:jc w:val="center"/>
    </w:pPr>
  </w:style>
  <w:style w:type="character" w:styleId="Strong">
    <w:name w:val="Strong"/>
    <w:basedOn w:val="DefaultParagraphFont"/>
    <w:uiPriority w:val="22"/>
    <w:qFormat/>
    <w:rsid w:val="000710B4"/>
    <w:rPr>
      <w:b/>
      <w:bCs/>
    </w:rPr>
  </w:style>
  <w:style w:type="paragraph" w:styleId="Title">
    <w:name w:val="Title"/>
    <w:basedOn w:val="Normal"/>
    <w:next w:val="Normal"/>
    <w:link w:val="TitleChar"/>
    <w:uiPriority w:val="10"/>
    <w:qFormat/>
    <w:rsid w:val="000710B4"/>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710B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710B4"/>
    <w:pPr>
      <w:numPr>
        <w:ilvl w:val="1"/>
      </w:numPr>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710B4"/>
    <w:rPr>
      <w:rFonts w:asciiTheme="majorHAnsi" w:eastAsiaTheme="majorEastAsia" w:hAnsiTheme="majorHAnsi" w:cstheme="majorBidi"/>
      <w:sz w:val="30"/>
      <w:szCs w:val="30"/>
    </w:rPr>
  </w:style>
  <w:style w:type="paragraph" w:customStyle="1" w:styleId="SubtitleCover">
    <w:name w:val="Subtitle Cover"/>
    <w:basedOn w:val="Normal"/>
    <w:next w:val="BodyText"/>
    <w:rsid w:val="00103529"/>
    <w:pPr>
      <w:keepNext/>
      <w:adjustRightInd w:val="0"/>
      <w:spacing w:before="240" w:after="160"/>
      <w:jc w:val="center"/>
      <w:textAlignment w:val="baseline"/>
    </w:pPr>
    <w:rPr>
      <w:rFonts w:ascii="Arial" w:eastAsia="Times New Roman" w:hAnsi="Arial"/>
      <w:i/>
      <w:kern w:val="28"/>
      <w:sz w:val="36"/>
      <w:lang w:eastAsia="zh-CN"/>
    </w:rPr>
  </w:style>
  <w:style w:type="character" w:customStyle="1" w:styleId="Superscript">
    <w:name w:val="Superscript"/>
    <w:rsid w:val="00103529"/>
    <w:rPr>
      <w:position w:val="0"/>
      <w:vertAlign w:val="superscript"/>
    </w:rPr>
  </w:style>
  <w:style w:type="paragraph" w:customStyle="1" w:styleId="supnorm">
    <w:name w:val="supnorm"/>
    <w:basedOn w:val="Normal"/>
    <w:rsid w:val="00103529"/>
    <w:pPr>
      <w:adjustRightInd w:val="0"/>
      <w:textAlignment w:val="baseline"/>
    </w:pPr>
    <w:rPr>
      <w:rFonts w:ascii="Times New Roman" w:eastAsia="Times New Roman" w:hAnsi="Times New Roman"/>
      <w:lang w:eastAsia="zh-CN"/>
    </w:rPr>
  </w:style>
  <w:style w:type="paragraph" w:customStyle="1" w:styleId="tabcom">
    <w:name w:val="tabcom"/>
    <w:basedOn w:val="Normal"/>
    <w:rsid w:val="00103529"/>
    <w:pPr>
      <w:adjustRightInd w:val="0"/>
      <w:spacing w:after="0"/>
      <w:textAlignment w:val="baseline"/>
    </w:pPr>
    <w:rPr>
      <w:rFonts w:ascii="Courier New" w:eastAsia="Times New Roman" w:hAnsi="Courier New"/>
      <w:sz w:val="16"/>
      <w:lang w:eastAsia="zh-CN"/>
    </w:rPr>
  </w:style>
  <w:style w:type="table" w:styleId="TableGrid">
    <w:name w:val="Table Grid"/>
    <w:aliases w:val="Table"/>
    <w:basedOn w:val="TableNormal"/>
    <w:uiPriority w:val="59"/>
    <w:rsid w:val="00103529"/>
    <w:pPr>
      <w:spacing w:after="0" w:line="240" w:lineRule="auto"/>
    </w:pPr>
    <w:rPr>
      <w:rFonts w:ascii="Minion Pro" w:hAnsi="Minion Pro"/>
      <w:sz w:val="24"/>
      <w:lang w:bidi="en-US"/>
    </w:rPr>
    <w:tblPr>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rFonts w:ascii="Monotype Corsiva" w:hAnsi="Monotype Corsiva"/>
        <w:b/>
        <w:sz w:val="24"/>
      </w:rPr>
      <w:tblPr/>
      <w:tcPr>
        <w:shd w:val="clear" w:color="auto" w:fill="A6A6A6" w:themeFill="background1" w:themeFillShade="A6"/>
      </w:tcPr>
    </w:tblStylePr>
  </w:style>
  <w:style w:type="paragraph" w:customStyle="1" w:styleId="Tablename0">
    <w:name w:val="Table name"/>
    <w:basedOn w:val="FigureName"/>
    <w:link w:val="TablenameChar0"/>
    <w:rsid w:val="00103529"/>
    <w:pPr>
      <w:ind w:left="720" w:firstLine="720"/>
      <w:jc w:val="both"/>
    </w:pPr>
  </w:style>
  <w:style w:type="character" w:customStyle="1" w:styleId="TablenameChar0">
    <w:name w:val="Table name Char"/>
    <w:basedOn w:val="FigureNameChar"/>
    <w:link w:val="Tablename0"/>
    <w:rsid w:val="00103529"/>
    <w:rPr>
      <w:rFonts w:ascii="Minion Pro" w:eastAsiaTheme="minorHAnsi" w:hAnsi="Minion Pro" w:cs="Times New Roman"/>
      <w:b/>
      <w:bCs/>
      <w:sz w:val="20"/>
      <w:szCs w:val="24"/>
    </w:rPr>
  </w:style>
  <w:style w:type="paragraph" w:styleId="TableofAuthorities">
    <w:name w:val="table of authorities"/>
    <w:basedOn w:val="Normal"/>
    <w:semiHidden/>
    <w:rsid w:val="00103529"/>
    <w:pPr>
      <w:tabs>
        <w:tab w:val="right" w:leader="dot" w:pos="8640"/>
      </w:tabs>
      <w:adjustRightInd w:val="0"/>
      <w:spacing w:after="0"/>
      <w:ind w:left="360" w:hanging="360"/>
      <w:textAlignment w:val="baseline"/>
    </w:pPr>
    <w:rPr>
      <w:rFonts w:ascii="Times New Roman" w:eastAsia="Times New Roman" w:hAnsi="Times New Roman"/>
      <w:lang w:eastAsia="zh-CN"/>
    </w:rPr>
  </w:style>
  <w:style w:type="paragraph" w:styleId="TableofFigures">
    <w:name w:val="table of figures"/>
    <w:basedOn w:val="Normal"/>
    <w:semiHidden/>
    <w:rsid w:val="00103529"/>
    <w:pPr>
      <w:tabs>
        <w:tab w:val="right" w:leader="dot" w:pos="8640"/>
      </w:tabs>
      <w:adjustRightInd w:val="0"/>
      <w:spacing w:after="0"/>
      <w:ind w:hanging="720"/>
      <w:textAlignment w:val="baseline"/>
    </w:pPr>
    <w:rPr>
      <w:rFonts w:ascii="Times New Roman" w:eastAsia="Times New Roman" w:hAnsi="Times New Roman"/>
      <w:lang w:eastAsia="zh-CN"/>
    </w:rPr>
  </w:style>
  <w:style w:type="paragraph" w:customStyle="1" w:styleId="TableText">
    <w:name w:val="Table Text"/>
    <w:basedOn w:val="Normal"/>
    <w:rsid w:val="009731BF"/>
    <w:pPr>
      <w:ind w:left="0"/>
    </w:pPr>
  </w:style>
  <w:style w:type="table" w:customStyle="1" w:styleId="TableStyle">
    <w:name w:val="TableStyle"/>
    <w:basedOn w:val="TableGrid"/>
    <w:rsid w:val="00103529"/>
    <w:rPr>
      <w:rFonts w:eastAsia="Calibri" w:cs="Times New Roman"/>
      <w:sz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wordWrap/>
        <w:ind w:leftChars="0" w:left="576"/>
        <w:jc w:val="center"/>
      </w:pPr>
      <w:rPr>
        <w:rFonts w:ascii="Times New Roman" w:hAnsi="Times New Roman"/>
        <w:b/>
        <w:sz w:val="20"/>
      </w:rPr>
      <w:tblPr/>
      <w:tcPr>
        <w:shd w:val="clear" w:color="auto" w:fill="A6A6A6" w:themeFill="background1" w:themeFillShade="A6"/>
      </w:tcPr>
    </w:tblStylePr>
  </w:style>
  <w:style w:type="paragraph" w:customStyle="1" w:styleId="TableText1">
    <w:name w:val="TableText1"/>
    <w:autoRedefine/>
    <w:rsid w:val="00103529"/>
    <w:pPr>
      <w:widowControl w:val="0"/>
      <w:adjustRightInd w:val="0"/>
      <w:spacing w:after="0" w:line="240" w:lineRule="auto"/>
      <w:jc w:val="both"/>
      <w:textAlignment w:val="baseline"/>
    </w:pPr>
    <w:rPr>
      <w:rFonts w:ascii="Times New Roman" w:hAnsi="Times New Roman" w:cs="Times New Roman"/>
      <w:b/>
      <w:sz w:val="18"/>
      <w:szCs w:val="20"/>
      <w:lang w:eastAsia="zh-CN"/>
    </w:rPr>
  </w:style>
  <w:style w:type="character" w:customStyle="1" w:styleId="TableText1Char">
    <w:name w:val="TableText1 Char"/>
    <w:basedOn w:val="DefaultParagraphFont"/>
    <w:rsid w:val="00103529"/>
    <w:rPr>
      <w:b/>
      <w:noProof w:val="0"/>
      <w:sz w:val="18"/>
      <w:lang w:val="en-US" w:eastAsia="zh-CN" w:bidi="ar-SA"/>
    </w:rPr>
  </w:style>
  <w:style w:type="paragraph" w:customStyle="1" w:styleId="TableText2">
    <w:name w:val="TableText2"/>
    <w:autoRedefine/>
    <w:rsid w:val="00103529"/>
    <w:pPr>
      <w:widowControl w:val="0"/>
      <w:adjustRightInd w:val="0"/>
      <w:spacing w:after="0" w:line="240" w:lineRule="auto"/>
      <w:textAlignment w:val="baseline"/>
    </w:pPr>
    <w:rPr>
      <w:rFonts w:ascii="Times New Roman" w:hAnsi="Times New Roman" w:cs="Times New Roman"/>
      <w:sz w:val="20"/>
      <w:szCs w:val="20"/>
      <w:lang w:eastAsia="zh-CN"/>
    </w:rPr>
  </w:style>
  <w:style w:type="paragraph" w:customStyle="1" w:styleId="tabtxt2">
    <w:name w:val="tabtxt2"/>
    <w:basedOn w:val="TableText"/>
    <w:rsid w:val="00103529"/>
    <w:pPr>
      <w:adjustRightInd w:val="0"/>
      <w:textAlignment w:val="baseline"/>
    </w:pPr>
    <w:rPr>
      <w:b/>
      <w:sz w:val="16"/>
    </w:rPr>
  </w:style>
  <w:style w:type="paragraph" w:customStyle="1" w:styleId="TitleCover">
    <w:name w:val="Title Cover"/>
    <w:basedOn w:val="HeadingBase"/>
    <w:next w:val="SubtitleCover"/>
    <w:rsid w:val="00103529"/>
    <w:pPr>
      <w:spacing w:before="720" w:after="160"/>
      <w:jc w:val="center"/>
    </w:pPr>
    <w:rPr>
      <w:sz w:val="48"/>
    </w:rPr>
  </w:style>
  <w:style w:type="paragraph" w:styleId="TOAHeading">
    <w:name w:val="toa heading"/>
    <w:basedOn w:val="SectionHeading"/>
    <w:next w:val="TableofAuthorities"/>
    <w:semiHidden/>
    <w:rsid w:val="00103529"/>
  </w:style>
  <w:style w:type="paragraph" w:styleId="TOC1">
    <w:name w:val="toc 1"/>
    <w:basedOn w:val="Normal"/>
    <w:next w:val="Normal"/>
    <w:autoRedefine/>
    <w:uiPriority w:val="39"/>
    <w:unhideWhenUsed/>
    <w:qFormat/>
    <w:rsid w:val="00902866"/>
    <w:pPr>
      <w:tabs>
        <w:tab w:val="right" w:leader="dot" w:pos="9350"/>
      </w:tabs>
      <w:spacing w:after="100"/>
      <w:ind w:left="57"/>
    </w:pPr>
    <w:rPr>
      <w:b/>
      <w:bCs/>
      <w:noProof/>
      <w:sz w:val="22"/>
      <w:szCs w:val="22"/>
    </w:rPr>
  </w:style>
  <w:style w:type="paragraph" w:styleId="TOC2">
    <w:name w:val="toc 2"/>
    <w:basedOn w:val="Normal"/>
    <w:next w:val="Normal"/>
    <w:autoRedefine/>
    <w:uiPriority w:val="39"/>
    <w:unhideWhenUsed/>
    <w:qFormat/>
    <w:rsid w:val="00A56194"/>
    <w:pPr>
      <w:spacing w:after="100"/>
      <w:ind w:left="567"/>
    </w:pPr>
  </w:style>
  <w:style w:type="paragraph" w:styleId="TOC3">
    <w:name w:val="toc 3"/>
    <w:basedOn w:val="Normal"/>
    <w:next w:val="Normal"/>
    <w:autoRedefine/>
    <w:uiPriority w:val="39"/>
    <w:unhideWhenUsed/>
    <w:qFormat/>
    <w:rsid w:val="00A56194"/>
    <w:pPr>
      <w:spacing w:after="100"/>
      <w:ind w:left="1134"/>
    </w:pPr>
  </w:style>
  <w:style w:type="paragraph" w:styleId="TOC4">
    <w:name w:val="toc 4"/>
    <w:basedOn w:val="Normal"/>
    <w:next w:val="Normal"/>
    <w:autoRedefine/>
    <w:uiPriority w:val="39"/>
    <w:unhideWhenUsed/>
    <w:rsid w:val="00103529"/>
    <w:pPr>
      <w:spacing w:after="100"/>
      <w:ind w:left="660"/>
    </w:pPr>
  </w:style>
  <w:style w:type="paragraph" w:styleId="TOC5">
    <w:name w:val="toc 5"/>
    <w:basedOn w:val="Normal"/>
    <w:semiHidden/>
    <w:rsid w:val="00103529"/>
    <w:pPr>
      <w:tabs>
        <w:tab w:val="right" w:leader="dot" w:pos="8640"/>
      </w:tabs>
      <w:adjustRightInd w:val="0"/>
      <w:spacing w:after="0"/>
      <w:ind w:left="1440"/>
      <w:textAlignment w:val="baseline"/>
    </w:pPr>
    <w:rPr>
      <w:rFonts w:ascii="Times New Roman" w:eastAsia="Times New Roman" w:hAnsi="Times New Roman"/>
      <w:lang w:eastAsia="zh-CN"/>
    </w:rPr>
  </w:style>
  <w:style w:type="paragraph" w:styleId="TOC6">
    <w:name w:val="toc 6"/>
    <w:basedOn w:val="Normal"/>
    <w:semiHidden/>
    <w:rsid w:val="00103529"/>
    <w:pPr>
      <w:tabs>
        <w:tab w:val="right" w:leader="dot" w:pos="8640"/>
      </w:tabs>
      <w:adjustRightInd w:val="0"/>
      <w:spacing w:after="0"/>
      <w:ind w:left="1800"/>
      <w:textAlignment w:val="baseline"/>
    </w:pPr>
    <w:rPr>
      <w:rFonts w:ascii="Times New Roman" w:eastAsia="Times New Roman" w:hAnsi="Times New Roman"/>
      <w:lang w:eastAsia="zh-CN"/>
    </w:rPr>
  </w:style>
  <w:style w:type="paragraph" w:styleId="TOC7">
    <w:name w:val="toc 7"/>
    <w:basedOn w:val="Normal"/>
    <w:semiHidden/>
    <w:rsid w:val="00103529"/>
    <w:pPr>
      <w:tabs>
        <w:tab w:val="right" w:leader="dot" w:pos="8640"/>
      </w:tabs>
      <w:adjustRightInd w:val="0"/>
      <w:spacing w:after="0"/>
      <w:ind w:left="2160"/>
      <w:textAlignment w:val="baseline"/>
    </w:pPr>
    <w:rPr>
      <w:rFonts w:ascii="Times New Roman" w:eastAsia="Times New Roman" w:hAnsi="Times New Roman"/>
      <w:lang w:eastAsia="zh-CN"/>
    </w:rPr>
  </w:style>
  <w:style w:type="paragraph" w:styleId="TOC8">
    <w:name w:val="toc 8"/>
    <w:basedOn w:val="Normal"/>
    <w:semiHidden/>
    <w:rsid w:val="00103529"/>
    <w:pPr>
      <w:tabs>
        <w:tab w:val="right" w:leader="dot" w:pos="8640"/>
      </w:tabs>
      <w:adjustRightInd w:val="0"/>
      <w:spacing w:after="0"/>
      <w:ind w:left="2520"/>
      <w:textAlignment w:val="baseline"/>
    </w:pPr>
    <w:rPr>
      <w:rFonts w:ascii="Times New Roman" w:eastAsia="Times New Roman" w:hAnsi="Times New Roman"/>
      <w:lang w:eastAsia="zh-CN"/>
    </w:rPr>
  </w:style>
  <w:style w:type="paragraph" w:styleId="TOC9">
    <w:name w:val="toc 9"/>
    <w:basedOn w:val="Normal"/>
    <w:semiHidden/>
    <w:rsid w:val="00103529"/>
    <w:pPr>
      <w:tabs>
        <w:tab w:val="right" w:leader="dot" w:pos="8640"/>
      </w:tabs>
      <w:adjustRightInd w:val="0"/>
      <w:spacing w:after="0"/>
      <w:ind w:left="2880"/>
      <w:textAlignment w:val="baseline"/>
    </w:pPr>
    <w:rPr>
      <w:rFonts w:ascii="Times New Roman" w:eastAsia="Times New Roman" w:hAnsi="Times New Roman"/>
      <w:lang w:eastAsia="zh-CN"/>
    </w:rPr>
  </w:style>
  <w:style w:type="paragraph" w:customStyle="1" w:styleId="TOCBase">
    <w:name w:val="TOC Base"/>
    <w:basedOn w:val="Normal"/>
    <w:rsid w:val="00103529"/>
    <w:pPr>
      <w:tabs>
        <w:tab w:val="right" w:leader="dot" w:pos="8640"/>
      </w:tabs>
      <w:adjustRightInd w:val="0"/>
      <w:spacing w:after="0"/>
      <w:textAlignment w:val="baseline"/>
    </w:pPr>
    <w:rPr>
      <w:rFonts w:ascii="Times New Roman" w:eastAsia="Times New Roman" w:hAnsi="Times New Roman"/>
      <w:lang w:eastAsia="zh-CN"/>
    </w:rPr>
  </w:style>
  <w:style w:type="paragraph" w:styleId="TOCHeading">
    <w:name w:val="TOC Heading"/>
    <w:basedOn w:val="Heading1"/>
    <w:next w:val="Normal"/>
    <w:uiPriority w:val="39"/>
    <w:unhideWhenUsed/>
    <w:qFormat/>
    <w:rsid w:val="009731BF"/>
    <w:pPr>
      <w:keepLines/>
      <w:numPr>
        <w:numId w:val="0"/>
      </w:numPr>
      <w:spacing w:after="0" w:line="276" w:lineRule="auto"/>
      <w:outlineLvl w:val="9"/>
    </w:pPr>
    <w:rPr>
      <w:rFonts w:ascii="Cambria" w:eastAsia="MS Gothic" w:hAnsi="Cambria" w:cs="Times New Roman"/>
      <w:color w:val="365F91"/>
      <w:kern w:val="0"/>
      <w:sz w:val="28"/>
      <w:szCs w:val="28"/>
      <w:lang w:eastAsia="ja-JP"/>
    </w:rPr>
  </w:style>
  <w:style w:type="paragraph" w:customStyle="1" w:styleId="UserGuide">
    <w:name w:val="User Guide"/>
    <w:basedOn w:val="Normal"/>
    <w:link w:val="UserGuideChar"/>
    <w:rsid w:val="00103529"/>
    <w:rPr>
      <w:color w:val="C00000"/>
      <w:sz w:val="60"/>
      <w:szCs w:val="60"/>
    </w:rPr>
  </w:style>
  <w:style w:type="character" w:customStyle="1" w:styleId="UserGuideChar">
    <w:name w:val="User Guide Char"/>
    <w:basedOn w:val="DefaultParagraphFont"/>
    <w:link w:val="UserGuide"/>
    <w:rsid w:val="00103529"/>
    <w:rPr>
      <w:rFonts w:ascii="Minion Pro" w:eastAsiaTheme="minorHAnsi" w:hAnsi="Minion Pro"/>
      <w:color w:val="C00000"/>
      <w:sz w:val="60"/>
      <w:szCs w:val="60"/>
    </w:rPr>
  </w:style>
  <w:style w:type="paragraph" w:customStyle="1" w:styleId="numbered">
    <w:name w:val="numbered"/>
    <w:basedOn w:val="Normal"/>
    <w:rsid w:val="00063FD0"/>
    <w:pPr>
      <w:spacing w:before="100" w:after="100"/>
    </w:pPr>
    <w:rPr>
      <w:rFonts w:ascii="Verdana" w:eastAsia="Times New Roman" w:hAnsi="Verdana"/>
    </w:rPr>
  </w:style>
  <w:style w:type="paragraph" w:customStyle="1" w:styleId="note0">
    <w:name w:val="note"/>
    <w:basedOn w:val="Normal"/>
    <w:rsid w:val="00350229"/>
    <w:pPr>
      <w:spacing w:after="0"/>
    </w:pPr>
    <w:rPr>
      <w:rFonts w:ascii="Verdana" w:eastAsia="Times New Roman" w:hAnsi="Verdana"/>
    </w:rPr>
  </w:style>
  <w:style w:type="paragraph" w:customStyle="1" w:styleId="default0">
    <w:name w:val="default"/>
    <w:basedOn w:val="Normal"/>
    <w:rsid w:val="00EE52E1"/>
    <w:pPr>
      <w:spacing w:before="100" w:after="100"/>
    </w:pPr>
    <w:rPr>
      <w:rFonts w:ascii="Verdana" w:eastAsia="Times New Roman" w:hAnsi="Verdana"/>
    </w:rPr>
  </w:style>
  <w:style w:type="character" w:styleId="HTMLCode">
    <w:name w:val="HTML Code"/>
    <w:uiPriority w:val="99"/>
    <w:semiHidden/>
    <w:unhideWhenUsed/>
    <w:rsid w:val="00393962"/>
    <w:rPr>
      <w:rFonts w:ascii="Courier New" w:eastAsia="Times New Roman" w:hAnsi="Courier New" w:cs="Courier New"/>
      <w:sz w:val="20"/>
      <w:szCs w:val="20"/>
    </w:rPr>
  </w:style>
  <w:style w:type="character" w:styleId="IntenseEmphasis">
    <w:name w:val="Intense Emphasis"/>
    <w:basedOn w:val="DefaultParagraphFont"/>
    <w:uiPriority w:val="21"/>
    <w:qFormat/>
    <w:rsid w:val="000710B4"/>
    <w:rPr>
      <w:b/>
      <w:bCs/>
      <w:i/>
      <w:iCs/>
    </w:rPr>
  </w:style>
  <w:style w:type="paragraph" w:styleId="IntenseQuote">
    <w:name w:val="Intense Quote"/>
    <w:basedOn w:val="Normal"/>
    <w:next w:val="Normal"/>
    <w:link w:val="IntenseQuoteChar"/>
    <w:uiPriority w:val="30"/>
    <w:qFormat/>
    <w:rsid w:val="000710B4"/>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710B4"/>
    <w:rPr>
      <w:rFonts w:asciiTheme="majorHAnsi" w:eastAsiaTheme="majorEastAsia" w:hAnsiTheme="majorHAnsi" w:cstheme="majorBidi"/>
      <w:i/>
      <w:iCs/>
      <w:color w:val="F79646" w:themeColor="accent6"/>
      <w:sz w:val="32"/>
      <w:szCs w:val="32"/>
    </w:rPr>
  </w:style>
  <w:style w:type="character" w:styleId="IntenseReference">
    <w:name w:val="Intense Reference"/>
    <w:basedOn w:val="DefaultParagraphFont"/>
    <w:uiPriority w:val="32"/>
    <w:qFormat/>
    <w:rsid w:val="000710B4"/>
    <w:rPr>
      <w:b/>
      <w:bCs/>
      <w:smallCaps/>
      <w:color w:val="F79646" w:themeColor="accent6"/>
    </w:rPr>
  </w:style>
  <w:style w:type="paragraph" w:customStyle="1" w:styleId="FooterStyle">
    <w:name w:val="Footer Style"/>
    <w:basedOn w:val="Footer"/>
    <w:rsid w:val="008C5180"/>
    <w:pPr>
      <w:tabs>
        <w:tab w:val="clear" w:pos="4680"/>
        <w:tab w:val="clear" w:pos="9360"/>
        <w:tab w:val="center" w:pos="4320"/>
        <w:tab w:val="right" w:pos="8640"/>
      </w:tabs>
      <w:jc w:val="right"/>
    </w:pPr>
    <w:rPr>
      <w:rFonts w:ascii="Arial" w:eastAsia="Times New Roman" w:hAnsi="Arial" w:cs="Mangal"/>
      <w:i/>
      <w:lang w:bidi="hi-IN"/>
    </w:rPr>
  </w:style>
  <w:style w:type="character" w:styleId="SubtleEmphasis">
    <w:name w:val="Subtle Emphasis"/>
    <w:basedOn w:val="DefaultParagraphFont"/>
    <w:uiPriority w:val="19"/>
    <w:qFormat/>
    <w:rsid w:val="000710B4"/>
    <w:rPr>
      <w:i/>
      <w:iCs/>
    </w:rPr>
  </w:style>
  <w:style w:type="character" w:styleId="SubtleReference">
    <w:name w:val="Subtle Reference"/>
    <w:basedOn w:val="DefaultParagraphFont"/>
    <w:uiPriority w:val="31"/>
    <w:qFormat/>
    <w:rsid w:val="000710B4"/>
    <w:rPr>
      <w:smallCaps/>
      <w:color w:val="595959" w:themeColor="text1" w:themeTint="A6"/>
    </w:rPr>
  </w:style>
  <w:style w:type="character" w:styleId="BookTitle">
    <w:name w:val="Book Title"/>
    <w:basedOn w:val="DefaultParagraphFont"/>
    <w:uiPriority w:val="33"/>
    <w:qFormat/>
    <w:rsid w:val="000710B4"/>
    <w:rPr>
      <w:b/>
      <w:bCs/>
      <w:caps w:val="0"/>
      <w:smallCaps/>
      <w:spacing w:val="7"/>
      <w:sz w:val="21"/>
      <w:szCs w:val="21"/>
    </w:rPr>
  </w:style>
  <w:style w:type="paragraph" w:customStyle="1" w:styleId="StyleHeading1Justified">
    <w:name w:val="Style Heading 1 + Justified"/>
    <w:basedOn w:val="Heading1"/>
    <w:rsid w:val="002209E6"/>
    <w:pPr>
      <w:jc w:val="both"/>
    </w:pPr>
    <w:rPr>
      <w:rFonts w:eastAsia="Times New Roman" w:cs="Times New Roman"/>
      <w:b w:val="0"/>
      <w:szCs w:val="20"/>
    </w:rPr>
  </w:style>
  <w:style w:type="paragraph" w:styleId="Revision">
    <w:name w:val="Revision"/>
    <w:hidden/>
    <w:uiPriority w:val="99"/>
    <w:semiHidden/>
    <w:rsid w:val="00EB6114"/>
    <w:pPr>
      <w:spacing w:after="0" w:line="240" w:lineRule="auto"/>
    </w:pPr>
  </w:style>
  <w:style w:type="character" w:customStyle="1" w:styleId="UnresolvedMention1">
    <w:name w:val="Unresolved Mention1"/>
    <w:basedOn w:val="DefaultParagraphFont"/>
    <w:uiPriority w:val="99"/>
    <w:semiHidden/>
    <w:unhideWhenUsed/>
    <w:rsid w:val="002E5BD0"/>
    <w:rPr>
      <w:color w:val="605E5C"/>
      <w:shd w:val="clear" w:color="auto" w:fill="E1DFDD"/>
    </w:rPr>
  </w:style>
  <w:style w:type="numbering" w:customStyle="1" w:styleId="WWNum36">
    <w:name w:val="WWNum36"/>
    <w:basedOn w:val="NoList"/>
    <w:rsid w:val="00082826"/>
    <w:pPr>
      <w:numPr>
        <w:numId w:val="10"/>
      </w:numPr>
    </w:pPr>
  </w:style>
  <w:style w:type="character" w:customStyle="1" w:styleId="UnresolvedMention2">
    <w:name w:val="Unresolved Mention2"/>
    <w:basedOn w:val="DefaultParagraphFont"/>
    <w:uiPriority w:val="99"/>
    <w:semiHidden/>
    <w:unhideWhenUsed/>
    <w:rsid w:val="00E5424D"/>
    <w:rPr>
      <w:color w:val="605E5C"/>
      <w:shd w:val="clear" w:color="auto" w:fill="E1DFDD"/>
    </w:rPr>
  </w:style>
  <w:style w:type="paragraph" w:customStyle="1" w:styleId="Standard">
    <w:name w:val="Standard"/>
    <w:rsid w:val="0036502F"/>
    <w:pPr>
      <w:suppressAutoHyphens/>
      <w:autoSpaceDN w:val="0"/>
      <w:textAlignment w:val="baseline"/>
    </w:pPr>
    <w:rPr>
      <w:rFonts w:ascii="Calibri" w:eastAsia="Droid Sans Fallback" w:hAnsi="Calibri" w:cs="DejaVu Sans"/>
      <w:kern w:val="3"/>
    </w:rPr>
  </w:style>
  <w:style w:type="paragraph" w:customStyle="1" w:styleId="Bullet">
    <w:name w:val="Bullet"/>
    <w:basedOn w:val="Normal"/>
    <w:semiHidden/>
    <w:rsid w:val="009731BF"/>
    <w:pPr>
      <w:keepLines/>
      <w:numPr>
        <w:numId w:val="11"/>
      </w:numPr>
      <w:tabs>
        <w:tab w:val="left" w:pos="360"/>
      </w:tabs>
      <w:spacing w:before="60" w:line="260" w:lineRule="atLeast"/>
    </w:pPr>
    <w:rPr>
      <w:rFonts w:ascii="Arial" w:hAnsi="Arial"/>
      <w:sz w:val="22"/>
    </w:rPr>
  </w:style>
  <w:style w:type="character" w:customStyle="1" w:styleId="BulletedListChar">
    <w:name w:val="Bulleted List Char"/>
    <w:link w:val="BulletedList"/>
    <w:rsid w:val="009731BF"/>
    <w:rPr>
      <w:rFonts w:ascii="Adobe Garamond Pro" w:hAnsi="Adobe Garamond Pro" w:cs="Times New Roman"/>
      <w:sz w:val="20"/>
      <w:szCs w:val="20"/>
    </w:rPr>
  </w:style>
  <w:style w:type="paragraph" w:customStyle="1" w:styleId="figure0">
    <w:name w:val="figure"/>
    <w:basedOn w:val="Normal"/>
    <w:qFormat/>
    <w:rsid w:val="009731BF"/>
    <w:pPr>
      <w:ind w:left="0"/>
      <w:jc w:val="center"/>
    </w:pPr>
    <w:rPr>
      <w:noProof/>
    </w:rPr>
  </w:style>
  <w:style w:type="paragraph" w:customStyle="1" w:styleId="ListNumber6">
    <w:name w:val="List Number 6"/>
    <w:basedOn w:val="ListNumber5"/>
    <w:qFormat/>
    <w:rsid w:val="009731BF"/>
    <w:pPr>
      <w:numPr>
        <w:numId w:val="23"/>
      </w:numPr>
    </w:pPr>
  </w:style>
  <w:style w:type="character" w:customStyle="1" w:styleId="NoSpacingChar">
    <w:name w:val="No Spacing Char"/>
    <w:link w:val="NoSpacing"/>
    <w:uiPriority w:val="1"/>
    <w:rsid w:val="009731BF"/>
    <w:rPr>
      <w:rFonts w:ascii="Calibri" w:hAnsi="Calibri" w:cs="Times New Roman"/>
      <w:sz w:val="22"/>
      <w:szCs w:val="22"/>
      <w:lang w:bidi="en-US"/>
    </w:rPr>
  </w:style>
  <w:style w:type="paragraph" w:styleId="NoteHeading">
    <w:name w:val="Note Heading"/>
    <w:basedOn w:val="Normal"/>
    <w:next w:val="Normal"/>
    <w:link w:val="NoteHeadingChar"/>
    <w:uiPriority w:val="99"/>
    <w:unhideWhenUsed/>
    <w:rsid w:val="009731BF"/>
    <w:pPr>
      <w:spacing w:before="0" w:after="0"/>
    </w:pPr>
    <w:rPr>
      <w:b/>
      <w:i/>
    </w:rPr>
  </w:style>
  <w:style w:type="character" w:customStyle="1" w:styleId="NoteHeadingChar">
    <w:name w:val="Note Heading Char"/>
    <w:basedOn w:val="DefaultParagraphFont"/>
    <w:link w:val="NoteHeading"/>
    <w:uiPriority w:val="99"/>
    <w:rsid w:val="009731BF"/>
    <w:rPr>
      <w:rFonts w:ascii="Adobe Garamond Pro" w:hAnsi="Adobe Garamond Pro" w:cs="Times New Roman"/>
      <w:b/>
      <w:i/>
      <w:sz w:val="20"/>
      <w:szCs w:val="20"/>
    </w:rPr>
  </w:style>
  <w:style w:type="character" w:customStyle="1" w:styleId="NoteChar">
    <w:name w:val="Note Char"/>
    <w:link w:val="Note"/>
    <w:uiPriority w:val="99"/>
    <w:rsid w:val="009731BF"/>
    <w:rPr>
      <w:rFonts w:ascii="Adobe Garamond Pro" w:hAnsi="Adobe Garamond Pro" w:cs="Times New Roman"/>
      <w:i/>
      <w:sz w:val="20"/>
      <w:szCs w:val="20"/>
      <w:lang w:eastAsia="zh-TW"/>
    </w:rPr>
  </w:style>
  <w:style w:type="character" w:customStyle="1" w:styleId="UnresolvedMention3">
    <w:name w:val="Unresolved Mention3"/>
    <w:basedOn w:val="DefaultParagraphFont"/>
    <w:uiPriority w:val="99"/>
    <w:semiHidden/>
    <w:unhideWhenUsed/>
    <w:rsid w:val="00E214A7"/>
    <w:rPr>
      <w:color w:val="605E5C"/>
      <w:shd w:val="clear" w:color="auto" w:fill="E1DFDD"/>
    </w:rPr>
  </w:style>
  <w:style w:type="character" w:customStyle="1" w:styleId="UnresolvedMention4">
    <w:name w:val="Unresolved Mention4"/>
    <w:basedOn w:val="DefaultParagraphFont"/>
    <w:uiPriority w:val="99"/>
    <w:semiHidden/>
    <w:unhideWhenUsed/>
    <w:rsid w:val="00C8408E"/>
    <w:rPr>
      <w:color w:val="605E5C"/>
      <w:shd w:val="clear" w:color="auto" w:fill="E1DFDD"/>
    </w:rPr>
  </w:style>
  <w:style w:type="character" w:styleId="UnresolvedMention">
    <w:name w:val="Unresolved Mention"/>
    <w:basedOn w:val="DefaultParagraphFont"/>
    <w:uiPriority w:val="99"/>
    <w:semiHidden/>
    <w:unhideWhenUsed/>
    <w:rsid w:val="007927B9"/>
    <w:rPr>
      <w:color w:val="605E5C"/>
      <w:shd w:val="clear" w:color="auto" w:fill="E1DFDD"/>
    </w:rPr>
  </w:style>
  <w:style w:type="paragraph" w:customStyle="1" w:styleId="StyleListParagraphNumberingBefore0pt">
    <w:name w:val="Style List ParagraphNumbering + Before:  0 pt"/>
    <w:basedOn w:val="Normal"/>
    <w:rsid w:val="00C237C2"/>
    <w:pPr>
      <w:spacing w:before="0"/>
    </w:pPr>
    <w:rPr>
      <w:rFonts w:eastAsia="Times New Roman"/>
      <w:sz w:val="22"/>
    </w:rPr>
  </w:style>
  <w:style w:type="paragraph" w:customStyle="1" w:styleId="paragraph">
    <w:name w:val="paragraph"/>
    <w:basedOn w:val="Normal"/>
    <w:rsid w:val="00021F38"/>
    <w:pPr>
      <w:spacing w:before="100" w:beforeAutospacing="1" w:after="100" w:afterAutospacing="1"/>
      <w:ind w:left="0"/>
      <w:jc w:val="left"/>
    </w:pPr>
    <w:rPr>
      <w:rFonts w:ascii="Times New Roman" w:eastAsia="Times New Roman" w:hAnsi="Times New Roman"/>
      <w:sz w:val="24"/>
      <w:szCs w:val="24"/>
    </w:rPr>
  </w:style>
  <w:style w:type="character" w:customStyle="1" w:styleId="normaltextrun">
    <w:name w:val="normaltextrun"/>
    <w:basedOn w:val="DefaultParagraphFont"/>
    <w:rsid w:val="00021F38"/>
  </w:style>
  <w:style w:type="character" w:customStyle="1" w:styleId="eop">
    <w:name w:val="eop"/>
    <w:basedOn w:val="DefaultParagraphFont"/>
    <w:rsid w:val="00021F38"/>
  </w:style>
  <w:style w:type="paragraph" w:customStyle="1" w:styleId="Command">
    <w:name w:val="Command"/>
    <w:basedOn w:val="Normal"/>
    <w:qFormat/>
    <w:rsid w:val="008C2A92"/>
    <w:rPr>
      <w:rFonts w:ascii="Courier New" w:hAnsi="Courier New"/>
    </w:rPr>
  </w:style>
  <w:style w:type="paragraph" w:styleId="ListParagraph">
    <w:name w:val="List Paragraph"/>
    <w:basedOn w:val="Normal"/>
    <w:uiPriority w:val="34"/>
    <w:qFormat/>
    <w:rsid w:val="00F265BF"/>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7578">
      <w:bodyDiv w:val="1"/>
      <w:marLeft w:val="0"/>
      <w:marRight w:val="0"/>
      <w:marTop w:val="0"/>
      <w:marBottom w:val="0"/>
      <w:divBdr>
        <w:top w:val="none" w:sz="0" w:space="0" w:color="auto"/>
        <w:left w:val="none" w:sz="0" w:space="0" w:color="auto"/>
        <w:bottom w:val="none" w:sz="0" w:space="0" w:color="auto"/>
        <w:right w:val="none" w:sz="0" w:space="0" w:color="auto"/>
      </w:divBdr>
    </w:div>
    <w:div w:id="90636458">
      <w:bodyDiv w:val="1"/>
      <w:marLeft w:val="0"/>
      <w:marRight w:val="0"/>
      <w:marTop w:val="60"/>
      <w:marBottom w:val="0"/>
      <w:divBdr>
        <w:top w:val="none" w:sz="0" w:space="0" w:color="auto"/>
        <w:left w:val="none" w:sz="0" w:space="0" w:color="auto"/>
        <w:bottom w:val="none" w:sz="0" w:space="0" w:color="auto"/>
        <w:right w:val="none" w:sz="0" w:space="0" w:color="auto"/>
      </w:divBdr>
    </w:div>
    <w:div w:id="107623056">
      <w:bodyDiv w:val="1"/>
      <w:marLeft w:val="0"/>
      <w:marRight w:val="0"/>
      <w:marTop w:val="0"/>
      <w:marBottom w:val="0"/>
      <w:divBdr>
        <w:top w:val="none" w:sz="0" w:space="0" w:color="auto"/>
        <w:left w:val="none" w:sz="0" w:space="0" w:color="auto"/>
        <w:bottom w:val="none" w:sz="0" w:space="0" w:color="auto"/>
        <w:right w:val="none" w:sz="0" w:space="0" w:color="auto"/>
      </w:divBdr>
    </w:div>
    <w:div w:id="282925517">
      <w:bodyDiv w:val="1"/>
      <w:marLeft w:val="0"/>
      <w:marRight w:val="0"/>
      <w:marTop w:val="0"/>
      <w:marBottom w:val="0"/>
      <w:divBdr>
        <w:top w:val="none" w:sz="0" w:space="0" w:color="auto"/>
        <w:left w:val="none" w:sz="0" w:space="0" w:color="auto"/>
        <w:bottom w:val="none" w:sz="0" w:space="0" w:color="auto"/>
        <w:right w:val="none" w:sz="0" w:space="0" w:color="auto"/>
      </w:divBdr>
    </w:div>
    <w:div w:id="305473695">
      <w:bodyDiv w:val="1"/>
      <w:marLeft w:val="0"/>
      <w:marRight w:val="0"/>
      <w:marTop w:val="60"/>
      <w:marBottom w:val="0"/>
      <w:divBdr>
        <w:top w:val="none" w:sz="0" w:space="0" w:color="auto"/>
        <w:left w:val="none" w:sz="0" w:space="0" w:color="auto"/>
        <w:bottom w:val="none" w:sz="0" w:space="0" w:color="auto"/>
        <w:right w:val="none" w:sz="0" w:space="0" w:color="auto"/>
      </w:divBdr>
    </w:div>
    <w:div w:id="412630399">
      <w:bodyDiv w:val="1"/>
      <w:marLeft w:val="0"/>
      <w:marRight w:val="0"/>
      <w:marTop w:val="60"/>
      <w:marBottom w:val="0"/>
      <w:divBdr>
        <w:top w:val="none" w:sz="0" w:space="0" w:color="auto"/>
        <w:left w:val="none" w:sz="0" w:space="0" w:color="auto"/>
        <w:bottom w:val="none" w:sz="0" w:space="0" w:color="auto"/>
        <w:right w:val="none" w:sz="0" w:space="0" w:color="auto"/>
      </w:divBdr>
    </w:div>
    <w:div w:id="489293698">
      <w:bodyDiv w:val="1"/>
      <w:marLeft w:val="0"/>
      <w:marRight w:val="0"/>
      <w:marTop w:val="0"/>
      <w:marBottom w:val="0"/>
      <w:divBdr>
        <w:top w:val="none" w:sz="0" w:space="0" w:color="auto"/>
        <w:left w:val="none" w:sz="0" w:space="0" w:color="auto"/>
        <w:bottom w:val="none" w:sz="0" w:space="0" w:color="auto"/>
        <w:right w:val="none" w:sz="0" w:space="0" w:color="auto"/>
      </w:divBdr>
    </w:div>
    <w:div w:id="570390654">
      <w:bodyDiv w:val="1"/>
      <w:marLeft w:val="0"/>
      <w:marRight w:val="0"/>
      <w:marTop w:val="60"/>
      <w:marBottom w:val="0"/>
      <w:divBdr>
        <w:top w:val="none" w:sz="0" w:space="0" w:color="auto"/>
        <w:left w:val="none" w:sz="0" w:space="0" w:color="auto"/>
        <w:bottom w:val="none" w:sz="0" w:space="0" w:color="auto"/>
        <w:right w:val="none" w:sz="0" w:space="0" w:color="auto"/>
      </w:divBdr>
    </w:div>
    <w:div w:id="641270080">
      <w:bodyDiv w:val="1"/>
      <w:marLeft w:val="0"/>
      <w:marRight w:val="0"/>
      <w:marTop w:val="60"/>
      <w:marBottom w:val="0"/>
      <w:divBdr>
        <w:top w:val="none" w:sz="0" w:space="0" w:color="auto"/>
        <w:left w:val="none" w:sz="0" w:space="0" w:color="auto"/>
        <w:bottom w:val="none" w:sz="0" w:space="0" w:color="auto"/>
        <w:right w:val="none" w:sz="0" w:space="0" w:color="auto"/>
      </w:divBdr>
    </w:div>
    <w:div w:id="691078617">
      <w:bodyDiv w:val="1"/>
      <w:marLeft w:val="0"/>
      <w:marRight w:val="0"/>
      <w:marTop w:val="0"/>
      <w:marBottom w:val="0"/>
      <w:divBdr>
        <w:top w:val="none" w:sz="0" w:space="0" w:color="auto"/>
        <w:left w:val="none" w:sz="0" w:space="0" w:color="auto"/>
        <w:bottom w:val="none" w:sz="0" w:space="0" w:color="auto"/>
        <w:right w:val="none" w:sz="0" w:space="0" w:color="auto"/>
      </w:divBdr>
    </w:div>
    <w:div w:id="720791288">
      <w:bodyDiv w:val="1"/>
      <w:marLeft w:val="0"/>
      <w:marRight w:val="0"/>
      <w:marTop w:val="0"/>
      <w:marBottom w:val="0"/>
      <w:divBdr>
        <w:top w:val="none" w:sz="0" w:space="0" w:color="auto"/>
        <w:left w:val="none" w:sz="0" w:space="0" w:color="auto"/>
        <w:bottom w:val="none" w:sz="0" w:space="0" w:color="auto"/>
        <w:right w:val="none" w:sz="0" w:space="0" w:color="auto"/>
      </w:divBdr>
    </w:div>
    <w:div w:id="773937562">
      <w:bodyDiv w:val="1"/>
      <w:marLeft w:val="0"/>
      <w:marRight w:val="0"/>
      <w:marTop w:val="0"/>
      <w:marBottom w:val="0"/>
      <w:divBdr>
        <w:top w:val="none" w:sz="0" w:space="0" w:color="auto"/>
        <w:left w:val="none" w:sz="0" w:space="0" w:color="auto"/>
        <w:bottom w:val="none" w:sz="0" w:space="0" w:color="auto"/>
        <w:right w:val="none" w:sz="0" w:space="0" w:color="auto"/>
      </w:divBdr>
      <w:divsChild>
        <w:div w:id="435566339">
          <w:marLeft w:val="0"/>
          <w:marRight w:val="0"/>
          <w:marTop w:val="0"/>
          <w:marBottom w:val="0"/>
          <w:divBdr>
            <w:top w:val="none" w:sz="0" w:space="0" w:color="auto"/>
            <w:left w:val="none" w:sz="0" w:space="0" w:color="auto"/>
            <w:bottom w:val="none" w:sz="0" w:space="0" w:color="auto"/>
            <w:right w:val="none" w:sz="0" w:space="0" w:color="auto"/>
          </w:divBdr>
          <w:divsChild>
            <w:div w:id="525607630">
              <w:marLeft w:val="0"/>
              <w:marRight w:val="0"/>
              <w:marTop w:val="0"/>
              <w:marBottom w:val="0"/>
              <w:divBdr>
                <w:top w:val="none" w:sz="0" w:space="0" w:color="auto"/>
                <w:left w:val="none" w:sz="0" w:space="0" w:color="auto"/>
                <w:bottom w:val="none" w:sz="0" w:space="0" w:color="auto"/>
                <w:right w:val="none" w:sz="0" w:space="0" w:color="auto"/>
              </w:divBdr>
            </w:div>
            <w:div w:id="567571225">
              <w:marLeft w:val="0"/>
              <w:marRight w:val="0"/>
              <w:marTop w:val="0"/>
              <w:marBottom w:val="0"/>
              <w:divBdr>
                <w:top w:val="none" w:sz="0" w:space="0" w:color="auto"/>
                <w:left w:val="none" w:sz="0" w:space="0" w:color="auto"/>
                <w:bottom w:val="none" w:sz="0" w:space="0" w:color="auto"/>
                <w:right w:val="none" w:sz="0" w:space="0" w:color="auto"/>
              </w:divBdr>
            </w:div>
            <w:div w:id="1177039558">
              <w:marLeft w:val="0"/>
              <w:marRight w:val="0"/>
              <w:marTop w:val="0"/>
              <w:marBottom w:val="0"/>
              <w:divBdr>
                <w:top w:val="none" w:sz="0" w:space="0" w:color="auto"/>
                <w:left w:val="none" w:sz="0" w:space="0" w:color="auto"/>
                <w:bottom w:val="none" w:sz="0" w:space="0" w:color="auto"/>
                <w:right w:val="none" w:sz="0" w:space="0" w:color="auto"/>
              </w:divBdr>
            </w:div>
            <w:div w:id="1531338265">
              <w:marLeft w:val="0"/>
              <w:marRight w:val="0"/>
              <w:marTop w:val="0"/>
              <w:marBottom w:val="0"/>
              <w:divBdr>
                <w:top w:val="none" w:sz="0" w:space="0" w:color="auto"/>
                <w:left w:val="none" w:sz="0" w:space="0" w:color="auto"/>
                <w:bottom w:val="none" w:sz="0" w:space="0" w:color="auto"/>
                <w:right w:val="none" w:sz="0" w:space="0" w:color="auto"/>
              </w:divBdr>
            </w:div>
            <w:div w:id="2130466202">
              <w:marLeft w:val="0"/>
              <w:marRight w:val="0"/>
              <w:marTop w:val="0"/>
              <w:marBottom w:val="0"/>
              <w:divBdr>
                <w:top w:val="none" w:sz="0" w:space="0" w:color="auto"/>
                <w:left w:val="none" w:sz="0" w:space="0" w:color="auto"/>
                <w:bottom w:val="none" w:sz="0" w:space="0" w:color="auto"/>
                <w:right w:val="none" w:sz="0" w:space="0" w:color="auto"/>
              </w:divBdr>
            </w:div>
          </w:divsChild>
        </w:div>
        <w:div w:id="542210224">
          <w:marLeft w:val="0"/>
          <w:marRight w:val="0"/>
          <w:marTop w:val="0"/>
          <w:marBottom w:val="0"/>
          <w:divBdr>
            <w:top w:val="none" w:sz="0" w:space="0" w:color="auto"/>
            <w:left w:val="none" w:sz="0" w:space="0" w:color="auto"/>
            <w:bottom w:val="none" w:sz="0" w:space="0" w:color="auto"/>
            <w:right w:val="none" w:sz="0" w:space="0" w:color="auto"/>
          </w:divBdr>
          <w:divsChild>
            <w:div w:id="94598966">
              <w:marLeft w:val="0"/>
              <w:marRight w:val="0"/>
              <w:marTop w:val="0"/>
              <w:marBottom w:val="0"/>
              <w:divBdr>
                <w:top w:val="none" w:sz="0" w:space="0" w:color="auto"/>
                <w:left w:val="none" w:sz="0" w:space="0" w:color="auto"/>
                <w:bottom w:val="none" w:sz="0" w:space="0" w:color="auto"/>
                <w:right w:val="none" w:sz="0" w:space="0" w:color="auto"/>
              </w:divBdr>
            </w:div>
            <w:div w:id="426193818">
              <w:marLeft w:val="0"/>
              <w:marRight w:val="0"/>
              <w:marTop w:val="0"/>
              <w:marBottom w:val="0"/>
              <w:divBdr>
                <w:top w:val="none" w:sz="0" w:space="0" w:color="auto"/>
                <w:left w:val="none" w:sz="0" w:space="0" w:color="auto"/>
                <w:bottom w:val="none" w:sz="0" w:space="0" w:color="auto"/>
                <w:right w:val="none" w:sz="0" w:space="0" w:color="auto"/>
              </w:divBdr>
            </w:div>
            <w:div w:id="819808642">
              <w:marLeft w:val="0"/>
              <w:marRight w:val="0"/>
              <w:marTop w:val="0"/>
              <w:marBottom w:val="0"/>
              <w:divBdr>
                <w:top w:val="none" w:sz="0" w:space="0" w:color="auto"/>
                <w:left w:val="none" w:sz="0" w:space="0" w:color="auto"/>
                <w:bottom w:val="none" w:sz="0" w:space="0" w:color="auto"/>
                <w:right w:val="none" w:sz="0" w:space="0" w:color="auto"/>
              </w:divBdr>
            </w:div>
            <w:div w:id="2034065787">
              <w:marLeft w:val="0"/>
              <w:marRight w:val="0"/>
              <w:marTop w:val="0"/>
              <w:marBottom w:val="0"/>
              <w:divBdr>
                <w:top w:val="none" w:sz="0" w:space="0" w:color="auto"/>
                <w:left w:val="none" w:sz="0" w:space="0" w:color="auto"/>
                <w:bottom w:val="none" w:sz="0" w:space="0" w:color="auto"/>
                <w:right w:val="none" w:sz="0" w:space="0" w:color="auto"/>
              </w:divBdr>
            </w:div>
            <w:div w:id="2038433160">
              <w:marLeft w:val="0"/>
              <w:marRight w:val="0"/>
              <w:marTop w:val="0"/>
              <w:marBottom w:val="0"/>
              <w:divBdr>
                <w:top w:val="none" w:sz="0" w:space="0" w:color="auto"/>
                <w:left w:val="none" w:sz="0" w:space="0" w:color="auto"/>
                <w:bottom w:val="none" w:sz="0" w:space="0" w:color="auto"/>
                <w:right w:val="none" w:sz="0" w:space="0" w:color="auto"/>
              </w:divBdr>
            </w:div>
          </w:divsChild>
        </w:div>
        <w:div w:id="1681930526">
          <w:marLeft w:val="0"/>
          <w:marRight w:val="0"/>
          <w:marTop w:val="0"/>
          <w:marBottom w:val="0"/>
          <w:divBdr>
            <w:top w:val="none" w:sz="0" w:space="0" w:color="auto"/>
            <w:left w:val="none" w:sz="0" w:space="0" w:color="auto"/>
            <w:bottom w:val="none" w:sz="0" w:space="0" w:color="auto"/>
            <w:right w:val="none" w:sz="0" w:space="0" w:color="auto"/>
          </w:divBdr>
          <w:divsChild>
            <w:div w:id="1717462222">
              <w:marLeft w:val="0"/>
              <w:marRight w:val="0"/>
              <w:marTop w:val="0"/>
              <w:marBottom w:val="0"/>
              <w:divBdr>
                <w:top w:val="none" w:sz="0" w:space="0" w:color="auto"/>
                <w:left w:val="none" w:sz="0" w:space="0" w:color="auto"/>
                <w:bottom w:val="none" w:sz="0" w:space="0" w:color="auto"/>
                <w:right w:val="none" w:sz="0" w:space="0" w:color="auto"/>
              </w:divBdr>
            </w:div>
          </w:divsChild>
        </w:div>
        <w:div w:id="1763799562">
          <w:marLeft w:val="0"/>
          <w:marRight w:val="0"/>
          <w:marTop w:val="0"/>
          <w:marBottom w:val="0"/>
          <w:divBdr>
            <w:top w:val="none" w:sz="0" w:space="0" w:color="auto"/>
            <w:left w:val="none" w:sz="0" w:space="0" w:color="auto"/>
            <w:bottom w:val="none" w:sz="0" w:space="0" w:color="auto"/>
            <w:right w:val="none" w:sz="0" w:space="0" w:color="auto"/>
          </w:divBdr>
          <w:divsChild>
            <w:div w:id="8001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095">
      <w:bodyDiv w:val="1"/>
      <w:marLeft w:val="0"/>
      <w:marRight w:val="0"/>
      <w:marTop w:val="60"/>
      <w:marBottom w:val="0"/>
      <w:divBdr>
        <w:top w:val="none" w:sz="0" w:space="0" w:color="auto"/>
        <w:left w:val="none" w:sz="0" w:space="0" w:color="auto"/>
        <w:bottom w:val="none" w:sz="0" w:space="0" w:color="auto"/>
        <w:right w:val="none" w:sz="0" w:space="0" w:color="auto"/>
      </w:divBdr>
    </w:div>
    <w:div w:id="1014721229">
      <w:bodyDiv w:val="1"/>
      <w:marLeft w:val="0"/>
      <w:marRight w:val="0"/>
      <w:marTop w:val="0"/>
      <w:marBottom w:val="0"/>
      <w:divBdr>
        <w:top w:val="none" w:sz="0" w:space="0" w:color="auto"/>
        <w:left w:val="none" w:sz="0" w:space="0" w:color="auto"/>
        <w:bottom w:val="none" w:sz="0" w:space="0" w:color="auto"/>
        <w:right w:val="none" w:sz="0" w:space="0" w:color="auto"/>
      </w:divBdr>
    </w:div>
    <w:div w:id="1132747445">
      <w:bodyDiv w:val="1"/>
      <w:marLeft w:val="0"/>
      <w:marRight w:val="0"/>
      <w:marTop w:val="60"/>
      <w:marBottom w:val="0"/>
      <w:divBdr>
        <w:top w:val="none" w:sz="0" w:space="0" w:color="auto"/>
        <w:left w:val="none" w:sz="0" w:space="0" w:color="auto"/>
        <w:bottom w:val="none" w:sz="0" w:space="0" w:color="auto"/>
        <w:right w:val="none" w:sz="0" w:space="0" w:color="auto"/>
      </w:divBdr>
      <w:divsChild>
        <w:div w:id="473909980">
          <w:marLeft w:val="0"/>
          <w:marRight w:val="0"/>
          <w:marTop w:val="0"/>
          <w:marBottom w:val="150"/>
          <w:divBdr>
            <w:top w:val="none" w:sz="0" w:space="0" w:color="auto"/>
            <w:left w:val="none" w:sz="0" w:space="0" w:color="auto"/>
            <w:bottom w:val="none" w:sz="0" w:space="0" w:color="auto"/>
            <w:right w:val="none" w:sz="0" w:space="0" w:color="auto"/>
          </w:divBdr>
        </w:div>
        <w:div w:id="1514421861">
          <w:marLeft w:val="0"/>
          <w:marRight w:val="0"/>
          <w:marTop w:val="0"/>
          <w:marBottom w:val="0"/>
          <w:divBdr>
            <w:top w:val="none" w:sz="0" w:space="0" w:color="auto"/>
            <w:left w:val="none" w:sz="0" w:space="0" w:color="auto"/>
            <w:bottom w:val="none" w:sz="0" w:space="0" w:color="auto"/>
            <w:right w:val="none" w:sz="0" w:space="0" w:color="auto"/>
          </w:divBdr>
        </w:div>
      </w:divsChild>
    </w:div>
    <w:div w:id="1281300911">
      <w:bodyDiv w:val="1"/>
      <w:marLeft w:val="0"/>
      <w:marRight w:val="0"/>
      <w:marTop w:val="0"/>
      <w:marBottom w:val="0"/>
      <w:divBdr>
        <w:top w:val="none" w:sz="0" w:space="0" w:color="auto"/>
        <w:left w:val="none" w:sz="0" w:space="0" w:color="auto"/>
        <w:bottom w:val="none" w:sz="0" w:space="0" w:color="auto"/>
        <w:right w:val="none" w:sz="0" w:space="0" w:color="auto"/>
      </w:divBdr>
    </w:div>
    <w:div w:id="1366247982">
      <w:bodyDiv w:val="1"/>
      <w:marLeft w:val="0"/>
      <w:marRight w:val="0"/>
      <w:marTop w:val="0"/>
      <w:marBottom w:val="0"/>
      <w:divBdr>
        <w:top w:val="none" w:sz="0" w:space="0" w:color="auto"/>
        <w:left w:val="none" w:sz="0" w:space="0" w:color="auto"/>
        <w:bottom w:val="none" w:sz="0" w:space="0" w:color="auto"/>
        <w:right w:val="none" w:sz="0" w:space="0" w:color="auto"/>
      </w:divBdr>
      <w:divsChild>
        <w:div w:id="605888723">
          <w:marLeft w:val="0"/>
          <w:marRight w:val="0"/>
          <w:marTop w:val="0"/>
          <w:marBottom w:val="0"/>
          <w:divBdr>
            <w:top w:val="none" w:sz="0" w:space="0" w:color="auto"/>
            <w:left w:val="none" w:sz="0" w:space="0" w:color="auto"/>
            <w:bottom w:val="none" w:sz="0" w:space="0" w:color="auto"/>
            <w:right w:val="none" w:sz="0" w:space="0" w:color="auto"/>
          </w:divBdr>
          <w:divsChild>
            <w:div w:id="15296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381">
      <w:bodyDiv w:val="1"/>
      <w:marLeft w:val="0"/>
      <w:marRight w:val="0"/>
      <w:marTop w:val="0"/>
      <w:marBottom w:val="0"/>
      <w:divBdr>
        <w:top w:val="none" w:sz="0" w:space="0" w:color="auto"/>
        <w:left w:val="none" w:sz="0" w:space="0" w:color="auto"/>
        <w:bottom w:val="none" w:sz="0" w:space="0" w:color="auto"/>
        <w:right w:val="none" w:sz="0" w:space="0" w:color="auto"/>
      </w:divBdr>
      <w:divsChild>
        <w:div w:id="387464175">
          <w:marLeft w:val="0"/>
          <w:marRight w:val="0"/>
          <w:marTop w:val="0"/>
          <w:marBottom w:val="0"/>
          <w:divBdr>
            <w:top w:val="none" w:sz="0" w:space="0" w:color="auto"/>
            <w:left w:val="none" w:sz="0" w:space="0" w:color="auto"/>
            <w:bottom w:val="none" w:sz="0" w:space="0" w:color="auto"/>
            <w:right w:val="none" w:sz="0" w:space="0" w:color="auto"/>
          </w:divBdr>
          <w:divsChild>
            <w:div w:id="1517117891">
              <w:marLeft w:val="0"/>
              <w:marRight w:val="0"/>
              <w:marTop w:val="0"/>
              <w:marBottom w:val="0"/>
              <w:divBdr>
                <w:top w:val="none" w:sz="0" w:space="0" w:color="auto"/>
                <w:left w:val="none" w:sz="0" w:space="0" w:color="auto"/>
                <w:bottom w:val="none" w:sz="0" w:space="0" w:color="auto"/>
                <w:right w:val="none" w:sz="0" w:space="0" w:color="auto"/>
              </w:divBdr>
              <w:divsChild>
                <w:div w:id="5130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9797">
          <w:marLeft w:val="0"/>
          <w:marRight w:val="0"/>
          <w:marTop w:val="0"/>
          <w:marBottom w:val="0"/>
          <w:divBdr>
            <w:top w:val="none" w:sz="0" w:space="0" w:color="auto"/>
            <w:left w:val="none" w:sz="0" w:space="0" w:color="auto"/>
            <w:bottom w:val="none" w:sz="0" w:space="0" w:color="auto"/>
            <w:right w:val="none" w:sz="0" w:space="0" w:color="auto"/>
          </w:divBdr>
          <w:divsChild>
            <w:div w:id="1175340980">
              <w:marLeft w:val="0"/>
              <w:marRight w:val="0"/>
              <w:marTop w:val="0"/>
              <w:marBottom w:val="0"/>
              <w:divBdr>
                <w:top w:val="none" w:sz="0" w:space="0" w:color="auto"/>
                <w:left w:val="none" w:sz="0" w:space="0" w:color="auto"/>
                <w:bottom w:val="none" w:sz="0" w:space="0" w:color="auto"/>
                <w:right w:val="none" w:sz="0" w:space="0" w:color="auto"/>
              </w:divBdr>
              <w:divsChild>
                <w:div w:id="2017340347">
                  <w:marLeft w:val="0"/>
                  <w:marRight w:val="0"/>
                  <w:marTop w:val="0"/>
                  <w:marBottom w:val="0"/>
                  <w:divBdr>
                    <w:top w:val="none" w:sz="0" w:space="0" w:color="auto"/>
                    <w:left w:val="none" w:sz="0" w:space="0" w:color="auto"/>
                    <w:bottom w:val="none" w:sz="0" w:space="0" w:color="auto"/>
                    <w:right w:val="none" w:sz="0" w:space="0" w:color="auto"/>
                  </w:divBdr>
                </w:div>
              </w:divsChild>
            </w:div>
            <w:div w:id="1573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43299">
      <w:bodyDiv w:val="1"/>
      <w:marLeft w:val="0"/>
      <w:marRight w:val="0"/>
      <w:marTop w:val="0"/>
      <w:marBottom w:val="0"/>
      <w:divBdr>
        <w:top w:val="none" w:sz="0" w:space="0" w:color="auto"/>
        <w:left w:val="none" w:sz="0" w:space="0" w:color="auto"/>
        <w:bottom w:val="none" w:sz="0" w:space="0" w:color="auto"/>
        <w:right w:val="none" w:sz="0" w:space="0" w:color="auto"/>
      </w:divBdr>
    </w:div>
    <w:div w:id="1680161782">
      <w:bodyDiv w:val="1"/>
      <w:marLeft w:val="0"/>
      <w:marRight w:val="0"/>
      <w:marTop w:val="0"/>
      <w:marBottom w:val="0"/>
      <w:divBdr>
        <w:top w:val="none" w:sz="0" w:space="0" w:color="auto"/>
        <w:left w:val="none" w:sz="0" w:space="0" w:color="auto"/>
        <w:bottom w:val="none" w:sz="0" w:space="0" w:color="auto"/>
        <w:right w:val="none" w:sz="0" w:space="0" w:color="auto"/>
      </w:divBdr>
    </w:div>
    <w:div w:id="1694837830">
      <w:bodyDiv w:val="1"/>
      <w:marLeft w:val="0"/>
      <w:marRight w:val="0"/>
      <w:marTop w:val="0"/>
      <w:marBottom w:val="0"/>
      <w:divBdr>
        <w:top w:val="none" w:sz="0" w:space="0" w:color="auto"/>
        <w:left w:val="none" w:sz="0" w:space="0" w:color="auto"/>
        <w:bottom w:val="none" w:sz="0" w:space="0" w:color="auto"/>
        <w:right w:val="none" w:sz="0" w:space="0" w:color="auto"/>
      </w:divBdr>
    </w:div>
    <w:div w:id="1711109134">
      <w:bodyDiv w:val="1"/>
      <w:marLeft w:val="0"/>
      <w:marRight w:val="0"/>
      <w:marTop w:val="0"/>
      <w:marBottom w:val="0"/>
      <w:divBdr>
        <w:top w:val="none" w:sz="0" w:space="0" w:color="auto"/>
        <w:left w:val="none" w:sz="0" w:space="0" w:color="auto"/>
        <w:bottom w:val="none" w:sz="0" w:space="0" w:color="auto"/>
        <w:right w:val="none" w:sz="0" w:space="0" w:color="auto"/>
      </w:divBdr>
    </w:div>
    <w:div w:id="1714621962">
      <w:bodyDiv w:val="1"/>
      <w:marLeft w:val="0"/>
      <w:marRight w:val="0"/>
      <w:marTop w:val="60"/>
      <w:marBottom w:val="0"/>
      <w:divBdr>
        <w:top w:val="none" w:sz="0" w:space="0" w:color="auto"/>
        <w:left w:val="none" w:sz="0" w:space="0" w:color="auto"/>
        <w:bottom w:val="none" w:sz="0" w:space="0" w:color="auto"/>
        <w:right w:val="none" w:sz="0" w:space="0" w:color="auto"/>
      </w:divBdr>
    </w:div>
    <w:div w:id="1721977628">
      <w:bodyDiv w:val="1"/>
      <w:marLeft w:val="0"/>
      <w:marRight w:val="0"/>
      <w:marTop w:val="60"/>
      <w:marBottom w:val="0"/>
      <w:divBdr>
        <w:top w:val="none" w:sz="0" w:space="0" w:color="auto"/>
        <w:left w:val="none" w:sz="0" w:space="0" w:color="auto"/>
        <w:bottom w:val="none" w:sz="0" w:space="0" w:color="auto"/>
        <w:right w:val="none" w:sz="0" w:space="0" w:color="auto"/>
      </w:divBdr>
    </w:div>
    <w:div w:id="1742411908">
      <w:bodyDiv w:val="1"/>
      <w:marLeft w:val="0"/>
      <w:marRight w:val="0"/>
      <w:marTop w:val="0"/>
      <w:marBottom w:val="0"/>
      <w:divBdr>
        <w:top w:val="none" w:sz="0" w:space="0" w:color="auto"/>
        <w:left w:val="none" w:sz="0" w:space="0" w:color="auto"/>
        <w:bottom w:val="none" w:sz="0" w:space="0" w:color="auto"/>
        <w:right w:val="none" w:sz="0" w:space="0" w:color="auto"/>
      </w:divBdr>
    </w:div>
    <w:div w:id="1752579597">
      <w:bodyDiv w:val="1"/>
      <w:marLeft w:val="0"/>
      <w:marRight w:val="0"/>
      <w:marTop w:val="60"/>
      <w:marBottom w:val="0"/>
      <w:divBdr>
        <w:top w:val="none" w:sz="0" w:space="0" w:color="auto"/>
        <w:left w:val="none" w:sz="0" w:space="0" w:color="auto"/>
        <w:bottom w:val="none" w:sz="0" w:space="0" w:color="auto"/>
        <w:right w:val="none" w:sz="0" w:space="0" w:color="auto"/>
      </w:divBdr>
    </w:div>
    <w:div w:id="1845784571">
      <w:bodyDiv w:val="1"/>
      <w:marLeft w:val="0"/>
      <w:marRight w:val="0"/>
      <w:marTop w:val="0"/>
      <w:marBottom w:val="0"/>
      <w:divBdr>
        <w:top w:val="none" w:sz="0" w:space="0" w:color="auto"/>
        <w:left w:val="none" w:sz="0" w:space="0" w:color="auto"/>
        <w:bottom w:val="none" w:sz="0" w:space="0" w:color="auto"/>
        <w:right w:val="none" w:sz="0" w:space="0" w:color="auto"/>
      </w:divBdr>
    </w:div>
    <w:div w:id="1996447139">
      <w:bodyDiv w:val="1"/>
      <w:marLeft w:val="0"/>
      <w:marRight w:val="0"/>
      <w:marTop w:val="60"/>
      <w:marBottom w:val="0"/>
      <w:divBdr>
        <w:top w:val="none" w:sz="0" w:space="0" w:color="auto"/>
        <w:left w:val="none" w:sz="0" w:space="0" w:color="auto"/>
        <w:bottom w:val="none" w:sz="0" w:space="0" w:color="auto"/>
        <w:right w:val="none" w:sz="0" w:space="0" w:color="auto"/>
      </w:divBdr>
    </w:div>
    <w:div w:id="2101025412">
      <w:bodyDiv w:val="1"/>
      <w:marLeft w:val="0"/>
      <w:marRight w:val="0"/>
      <w:marTop w:val="0"/>
      <w:marBottom w:val="0"/>
      <w:divBdr>
        <w:top w:val="none" w:sz="0" w:space="0" w:color="auto"/>
        <w:left w:val="none" w:sz="0" w:space="0" w:color="auto"/>
        <w:bottom w:val="none" w:sz="0" w:space="0" w:color="auto"/>
        <w:right w:val="none" w:sz="0" w:space="0" w:color="auto"/>
      </w:divBdr>
    </w:div>
    <w:div w:id="2136866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learn.adafruit.com/adafruits-raspberry-pi-lesson-5-using-a-console-cable/software-installation-windows"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thas\Documents\User%20Guides\XMS%20User%20Guides\Template%20Design%20for%20MegaRAC%20X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TaxCatchAll xmlns="6b63e2c7-ed83-4490-8c3a-e537c4ff4f9b" xsi:nil="true"/>
    <lcf76f155ced4ddcb4097134ff3c332f xmlns="e7cd08d7-2168-4d9e-8161-de142c4934c2">
      <Terms xmlns="http://schemas.microsoft.com/office/infopath/2007/PartnerControls"/>
    </lcf76f155ced4ddcb4097134ff3c332f>
    <SharedWithUsers xmlns="6b63e2c7-ed83-4490-8c3a-e537c4ff4f9b">
      <UserInfo>
        <DisplayName>Tony Shen (沈怡)</DisplayName>
        <AccountId>812</AccountId>
        <AccountType/>
      </UserInfo>
      <UserInfo>
        <DisplayName>Dillibabu Gopalakrishnan</DisplayName>
        <AccountId>1048</AccountId>
        <AccountType/>
      </UserInfo>
    </SharedWithUsers>
    <_x8a3b__x89e3_ xmlns="e7cd08d7-2168-4d9e-8161-de142c4934c2" xsi:nil="true"/>
    <_x9a57__x8b49_ xmlns="e7cd08d7-2168-4d9e-8161-de142c4934c2">未測</_x9a57__x8b49_>
    <_x53ef__x4f7f__x7528_ xmlns="e7cd08d7-2168-4d9e-8161-de142c4934c2">false</_x53ef__x4f7f__x7528_>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7CB5B240DBFD4AB845493772781E5D" ma:contentTypeVersion="19" ma:contentTypeDescription="Create a new document." ma:contentTypeScope="" ma:versionID="260c20fa2af0753a6d2c2ce5b00c2793">
  <xsd:schema xmlns:xsd="http://www.w3.org/2001/XMLSchema" xmlns:xs="http://www.w3.org/2001/XMLSchema" xmlns:p="http://schemas.microsoft.com/office/2006/metadata/properties" xmlns:ns2="e7cd08d7-2168-4d9e-8161-de142c4934c2" xmlns:ns3="6b63e2c7-ed83-4490-8c3a-e537c4ff4f9b" targetNamespace="http://schemas.microsoft.com/office/2006/metadata/properties" ma:root="true" ma:fieldsID="32aad7f44a4517ab3edd2dbd7f5e8af3" ns2:_="" ns3:_="">
    <xsd:import namespace="e7cd08d7-2168-4d9e-8161-de142c4934c2"/>
    <xsd:import namespace="6b63e2c7-ed83-4490-8c3a-e537c4ff4f9b"/>
    <xsd:element name="properties">
      <xsd:complexType>
        <xsd:sequence>
          <xsd:element name="documentManagement">
            <xsd:complexType>
              <xsd:all>
                <xsd:element ref="ns2:_x8a3b__x89e3_" minOccurs="0"/>
                <xsd:element ref="ns2:_x9a57__x8b49_"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element ref="ns2:MediaServiceSearchProperties" minOccurs="0"/>
                <xsd:element ref="ns2:_x53ef__x4f7f__x7528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d08d7-2168-4d9e-8161-de142c4934c2" elementFormDefault="qualified">
    <xsd:import namespace="http://schemas.microsoft.com/office/2006/documentManagement/types"/>
    <xsd:import namespace="http://schemas.microsoft.com/office/infopath/2007/PartnerControls"/>
    <xsd:element name="_x8a3b__x89e3_" ma:index="3" nillable="true" ma:displayName="註解" ma:format="Dropdown" ma:internalName="_x8a3b__x89e3_" ma:readOnly="false">
      <xsd:simpleType>
        <xsd:restriction base="dms:Text">
          <xsd:maxLength value="255"/>
        </xsd:restriction>
      </xsd:simpleType>
    </xsd:element>
    <xsd:element name="_x9a57__x8b49_" ma:index="4" nillable="true" ma:displayName="驗證" ma:default="未測" ma:format="Dropdown" ma:internalName="_x9a57__x8b49_" ma:readOnly="false">
      <xsd:simpleType>
        <xsd:union memberTypes="dms:Text">
          <xsd:simpleType>
            <xsd:restriction base="dms:Choice">
              <xsd:enumeration value="未測"/>
              <xsd:enumeration value="正常"/>
              <xsd:enumeration value="異常"/>
            </xsd:restriction>
          </xsd:simpleType>
        </xsd:un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c47014-30cd-4b45-bf07-1647eb0bcb3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hidden="true" ma:internalName="MediaServiceOCR"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x53ef__x4f7f__x7528_" ma:index="23" nillable="true" ma:displayName="可使用" ma:default="0" ma:format="Dropdown" ma:hidden="true" ma:internalName="_x53ef__x4f7f__x7528_"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b63e2c7-ed83-4490-8c3a-e537c4ff4f9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0434b8e-e9b3-4b9a-9c01-af09754b3de6}" ma:internalName="TaxCatchAll" ma:readOnly="false" ma:showField="CatchAllData" ma:web="6b63e2c7-ed83-4490-8c3a-e537c4ff4f9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3736F7-24B4-42B1-8E02-2C915E119745}">
  <ds:schemaRefs>
    <ds:schemaRef ds:uri="http://schemas.openxmlformats.org/officeDocument/2006/bibliography"/>
  </ds:schemaRefs>
</ds:datastoreItem>
</file>

<file path=customXml/itemProps2.xml><?xml version="1.0" encoding="utf-8"?>
<ds:datastoreItem xmlns:ds="http://schemas.openxmlformats.org/officeDocument/2006/customXml" ds:itemID="{6D3C1E79-6480-4FD6-B723-FBA8F7FB3479}">
  <ds:schemaRefs>
    <ds:schemaRef ds:uri="http://schemas.microsoft.com/office/2006/metadata/properties"/>
    <ds:schemaRef ds:uri="6b63e2c7-ed83-4490-8c3a-e537c4ff4f9b"/>
    <ds:schemaRef ds:uri="e7cd08d7-2168-4d9e-8161-de142c4934c2"/>
    <ds:schemaRef ds:uri="http://schemas.microsoft.com/office/infopath/2007/PartnerControls"/>
  </ds:schemaRefs>
</ds:datastoreItem>
</file>

<file path=customXml/itemProps3.xml><?xml version="1.0" encoding="utf-8"?>
<ds:datastoreItem xmlns:ds="http://schemas.openxmlformats.org/officeDocument/2006/customXml" ds:itemID="{51D0E6B3-1FB1-4878-BC12-DF82E2008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d08d7-2168-4d9e-8161-de142c4934c2"/>
    <ds:schemaRef ds:uri="6b63e2c7-ed83-4490-8c3a-e537c4ff4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5930AB-DAC1-48F5-AAD1-B21EA9A04A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Design for MegaRAC XMS.dotx</Template>
  <TotalTime>12</TotalTime>
  <Pages>15</Pages>
  <Words>2456</Words>
  <Characters>14004</Characters>
  <Application>Microsoft Office Word</Application>
  <DocSecurity>0</DocSecurity>
  <Lines>116</Lines>
  <Paragraphs>32</Paragraphs>
  <ScaleCrop>false</ScaleCrop>
  <Company>IINDIA</Company>
  <LinksUpToDate>false</LinksUpToDate>
  <CharactersWithSpaces>16428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Pravinash  J</dc:creator>
  <cp:keywords/>
  <dc:description/>
  <cp:lastModifiedBy>Hariharan R</cp:lastModifiedBy>
  <cp:revision>147</cp:revision>
  <cp:lastPrinted>2024-05-02T08:00:00Z</cp:lastPrinted>
  <dcterms:created xsi:type="dcterms:W3CDTF">2024-05-02T08:03:00Z</dcterms:created>
  <dcterms:modified xsi:type="dcterms:W3CDTF">2025-10-10T11:48:00Z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0x010100507CB5B240DBFD4AB845493772781E5D</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y fmtid="{D5CDD505-2E9C-101B-9397-08002B2CF9AE}" pid="6" name="SharedWithUsers">
    <vt:lpwstr>812;#Tony Shen (沈怡);#1048;#Dillibabu Gopalakrishnan</vt:lpwstr>
  </property>
</Properties>
</file>