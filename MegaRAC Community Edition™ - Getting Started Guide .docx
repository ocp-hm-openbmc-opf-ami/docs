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10F270" w14:textId="462F686D" w:rsidR="008B5419" w:rsidRDefault="007A47E3" w:rsidP="008B5419">
      <w:pPr>
        <w:pStyle w:val="Title"/>
        <w:jc w:val="center"/>
        <w:rPr>
          <w:rFonts w:ascii="Adobe Garamond Pro" w:hAnsi="Adobe Garamond Pro"/>
          <w:sz w:val="56"/>
          <w:szCs w:val="56"/>
        </w:rPr>
      </w:pPr>
      <w:bookmarkStart w:id="0" w:name="_Toc309238955"/>
      <w:bookmarkStart w:id="1" w:name="_Toc311207051"/>
      <w:bookmarkStart w:id="2" w:name="_Toc273091249"/>
      <w:bookmarkStart w:id="3" w:name="_Toc309238954"/>
      <w:proofErr w:type="spellStart"/>
      <w:r w:rsidRPr="007A47E3">
        <w:rPr>
          <w:rFonts w:ascii="Adobe Garamond Pro" w:hAnsi="Adobe Garamond Pro"/>
          <w:sz w:val="56"/>
          <w:szCs w:val="56"/>
        </w:rPr>
        <w:t>MegaRAC</w:t>
      </w:r>
      <w:proofErr w:type="spellEnd"/>
      <w:r w:rsidR="008B5419" w:rsidRPr="007A47E3">
        <w:rPr>
          <w:rFonts w:ascii="Adobe Garamond Pro" w:hAnsi="Adobe Garamond Pro"/>
          <w:sz w:val="56"/>
          <w:szCs w:val="56"/>
        </w:rPr>
        <w:t xml:space="preserve"> </w:t>
      </w:r>
      <w:r w:rsidRPr="007A47E3">
        <w:rPr>
          <w:rFonts w:ascii="Adobe Garamond Pro" w:hAnsi="Adobe Garamond Pro"/>
          <w:sz w:val="56"/>
          <w:szCs w:val="56"/>
        </w:rPr>
        <w:t>Community Edition™</w:t>
      </w:r>
    </w:p>
    <w:p w14:paraId="1B60FF6E" w14:textId="36FC2C5F" w:rsidR="007A47E3" w:rsidRDefault="007A47E3" w:rsidP="00CB1535">
      <w:pPr>
        <w:pStyle w:val="Subtitle"/>
        <w:jc w:val="center"/>
      </w:pPr>
      <w:r>
        <w:t>[Getting Started Guide]</w:t>
      </w:r>
    </w:p>
    <w:p w14:paraId="3B7D75FE" w14:textId="77777777" w:rsidR="007A47E3" w:rsidRPr="007A47E3" w:rsidRDefault="007A47E3" w:rsidP="007A47E3"/>
    <w:sdt>
      <w:sdtPr>
        <w:rPr>
          <w:rFonts w:ascii="Adobe Garamond Pro" w:eastAsiaTheme="minorEastAsia" w:hAnsi="Adobe Garamond Pro"/>
          <w:b w:val="0"/>
          <w:bCs w:val="0"/>
          <w:color w:val="auto"/>
          <w:sz w:val="20"/>
          <w:szCs w:val="20"/>
          <w:lang w:eastAsia="en-US"/>
        </w:rPr>
        <w:id w:val="1510521838"/>
        <w:docPartObj>
          <w:docPartGallery w:val="Table of Contents"/>
          <w:docPartUnique/>
        </w:docPartObj>
      </w:sdtPr>
      <w:sdtEndPr/>
      <w:sdtContent>
        <w:p w14:paraId="3413ADAF" w14:textId="44316BA2" w:rsidR="00EF01FF" w:rsidRPr="00096CCA" w:rsidRDefault="00EF01FF" w:rsidP="2FC5AA6A">
          <w:pPr>
            <w:pStyle w:val="TOCHeading"/>
            <w:rPr>
              <w:rFonts w:ascii="Adobe Garamond Pro" w:hAnsi="Adobe Garamond Pro"/>
              <w:color w:val="000000" w:themeColor="text1"/>
            </w:rPr>
          </w:pPr>
          <w:r w:rsidRPr="00825BA5">
            <w:rPr>
              <w:rFonts w:ascii="Adobe Garamond Pro" w:hAnsi="Adobe Garamond Pro"/>
              <w:color w:val="000000" w:themeColor="text1"/>
            </w:rPr>
            <w:t>Contents</w:t>
          </w:r>
        </w:p>
        <w:p w14:paraId="2A2CE634" w14:textId="05661975" w:rsidR="008D245D" w:rsidRDefault="2FC5AA6A">
          <w:pPr>
            <w:pStyle w:val="TOC1"/>
            <w:rPr>
              <w:rFonts w:asciiTheme="minorHAnsi" w:hAnsiTheme="minorHAnsi" w:cstheme="minorBidi"/>
              <w:b w:val="0"/>
              <w:bCs w:val="0"/>
              <w:kern w:val="2"/>
              <w:sz w:val="24"/>
              <w:szCs w:val="24"/>
              <w14:ligatures w14:val="standardContextual"/>
            </w:rPr>
          </w:pPr>
          <w:r>
            <w:fldChar w:fldCharType="begin"/>
          </w:r>
          <w:r w:rsidR="00D3514A">
            <w:instrText>TOC \o "1-3" \h \z \u</w:instrText>
          </w:r>
          <w:r>
            <w:fldChar w:fldCharType="separate"/>
          </w:r>
          <w:hyperlink w:anchor="_Toc211962927" w:history="1">
            <w:r w:rsidR="008D245D" w:rsidRPr="00D90C1F">
              <w:rPr>
                <w:rStyle w:val="Hyperlink"/>
              </w:rPr>
              <w:t>1 Introduction</w:t>
            </w:r>
            <w:r w:rsidR="008D245D">
              <w:rPr>
                <w:webHidden/>
              </w:rPr>
              <w:tab/>
            </w:r>
            <w:r w:rsidR="008D245D">
              <w:rPr>
                <w:webHidden/>
              </w:rPr>
              <w:fldChar w:fldCharType="begin"/>
            </w:r>
            <w:r w:rsidR="008D245D">
              <w:rPr>
                <w:webHidden/>
              </w:rPr>
              <w:instrText xml:space="preserve"> PAGEREF _Toc211962927 \h </w:instrText>
            </w:r>
            <w:r w:rsidR="008D245D">
              <w:rPr>
                <w:webHidden/>
              </w:rPr>
            </w:r>
            <w:r w:rsidR="008D245D">
              <w:rPr>
                <w:webHidden/>
              </w:rPr>
              <w:fldChar w:fldCharType="separate"/>
            </w:r>
            <w:r w:rsidR="008D245D">
              <w:rPr>
                <w:webHidden/>
              </w:rPr>
              <w:t>2</w:t>
            </w:r>
            <w:r w:rsidR="008D245D">
              <w:rPr>
                <w:webHidden/>
              </w:rPr>
              <w:fldChar w:fldCharType="end"/>
            </w:r>
          </w:hyperlink>
        </w:p>
        <w:p w14:paraId="178828D8" w14:textId="365DA10E" w:rsidR="008D245D" w:rsidRDefault="008D245D">
          <w:pPr>
            <w:pStyle w:val="TOC1"/>
            <w:rPr>
              <w:rFonts w:asciiTheme="minorHAnsi" w:hAnsiTheme="minorHAnsi" w:cstheme="minorBidi"/>
              <w:b w:val="0"/>
              <w:bCs w:val="0"/>
              <w:kern w:val="2"/>
              <w:sz w:val="24"/>
              <w:szCs w:val="24"/>
              <w14:ligatures w14:val="standardContextual"/>
            </w:rPr>
          </w:pPr>
          <w:hyperlink w:anchor="_Toc211962928" w:history="1">
            <w:r w:rsidRPr="00D90C1F">
              <w:rPr>
                <w:rStyle w:val="Hyperlink"/>
              </w:rPr>
              <w:t>2 Megarac Community Edition vs Megarac OneTree</w:t>
            </w:r>
            <w:r>
              <w:rPr>
                <w:webHidden/>
              </w:rPr>
              <w:tab/>
            </w:r>
            <w:r>
              <w:rPr>
                <w:webHidden/>
              </w:rPr>
              <w:fldChar w:fldCharType="begin"/>
            </w:r>
            <w:r>
              <w:rPr>
                <w:webHidden/>
              </w:rPr>
              <w:instrText xml:space="preserve"> PAGEREF _Toc211962928 \h </w:instrText>
            </w:r>
            <w:r>
              <w:rPr>
                <w:webHidden/>
              </w:rPr>
            </w:r>
            <w:r>
              <w:rPr>
                <w:webHidden/>
              </w:rPr>
              <w:fldChar w:fldCharType="separate"/>
            </w:r>
            <w:r>
              <w:rPr>
                <w:webHidden/>
              </w:rPr>
              <w:t>2</w:t>
            </w:r>
            <w:r>
              <w:rPr>
                <w:webHidden/>
              </w:rPr>
              <w:fldChar w:fldCharType="end"/>
            </w:r>
          </w:hyperlink>
        </w:p>
        <w:p w14:paraId="5D93A110" w14:textId="14D9950F" w:rsidR="008D245D" w:rsidRDefault="008D245D">
          <w:pPr>
            <w:pStyle w:val="TOC1"/>
            <w:rPr>
              <w:rFonts w:asciiTheme="minorHAnsi" w:hAnsiTheme="minorHAnsi" w:cstheme="minorBidi"/>
              <w:b w:val="0"/>
              <w:bCs w:val="0"/>
              <w:kern w:val="2"/>
              <w:sz w:val="24"/>
              <w:szCs w:val="24"/>
              <w14:ligatures w14:val="standardContextual"/>
            </w:rPr>
          </w:pPr>
          <w:hyperlink w:anchor="_Toc211962929" w:history="1">
            <w:r w:rsidRPr="00D90C1F">
              <w:rPr>
                <w:rStyle w:val="Hyperlink"/>
              </w:rPr>
              <w:t>3 Prerequisites</w:t>
            </w:r>
            <w:r>
              <w:rPr>
                <w:webHidden/>
              </w:rPr>
              <w:tab/>
            </w:r>
            <w:r>
              <w:rPr>
                <w:webHidden/>
              </w:rPr>
              <w:fldChar w:fldCharType="begin"/>
            </w:r>
            <w:r>
              <w:rPr>
                <w:webHidden/>
              </w:rPr>
              <w:instrText xml:space="preserve"> PAGEREF _Toc211962929 \h </w:instrText>
            </w:r>
            <w:r>
              <w:rPr>
                <w:webHidden/>
              </w:rPr>
            </w:r>
            <w:r>
              <w:rPr>
                <w:webHidden/>
              </w:rPr>
              <w:fldChar w:fldCharType="separate"/>
            </w:r>
            <w:r>
              <w:rPr>
                <w:webHidden/>
              </w:rPr>
              <w:t>3</w:t>
            </w:r>
            <w:r>
              <w:rPr>
                <w:webHidden/>
              </w:rPr>
              <w:fldChar w:fldCharType="end"/>
            </w:r>
          </w:hyperlink>
        </w:p>
        <w:p w14:paraId="0396BE4E" w14:textId="557DCFF7" w:rsidR="008D245D" w:rsidRDefault="008D245D">
          <w:pPr>
            <w:pStyle w:val="TOC1"/>
            <w:rPr>
              <w:rFonts w:asciiTheme="minorHAnsi" w:hAnsiTheme="minorHAnsi" w:cstheme="minorBidi"/>
              <w:b w:val="0"/>
              <w:bCs w:val="0"/>
              <w:kern w:val="2"/>
              <w:sz w:val="24"/>
              <w:szCs w:val="24"/>
              <w14:ligatures w14:val="standardContextual"/>
            </w:rPr>
          </w:pPr>
          <w:hyperlink w:anchor="_Toc211962930" w:history="1">
            <w:r w:rsidRPr="00D90C1F">
              <w:rPr>
                <w:rStyle w:val="Hyperlink"/>
              </w:rPr>
              <w:t>4 Download and Build</w:t>
            </w:r>
            <w:r>
              <w:rPr>
                <w:webHidden/>
              </w:rPr>
              <w:tab/>
            </w:r>
            <w:r>
              <w:rPr>
                <w:webHidden/>
              </w:rPr>
              <w:fldChar w:fldCharType="begin"/>
            </w:r>
            <w:r>
              <w:rPr>
                <w:webHidden/>
              </w:rPr>
              <w:instrText xml:space="preserve"> PAGEREF _Toc211962930 \h </w:instrText>
            </w:r>
            <w:r>
              <w:rPr>
                <w:webHidden/>
              </w:rPr>
            </w:r>
            <w:r>
              <w:rPr>
                <w:webHidden/>
              </w:rPr>
              <w:fldChar w:fldCharType="separate"/>
            </w:r>
            <w:r>
              <w:rPr>
                <w:webHidden/>
              </w:rPr>
              <w:t>3</w:t>
            </w:r>
            <w:r>
              <w:rPr>
                <w:webHidden/>
              </w:rPr>
              <w:fldChar w:fldCharType="end"/>
            </w:r>
          </w:hyperlink>
        </w:p>
        <w:p w14:paraId="490F617F" w14:textId="57B3AB2C"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31" w:history="1">
            <w:r w:rsidRPr="00D90C1F">
              <w:rPr>
                <w:rStyle w:val="Hyperlink"/>
                <w:bCs/>
                <w:noProof/>
              </w:rPr>
              <w:t>4.1</w:t>
            </w:r>
            <w:r>
              <w:rPr>
                <w:rFonts w:asciiTheme="minorHAnsi" w:hAnsiTheme="minorHAnsi" w:cstheme="minorBidi"/>
                <w:noProof/>
                <w:kern w:val="2"/>
                <w:sz w:val="24"/>
                <w:szCs w:val="24"/>
                <w14:ligatures w14:val="standardContextual"/>
              </w:rPr>
              <w:tab/>
            </w:r>
            <w:r w:rsidRPr="00D90C1F">
              <w:rPr>
                <w:rStyle w:val="Hyperlink"/>
                <w:noProof/>
              </w:rPr>
              <w:t>AST2600EVB</w:t>
            </w:r>
            <w:r>
              <w:rPr>
                <w:noProof/>
                <w:webHidden/>
              </w:rPr>
              <w:tab/>
            </w:r>
            <w:r>
              <w:rPr>
                <w:noProof/>
                <w:webHidden/>
              </w:rPr>
              <w:fldChar w:fldCharType="begin"/>
            </w:r>
            <w:r>
              <w:rPr>
                <w:noProof/>
                <w:webHidden/>
              </w:rPr>
              <w:instrText xml:space="preserve"> PAGEREF _Toc211962931 \h </w:instrText>
            </w:r>
            <w:r>
              <w:rPr>
                <w:noProof/>
                <w:webHidden/>
              </w:rPr>
            </w:r>
            <w:r>
              <w:rPr>
                <w:noProof/>
                <w:webHidden/>
              </w:rPr>
              <w:fldChar w:fldCharType="separate"/>
            </w:r>
            <w:r>
              <w:rPr>
                <w:noProof/>
                <w:webHidden/>
              </w:rPr>
              <w:t>3</w:t>
            </w:r>
            <w:r>
              <w:rPr>
                <w:noProof/>
                <w:webHidden/>
              </w:rPr>
              <w:fldChar w:fldCharType="end"/>
            </w:r>
          </w:hyperlink>
        </w:p>
        <w:p w14:paraId="6E1C1096" w14:textId="6CD6A35A"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32" w:history="1">
            <w:r w:rsidRPr="00D90C1F">
              <w:rPr>
                <w:rStyle w:val="Hyperlink"/>
                <w:bCs/>
                <w:noProof/>
              </w:rPr>
              <w:t>4.2</w:t>
            </w:r>
            <w:r>
              <w:rPr>
                <w:rFonts w:asciiTheme="minorHAnsi" w:hAnsiTheme="minorHAnsi" w:cstheme="minorBidi"/>
                <w:noProof/>
                <w:kern w:val="2"/>
                <w:sz w:val="24"/>
                <w:szCs w:val="24"/>
                <w14:ligatures w14:val="standardContextual"/>
              </w:rPr>
              <w:tab/>
            </w:r>
            <w:r w:rsidRPr="00D90C1F">
              <w:rPr>
                <w:rStyle w:val="Hyperlink"/>
                <w:noProof/>
              </w:rPr>
              <w:t>AST2700EVB</w:t>
            </w:r>
            <w:r>
              <w:rPr>
                <w:noProof/>
                <w:webHidden/>
              </w:rPr>
              <w:tab/>
            </w:r>
            <w:r>
              <w:rPr>
                <w:noProof/>
                <w:webHidden/>
              </w:rPr>
              <w:fldChar w:fldCharType="begin"/>
            </w:r>
            <w:r>
              <w:rPr>
                <w:noProof/>
                <w:webHidden/>
              </w:rPr>
              <w:instrText xml:space="preserve"> PAGEREF _Toc211962932 \h </w:instrText>
            </w:r>
            <w:r>
              <w:rPr>
                <w:noProof/>
                <w:webHidden/>
              </w:rPr>
            </w:r>
            <w:r>
              <w:rPr>
                <w:noProof/>
                <w:webHidden/>
              </w:rPr>
              <w:fldChar w:fldCharType="separate"/>
            </w:r>
            <w:r>
              <w:rPr>
                <w:noProof/>
                <w:webHidden/>
              </w:rPr>
              <w:t>3</w:t>
            </w:r>
            <w:r>
              <w:rPr>
                <w:noProof/>
                <w:webHidden/>
              </w:rPr>
              <w:fldChar w:fldCharType="end"/>
            </w:r>
          </w:hyperlink>
        </w:p>
        <w:p w14:paraId="45B54753" w14:textId="69A61537"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33" w:history="1">
            <w:r w:rsidRPr="00D90C1F">
              <w:rPr>
                <w:rStyle w:val="Hyperlink"/>
                <w:rFonts w:cstheme="minorHAnsi"/>
                <w:bCs/>
                <w:noProof/>
              </w:rPr>
              <w:t>4.3</w:t>
            </w:r>
            <w:r>
              <w:rPr>
                <w:rFonts w:asciiTheme="minorHAnsi" w:hAnsiTheme="minorHAnsi" w:cstheme="minorBidi"/>
                <w:noProof/>
                <w:kern w:val="2"/>
                <w:sz w:val="24"/>
                <w:szCs w:val="24"/>
                <w14:ligatures w14:val="standardContextual"/>
              </w:rPr>
              <w:tab/>
            </w:r>
            <w:r w:rsidRPr="00D90C1F">
              <w:rPr>
                <w:rStyle w:val="Hyperlink"/>
                <w:noProof/>
              </w:rPr>
              <w:t xml:space="preserve">Nuvoton </w:t>
            </w:r>
            <w:r w:rsidRPr="00D90C1F">
              <w:rPr>
                <w:rStyle w:val="Hyperlink"/>
                <w:rFonts w:cstheme="minorHAnsi"/>
                <w:bCs/>
                <w:noProof/>
              </w:rPr>
              <w:t>Arbel:</w:t>
            </w:r>
            <w:r>
              <w:rPr>
                <w:noProof/>
                <w:webHidden/>
              </w:rPr>
              <w:tab/>
            </w:r>
            <w:r>
              <w:rPr>
                <w:noProof/>
                <w:webHidden/>
              </w:rPr>
              <w:fldChar w:fldCharType="begin"/>
            </w:r>
            <w:r>
              <w:rPr>
                <w:noProof/>
                <w:webHidden/>
              </w:rPr>
              <w:instrText xml:space="preserve"> PAGEREF _Toc211962933 \h </w:instrText>
            </w:r>
            <w:r>
              <w:rPr>
                <w:noProof/>
                <w:webHidden/>
              </w:rPr>
            </w:r>
            <w:r>
              <w:rPr>
                <w:noProof/>
                <w:webHidden/>
              </w:rPr>
              <w:fldChar w:fldCharType="separate"/>
            </w:r>
            <w:r>
              <w:rPr>
                <w:noProof/>
                <w:webHidden/>
              </w:rPr>
              <w:t>4</w:t>
            </w:r>
            <w:r>
              <w:rPr>
                <w:noProof/>
                <w:webHidden/>
              </w:rPr>
              <w:fldChar w:fldCharType="end"/>
            </w:r>
          </w:hyperlink>
        </w:p>
        <w:p w14:paraId="567E064E" w14:textId="5099FCBE" w:rsidR="008D245D" w:rsidRDefault="008D245D">
          <w:pPr>
            <w:pStyle w:val="TOC1"/>
            <w:rPr>
              <w:rFonts w:asciiTheme="minorHAnsi" w:hAnsiTheme="minorHAnsi" w:cstheme="minorBidi"/>
              <w:b w:val="0"/>
              <w:bCs w:val="0"/>
              <w:kern w:val="2"/>
              <w:sz w:val="24"/>
              <w:szCs w:val="24"/>
              <w14:ligatures w14:val="standardContextual"/>
            </w:rPr>
          </w:pPr>
          <w:hyperlink w:anchor="_Toc211962934" w:history="1">
            <w:r w:rsidRPr="00D90C1F">
              <w:rPr>
                <w:rStyle w:val="Hyperlink"/>
              </w:rPr>
              <w:t>5 Firmware Flashing Method</w:t>
            </w:r>
            <w:r>
              <w:rPr>
                <w:webHidden/>
              </w:rPr>
              <w:tab/>
            </w:r>
            <w:r>
              <w:rPr>
                <w:webHidden/>
              </w:rPr>
              <w:fldChar w:fldCharType="begin"/>
            </w:r>
            <w:r>
              <w:rPr>
                <w:webHidden/>
              </w:rPr>
              <w:instrText xml:space="preserve"> PAGEREF _Toc211962934 \h </w:instrText>
            </w:r>
            <w:r>
              <w:rPr>
                <w:webHidden/>
              </w:rPr>
            </w:r>
            <w:r>
              <w:rPr>
                <w:webHidden/>
              </w:rPr>
              <w:fldChar w:fldCharType="separate"/>
            </w:r>
            <w:r>
              <w:rPr>
                <w:webHidden/>
              </w:rPr>
              <w:t>4</w:t>
            </w:r>
            <w:r>
              <w:rPr>
                <w:webHidden/>
              </w:rPr>
              <w:fldChar w:fldCharType="end"/>
            </w:r>
          </w:hyperlink>
        </w:p>
        <w:p w14:paraId="3BC4BF4B" w14:textId="16DC9B22"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35" w:history="1">
            <w:r w:rsidRPr="00D90C1F">
              <w:rPr>
                <w:rStyle w:val="Hyperlink"/>
                <w:bCs/>
                <w:noProof/>
              </w:rPr>
              <w:t>5.1</w:t>
            </w:r>
            <w:r>
              <w:rPr>
                <w:rFonts w:asciiTheme="minorHAnsi" w:hAnsiTheme="minorHAnsi" w:cstheme="minorBidi"/>
                <w:noProof/>
                <w:kern w:val="2"/>
                <w:sz w:val="24"/>
                <w:szCs w:val="24"/>
                <w14:ligatures w14:val="standardContextual"/>
              </w:rPr>
              <w:tab/>
            </w:r>
            <w:r w:rsidRPr="00D90C1F">
              <w:rPr>
                <w:rStyle w:val="Hyperlink"/>
                <w:noProof/>
              </w:rPr>
              <w:t>Dediprog</w:t>
            </w:r>
            <w:r>
              <w:rPr>
                <w:noProof/>
                <w:webHidden/>
              </w:rPr>
              <w:tab/>
            </w:r>
            <w:r>
              <w:rPr>
                <w:noProof/>
                <w:webHidden/>
              </w:rPr>
              <w:fldChar w:fldCharType="begin"/>
            </w:r>
            <w:r>
              <w:rPr>
                <w:noProof/>
                <w:webHidden/>
              </w:rPr>
              <w:instrText xml:space="preserve"> PAGEREF _Toc211962935 \h </w:instrText>
            </w:r>
            <w:r>
              <w:rPr>
                <w:noProof/>
                <w:webHidden/>
              </w:rPr>
            </w:r>
            <w:r>
              <w:rPr>
                <w:noProof/>
                <w:webHidden/>
              </w:rPr>
              <w:fldChar w:fldCharType="separate"/>
            </w:r>
            <w:r>
              <w:rPr>
                <w:noProof/>
                <w:webHidden/>
              </w:rPr>
              <w:t>4</w:t>
            </w:r>
            <w:r>
              <w:rPr>
                <w:noProof/>
                <w:webHidden/>
              </w:rPr>
              <w:fldChar w:fldCharType="end"/>
            </w:r>
          </w:hyperlink>
        </w:p>
        <w:p w14:paraId="05EB7BBD" w14:textId="0D0DB5CF"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36" w:history="1">
            <w:r w:rsidRPr="00D90C1F">
              <w:rPr>
                <w:rStyle w:val="Hyperlink"/>
                <w:bCs/>
                <w:noProof/>
                <w:lang w:eastAsia="zh-TW"/>
              </w:rPr>
              <w:t>5.2</w:t>
            </w:r>
            <w:r>
              <w:rPr>
                <w:rFonts w:asciiTheme="minorHAnsi" w:hAnsiTheme="minorHAnsi" w:cstheme="minorBidi"/>
                <w:noProof/>
                <w:kern w:val="2"/>
                <w:sz w:val="24"/>
                <w:szCs w:val="24"/>
                <w14:ligatures w14:val="standardContextual"/>
              </w:rPr>
              <w:tab/>
            </w:r>
            <w:r w:rsidRPr="00D90C1F">
              <w:rPr>
                <w:rStyle w:val="Hyperlink"/>
                <w:noProof/>
                <w:lang w:eastAsia="zh-TW"/>
              </w:rPr>
              <w:t xml:space="preserve">TFTP </w:t>
            </w:r>
            <w:r w:rsidRPr="00D90C1F">
              <w:rPr>
                <w:rStyle w:val="Hyperlink"/>
                <w:noProof/>
              </w:rPr>
              <w:t>Flash</w:t>
            </w:r>
            <w:r>
              <w:rPr>
                <w:noProof/>
                <w:webHidden/>
              </w:rPr>
              <w:tab/>
            </w:r>
            <w:r>
              <w:rPr>
                <w:noProof/>
                <w:webHidden/>
              </w:rPr>
              <w:fldChar w:fldCharType="begin"/>
            </w:r>
            <w:r>
              <w:rPr>
                <w:noProof/>
                <w:webHidden/>
              </w:rPr>
              <w:instrText xml:space="preserve"> PAGEREF _Toc211962936 \h </w:instrText>
            </w:r>
            <w:r>
              <w:rPr>
                <w:noProof/>
                <w:webHidden/>
              </w:rPr>
            </w:r>
            <w:r>
              <w:rPr>
                <w:noProof/>
                <w:webHidden/>
              </w:rPr>
              <w:fldChar w:fldCharType="separate"/>
            </w:r>
            <w:r>
              <w:rPr>
                <w:noProof/>
                <w:webHidden/>
              </w:rPr>
              <w:t>4</w:t>
            </w:r>
            <w:r>
              <w:rPr>
                <w:noProof/>
                <w:webHidden/>
              </w:rPr>
              <w:fldChar w:fldCharType="end"/>
            </w:r>
          </w:hyperlink>
        </w:p>
        <w:p w14:paraId="35F6ACD2" w14:textId="627D1F58"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37" w:history="1">
            <w:r w:rsidRPr="00D90C1F">
              <w:rPr>
                <w:rStyle w:val="Hyperlink"/>
                <w:bCs/>
                <w:noProof/>
              </w:rPr>
              <w:t>5.3</w:t>
            </w:r>
            <w:r>
              <w:rPr>
                <w:rFonts w:asciiTheme="minorHAnsi" w:hAnsiTheme="minorHAnsi" w:cstheme="minorBidi"/>
                <w:noProof/>
                <w:kern w:val="2"/>
                <w:sz w:val="24"/>
                <w:szCs w:val="24"/>
                <w14:ligatures w14:val="standardContextual"/>
              </w:rPr>
              <w:tab/>
            </w:r>
            <w:r w:rsidRPr="00D90C1F">
              <w:rPr>
                <w:rStyle w:val="Hyperlink"/>
                <w:noProof/>
              </w:rPr>
              <w:t>Web Flash</w:t>
            </w:r>
            <w:r>
              <w:rPr>
                <w:noProof/>
                <w:webHidden/>
              </w:rPr>
              <w:tab/>
            </w:r>
            <w:r>
              <w:rPr>
                <w:noProof/>
                <w:webHidden/>
              </w:rPr>
              <w:fldChar w:fldCharType="begin"/>
            </w:r>
            <w:r>
              <w:rPr>
                <w:noProof/>
                <w:webHidden/>
              </w:rPr>
              <w:instrText xml:space="preserve"> PAGEREF _Toc211962937 \h </w:instrText>
            </w:r>
            <w:r>
              <w:rPr>
                <w:noProof/>
                <w:webHidden/>
              </w:rPr>
            </w:r>
            <w:r>
              <w:rPr>
                <w:noProof/>
                <w:webHidden/>
              </w:rPr>
              <w:fldChar w:fldCharType="separate"/>
            </w:r>
            <w:r>
              <w:rPr>
                <w:noProof/>
                <w:webHidden/>
              </w:rPr>
              <w:t>5</w:t>
            </w:r>
            <w:r>
              <w:rPr>
                <w:noProof/>
                <w:webHidden/>
              </w:rPr>
              <w:fldChar w:fldCharType="end"/>
            </w:r>
          </w:hyperlink>
        </w:p>
        <w:p w14:paraId="5350BFBE" w14:textId="276AA39D"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38" w:history="1">
            <w:r w:rsidRPr="00D90C1F">
              <w:rPr>
                <w:rStyle w:val="Hyperlink"/>
                <w:bCs/>
                <w:noProof/>
              </w:rPr>
              <w:t>5.4</w:t>
            </w:r>
            <w:r>
              <w:rPr>
                <w:rFonts w:asciiTheme="minorHAnsi" w:hAnsiTheme="minorHAnsi" w:cstheme="minorBidi"/>
                <w:noProof/>
                <w:kern w:val="2"/>
                <w:sz w:val="24"/>
                <w:szCs w:val="24"/>
                <w14:ligatures w14:val="standardContextual"/>
              </w:rPr>
              <w:tab/>
            </w:r>
            <w:r w:rsidRPr="00D90C1F">
              <w:rPr>
                <w:rStyle w:val="Hyperlink"/>
                <w:noProof/>
              </w:rPr>
              <w:t>Phosphor IPMI Flash</w:t>
            </w:r>
            <w:r>
              <w:rPr>
                <w:noProof/>
                <w:webHidden/>
              </w:rPr>
              <w:tab/>
            </w:r>
            <w:r>
              <w:rPr>
                <w:noProof/>
                <w:webHidden/>
              </w:rPr>
              <w:fldChar w:fldCharType="begin"/>
            </w:r>
            <w:r>
              <w:rPr>
                <w:noProof/>
                <w:webHidden/>
              </w:rPr>
              <w:instrText xml:space="preserve"> PAGEREF _Toc211962938 \h </w:instrText>
            </w:r>
            <w:r>
              <w:rPr>
                <w:noProof/>
                <w:webHidden/>
              </w:rPr>
            </w:r>
            <w:r>
              <w:rPr>
                <w:noProof/>
                <w:webHidden/>
              </w:rPr>
              <w:fldChar w:fldCharType="separate"/>
            </w:r>
            <w:r>
              <w:rPr>
                <w:noProof/>
                <w:webHidden/>
              </w:rPr>
              <w:t>6</w:t>
            </w:r>
            <w:r>
              <w:rPr>
                <w:noProof/>
                <w:webHidden/>
              </w:rPr>
              <w:fldChar w:fldCharType="end"/>
            </w:r>
          </w:hyperlink>
        </w:p>
        <w:p w14:paraId="5BD8B27D" w14:textId="23C26B92" w:rsidR="008D245D" w:rsidRDefault="008D245D">
          <w:pPr>
            <w:pStyle w:val="TOC1"/>
            <w:rPr>
              <w:rFonts w:asciiTheme="minorHAnsi" w:hAnsiTheme="minorHAnsi" w:cstheme="minorBidi"/>
              <w:b w:val="0"/>
              <w:bCs w:val="0"/>
              <w:kern w:val="2"/>
              <w:sz w:val="24"/>
              <w:szCs w:val="24"/>
              <w14:ligatures w14:val="standardContextual"/>
            </w:rPr>
          </w:pPr>
          <w:hyperlink w:anchor="_Toc211962939" w:history="1">
            <w:r w:rsidRPr="00D90C1F">
              <w:rPr>
                <w:rStyle w:val="Hyperlink"/>
              </w:rPr>
              <w:t>6 Network Configurations</w:t>
            </w:r>
            <w:r>
              <w:rPr>
                <w:webHidden/>
              </w:rPr>
              <w:tab/>
            </w:r>
            <w:r>
              <w:rPr>
                <w:webHidden/>
              </w:rPr>
              <w:fldChar w:fldCharType="begin"/>
            </w:r>
            <w:r>
              <w:rPr>
                <w:webHidden/>
              </w:rPr>
              <w:instrText xml:space="preserve"> PAGEREF _Toc211962939 \h </w:instrText>
            </w:r>
            <w:r>
              <w:rPr>
                <w:webHidden/>
              </w:rPr>
            </w:r>
            <w:r>
              <w:rPr>
                <w:webHidden/>
              </w:rPr>
              <w:fldChar w:fldCharType="separate"/>
            </w:r>
            <w:r>
              <w:rPr>
                <w:webHidden/>
              </w:rPr>
              <w:t>6</w:t>
            </w:r>
            <w:r>
              <w:rPr>
                <w:webHidden/>
              </w:rPr>
              <w:fldChar w:fldCharType="end"/>
            </w:r>
          </w:hyperlink>
        </w:p>
        <w:p w14:paraId="234456C7" w14:textId="0EE7EB9B"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40" w:history="1">
            <w:r w:rsidRPr="00D90C1F">
              <w:rPr>
                <w:rStyle w:val="Hyperlink"/>
                <w:bCs/>
                <w:noProof/>
              </w:rPr>
              <w:t>6.1</w:t>
            </w:r>
            <w:r>
              <w:rPr>
                <w:rFonts w:asciiTheme="minorHAnsi" w:hAnsiTheme="minorHAnsi" w:cstheme="minorBidi"/>
                <w:noProof/>
                <w:kern w:val="2"/>
                <w:sz w:val="24"/>
                <w:szCs w:val="24"/>
                <w14:ligatures w14:val="standardContextual"/>
              </w:rPr>
              <w:tab/>
            </w:r>
            <w:r w:rsidRPr="00D90C1F">
              <w:rPr>
                <w:rStyle w:val="Hyperlink"/>
                <w:noProof/>
              </w:rPr>
              <w:t>U-boot</w:t>
            </w:r>
            <w:r>
              <w:rPr>
                <w:noProof/>
                <w:webHidden/>
              </w:rPr>
              <w:tab/>
            </w:r>
            <w:r>
              <w:rPr>
                <w:noProof/>
                <w:webHidden/>
              </w:rPr>
              <w:fldChar w:fldCharType="begin"/>
            </w:r>
            <w:r>
              <w:rPr>
                <w:noProof/>
                <w:webHidden/>
              </w:rPr>
              <w:instrText xml:space="preserve"> PAGEREF _Toc211962940 \h </w:instrText>
            </w:r>
            <w:r>
              <w:rPr>
                <w:noProof/>
                <w:webHidden/>
              </w:rPr>
            </w:r>
            <w:r>
              <w:rPr>
                <w:noProof/>
                <w:webHidden/>
              </w:rPr>
              <w:fldChar w:fldCharType="separate"/>
            </w:r>
            <w:r>
              <w:rPr>
                <w:noProof/>
                <w:webHidden/>
              </w:rPr>
              <w:t>6</w:t>
            </w:r>
            <w:r>
              <w:rPr>
                <w:noProof/>
                <w:webHidden/>
              </w:rPr>
              <w:fldChar w:fldCharType="end"/>
            </w:r>
          </w:hyperlink>
        </w:p>
        <w:p w14:paraId="0FC1E351" w14:textId="0DAC1051"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41" w:history="1">
            <w:r w:rsidRPr="00D90C1F">
              <w:rPr>
                <w:rStyle w:val="Hyperlink"/>
                <w:bCs/>
                <w:noProof/>
              </w:rPr>
              <w:t>6.2</w:t>
            </w:r>
            <w:r>
              <w:rPr>
                <w:rFonts w:asciiTheme="minorHAnsi" w:hAnsiTheme="minorHAnsi" w:cstheme="minorBidi"/>
                <w:noProof/>
                <w:kern w:val="2"/>
                <w:sz w:val="24"/>
                <w:szCs w:val="24"/>
                <w14:ligatures w14:val="standardContextual"/>
              </w:rPr>
              <w:tab/>
            </w:r>
            <w:r w:rsidRPr="00D90C1F">
              <w:rPr>
                <w:rStyle w:val="Hyperlink"/>
                <w:noProof/>
              </w:rPr>
              <w:t>Linux</w:t>
            </w:r>
            <w:r>
              <w:rPr>
                <w:noProof/>
                <w:webHidden/>
              </w:rPr>
              <w:tab/>
            </w:r>
            <w:r>
              <w:rPr>
                <w:noProof/>
                <w:webHidden/>
              </w:rPr>
              <w:fldChar w:fldCharType="begin"/>
            </w:r>
            <w:r>
              <w:rPr>
                <w:noProof/>
                <w:webHidden/>
              </w:rPr>
              <w:instrText xml:space="preserve"> PAGEREF _Toc211962941 \h </w:instrText>
            </w:r>
            <w:r>
              <w:rPr>
                <w:noProof/>
                <w:webHidden/>
              </w:rPr>
            </w:r>
            <w:r>
              <w:rPr>
                <w:noProof/>
                <w:webHidden/>
              </w:rPr>
              <w:fldChar w:fldCharType="separate"/>
            </w:r>
            <w:r>
              <w:rPr>
                <w:noProof/>
                <w:webHidden/>
              </w:rPr>
              <w:t>6</w:t>
            </w:r>
            <w:r>
              <w:rPr>
                <w:noProof/>
                <w:webHidden/>
              </w:rPr>
              <w:fldChar w:fldCharType="end"/>
            </w:r>
          </w:hyperlink>
        </w:p>
        <w:p w14:paraId="1C3A57CB" w14:textId="56E1BD97"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42" w:history="1">
            <w:r w:rsidRPr="00D90C1F">
              <w:rPr>
                <w:rStyle w:val="Hyperlink"/>
                <w:bCs/>
                <w:noProof/>
              </w:rPr>
              <w:t>6.3</w:t>
            </w:r>
            <w:r>
              <w:rPr>
                <w:rFonts w:asciiTheme="minorHAnsi" w:hAnsiTheme="minorHAnsi" w:cstheme="minorBidi"/>
                <w:noProof/>
                <w:kern w:val="2"/>
                <w:sz w:val="24"/>
                <w:szCs w:val="24"/>
                <w14:ligatures w14:val="standardContextual"/>
              </w:rPr>
              <w:tab/>
            </w:r>
            <w:r w:rsidRPr="00D90C1F">
              <w:rPr>
                <w:rStyle w:val="Hyperlink"/>
                <w:noProof/>
              </w:rPr>
              <w:t>Using ipmi Configure Network Settings</w:t>
            </w:r>
            <w:r>
              <w:rPr>
                <w:noProof/>
                <w:webHidden/>
              </w:rPr>
              <w:tab/>
            </w:r>
            <w:r>
              <w:rPr>
                <w:noProof/>
                <w:webHidden/>
              </w:rPr>
              <w:fldChar w:fldCharType="begin"/>
            </w:r>
            <w:r>
              <w:rPr>
                <w:noProof/>
                <w:webHidden/>
              </w:rPr>
              <w:instrText xml:space="preserve"> PAGEREF _Toc211962942 \h </w:instrText>
            </w:r>
            <w:r>
              <w:rPr>
                <w:noProof/>
                <w:webHidden/>
              </w:rPr>
            </w:r>
            <w:r>
              <w:rPr>
                <w:noProof/>
                <w:webHidden/>
              </w:rPr>
              <w:fldChar w:fldCharType="separate"/>
            </w:r>
            <w:r>
              <w:rPr>
                <w:noProof/>
                <w:webHidden/>
              </w:rPr>
              <w:t>6</w:t>
            </w:r>
            <w:r>
              <w:rPr>
                <w:noProof/>
                <w:webHidden/>
              </w:rPr>
              <w:fldChar w:fldCharType="end"/>
            </w:r>
          </w:hyperlink>
        </w:p>
        <w:p w14:paraId="0546D786" w14:textId="1DDBF61D"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43" w:history="1">
            <w:r w:rsidRPr="00D90C1F">
              <w:rPr>
                <w:rStyle w:val="Hyperlink"/>
                <w:bCs/>
                <w:noProof/>
              </w:rPr>
              <w:t>6.4</w:t>
            </w:r>
            <w:r>
              <w:rPr>
                <w:rFonts w:asciiTheme="minorHAnsi" w:hAnsiTheme="minorHAnsi" w:cstheme="minorBidi"/>
                <w:noProof/>
                <w:kern w:val="2"/>
                <w:sz w:val="24"/>
                <w:szCs w:val="24"/>
                <w14:ligatures w14:val="standardContextual"/>
              </w:rPr>
              <w:tab/>
            </w:r>
            <w:r w:rsidRPr="00D90C1F">
              <w:rPr>
                <w:rStyle w:val="Hyperlink"/>
                <w:noProof/>
              </w:rPr>
              <w:t>Configure Network through Web UI</w:t>
            </w:r>
            <w:r>
              <w:rPr>
                <w:noProof/>
                <w:webHidden/>
              </w:rPr>
              <w:tab/>
            </w:r>
            <w:r>
              <w:rPr>
                <w:noProof/>
                <w:webHidden/>
              </w:rPr>
              <w:fldChar w:fldCharType="begin"/>
            </w:r>
            <w:r>
              <w:rPr>
                <w:noProof/>
                <w:webHidden/>
              </w:rPr>
              <w:instrText xml:space="preserve"> PAGEREF _Toc211962943 \h </w:instrText>
            </w:r>
            <w:r>
              <w:rPr>
                <w:noProof/>
                <w:webHidden/>
              </w:rPr>
            </w:r>
            <w:r>
              <w:rPr>
                <w:noProof/>
                <w:webHidden/>
              </w:rPr>
              <w:fldChar w:fldCharType="separate"/>
            </w:r>
            <w:r>
              <w:rPr>
                <w:noProof/>
                <w:webHidden/>
              </w:rPr>
              <w:t>6</w:t>
            </w:r>
            <w:r>
              <w:rPr>
                <w:noProof/>
                <w:webHidden/>
              </w:rPr>
              <w:fldChar w:fldCharType="end"/>
            </w:r>
          </w:hyperlink>
        </w:p>
        <w:p w14:paraId="09C6DBD1" w14:textId="5BFC1CDC" w:rsidR="008D245D" w:rsidRDefault="008D245D">
          <w:pPr>
            <w:pStyle w:val="TOC1"/>
            <w:rPr>
              <w:rFonts w:asciiTheme="minorHAnsi" w:hAnsiTheme="minorHAnsi" w:cstheme="minorBidi"/>
              <w:b w:val="0"/>
              <w:bCs w:val="0"/>
              <w:kern w:val="2"/>
              <w:sz w:val="24"/>
              <w:szCs w:val="24"/>
              <w14:ligatures w14:val="standardContextual"/>
            </w:rPr>
          </w:pPr>
          <w:hyperlink w:anchor="_Toc211962944" w:history="1">
            <w:r w:rsidRPr="00D90C1F">
              <w:rPr>
                <w:rStyle w:val="Hyperlink"/>
              </w:rPr>
              <w:t>7 BMC Debug Console</w:t>
            </w:r>
            <w:r>
              <w:rPr>
                <w:webHidden/>
              </w:rPr>
              <w:tab/>
            </w:r>
            <w:r>
              <w:rPr>
                <w:webHidden/>
              </w:rPr>
              <w:fldChar w:fldCharType="begin"/>
            </w:r>
            <w:r>
              <w:rPr>
                <w:webHidden/>
              </w:rPr>
              <w:instrText xml:space="preserve"> PAGEREF _Toc211962944 \h </w:instrText>
            </w:r>
            <w:r>
              <w:rPr>
                <w:webHidden/>
              </w:rPr>
            </w:r>
            <w:r>
              <w:rPr>
                <w:webHidden/>
              </w:rPr>
              <w:fldChar w:fldCharType="separate"/>
            </w:r>
            <w:r>
              <w:rPr>
                <w:webHidden/>
              </w:rPr>
              <w:t>11</w:t>
            </w:r>
            <w:r>
              <w:rPr>
                <w:webHidden/>
              </w:rPr>
              <w:fldChar w:fldCharType="end"/>
            </w:r>
          </w:hyperlink>
        </w:p>
        <w:p w14:paraId="2CEB93E1" w14:textId="0681275C"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45" w:history="1">
            <w:r w:rsidRPr="00D90C1F">
              <w:rPr>
                <w:rStyle w:val="Hyperlink"/>
                <w:bCs/>
                <w:noProof/>
              </w:rPr>
              <w:t>7.1</w:t>
            </w:r>
            <w:r>
              <w:rPr>
                <w:rFonts w:asciiTheme="minorHAnsi" w:hAnsiTheme="minorHAnsi" w:cstheme="minorBidi"/>
                <w:noProof/>
                <w:kern w:val="2"/>
                <w:sz w:val="24"/>
                <w:szCs w:val="24"/>
                <w14:ligatures w14:val="standardContextual"/>
              </w:rPr>
              <w:tab/>
            </w:r>
            <w:r w:rsidRPr="00D90C1F">
              <w:rPr>
                <w:rStyle w:val="Hyperlink"/>
                <w:noProof/>
              </w:rPr>
              <w:t>Minicom Configuration</w:t>
            </w:r>
            <w:r>
              <w:rPr>
                <w:noProof/>
                <w:webHidden/>
              </w:rPr>
              <w:tab/>
            </w:r>
            <w:r>
              <w:rPr>
                <w:noProof/>
                <w:webHidden/>
              </w:rPr>
              <w:fldChar w:fldCharType="begin"/>
            </w:r>
            <w:r>
              <w:rPr>
                <w:noProof/>
                <w:webHidden/>
              </w:rPr>
              <w:instrText xml:space="preserve"> PAGEREF _Toc211962945 \h </w:instrText>
            </w:r>
            <w:r>
              <w:rPr>
                <w:noProof/>
                <w:webHidden/>
              </w:rPr>
            </w:r>
            <w:r>
              <w:rPr>
                <w:noProof/>
                <w:webHidden/>
              </w:rPr>
              <w:fldChar w:fldCharType="separate"/>
            </w:r>
            <w:r>
              <w:rPr>
                <w:noProof/>
                <w:webHidden/>
              </w:rPr>
              <w:t>11</w:t>
            </w:r>
            <w:r>
              <w:rPr>
                <w:noProof/>
                <w:webHidden/>
              </w:rPr>
              <w:fldChar w:fldCharType="end"/>
            </w:r>
          </w:hyperlink>
        </w:p>
        <w:p w14:paraId="6494E5FE" w14:textId="6FC7FB77"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46" w:history="1">
            <w:r w:rsidRPr="00D90C1F">
              <w:rPr>
                <w:rStyle w:val="Hyperlink"/>
                <w:bCs/>
                <w:noProof/>
              </w:rPr>
              <w:t>7.2</w:t>
            </w:r>
            <w:r>
              <w:rPr>
                <w:rFonts w:asciiTheme="minorHAnsi" w:hAnsiTheme="minorHAnsi" w:cstheme="minorBidi"/>
                <w:noProof/>
                <w:kern w:val="2"/>
                <w:sz w:val="24"/>
                <w:szCs w:val="24"/>
                <w14:ligatures w14:val="standardContextual"/>
              </w:rPr>
              <w:tab/>
            </w:r>
            <w:r w:rsidRPr="00D90C1F">
              <w:rPr>
                <w:rStyle w:val="Hyperlink"/>
                <w:noProof/>
              </w:rPr>
              <w:t>Uboot</w:t>
            </w:r>
            <w:r>
              <w:rPr>
                <w:noProof/>
                <w:webHidden/>
              </w:rPr>
              <w:tab/>
            </w:r>
            <w:r>
              <w:rPr>
                <w:noProof/>
                <w:webHidden/>
              </w:rPr>
              <w:fldChar w:fldCharType="begin"/>
            </w:r>
            <w:r>
              <w:rPr>
                <w:noProof/>
                <w:webHidden/>
              </w:rPr>
              <w:instrText xml:space="preserve"> PAGEREF _Toc211962946 \h </w:instrText>
            </w:r>
            <w:r>
              <w:rPr>
                <w:noProof/>
                <w:webHidden/>
              </w:rPr>
            </w:r>
            <w:r>
              <w:rPr>
                <w:noProof/>
                <w:webHidden/>
              </w:rPr>
              <w:fldChar w:fldCharType="separate"/>
            </w:r>
            <w:r>
              <w:rPr>
                <w:noProof/>
                <w:webHidden/>
              </w:rPr>
              <w:t>12</w:t>
            </w:r>
            <w:r>
              <w:rPr>
                <w:noProof/>
                <w:webHidden/>
              </w:rPr>
              <w:fldChar w:fldCharType="end"/>
            </w:r>
          </w:hyperlink>
        </w:p>
        <w:p w14:paraId="3F483783" w14:textId="3647A7D0"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47" w:history="1">
            <w:r w:rsidRPr="00D90C1F">
              <w:rPr>
                <w:rStyle w:val="Hyperlink"/>
                <w:bCs/>
                <w:noProof/>
              </w:rPr>
              <w:t>7.3</w:t>
            </w:r>
            <w:r>
              <w:rPr>
                <w:rFonts w:asciiTheme="minorHAnsi" w:hAnsiTheme="minorHAnsi" w:cstheme="minorBidi"/>
                <w:noProof/>
                <w:kern w:val="2"/>
                <w:sz w:val="24"/>
                <w:szCs w:val="24"/>
                <w14:ligatures w14:val="standardContextual"/>
              </w:rPr>
              <w:tab/>
            </w:r>
            <w:r w:rsidRPr="00D90C1F">
              <w:rPr>
                <w:rStyle w:val="Hyperlink"/>
                <w:noProof/>
              </w:rPr>
              <w:t>Linux</w:t>
            </w:r>
            <w:r>
              <w:rPr>
                <w:noProof/>
                <w:webHidden/>
              </w:rPr>
              <w:tab/>
            </w:r>
            <w:r>
              <w:rPr>
                <w:noProof/>
                <w:webHidden/>
              </w:rPr>
              <w:fldChar w:fldCharType="begin"/>
            </w:r>
            <w:r>
              <w:rPr>
                <w:noProof/>
                <w:webHidden/>
              </w:rPr>
              <w:instrText xml:space="preserve"> PAGEREF _Toc211962947 \h </w:instrText>
            </w:r>
            <w:r>
              <w:rPr>
                <w:noProof/>
                <w:webHidden/>
              </w:rPr>
            </w:r>
            <w:r>
              <w:rPr>
                <w:noProof/>
                <w:webHidden/>
              </w:rPr>
              <w:fldChar w:fldCharType="separate"/>
            </w:r>
            <w:r>
              <w:rPr>
                <w:noProof/>
                <w:webHidden/>
              </w:rPr>
              <w:t>12</w:t>
            </w:r>
            <w:r>
              <w:rPr>
                <w:noProof/>
                <w:webHidden/>
              </w:rPr>
              <w:fldChar w:fldCharType="end"/>
            </w:r>
          </w:hyperlink>
        </w:p>
        <w:p w14:paraId="50866831" w14:textId="20231411"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48" w:history="1">
            <w:r w:rsidRPr="00D90C1F">
              <w:rPr>
                <w:rStyle w:val="Hyperlink"/>
                <w:bCs/>
                <w:noProof/>
              </w:rPr>
              <w:t>7.4</w:t>
            </w:r>
            <w:r>
              <w:rPr>
                <w:rFonts w:asciiTheme="minorHAnsi" w:hAnsiTheme="minorHAnsi" w:cstheme="minorBidi"/>
                <w:noProof/>
                <w:kern w:val="2"/>
                <w:sz w:val="24"/>
                <w:szCs w:val="24"/>
                <w14:ligatures w14:val="standardContextual"/>
              </w:rPr>
              <w:tab/>
            </w:r>
            <w:r w:rsidRPr="00D90C1F">
              <w:rPr>
                <w:rStyle w:val="Hyperlink"/>
                <w:noProof/>
              </w:rPr>
              <w:t>Uboot - Booting to BMC Linux</w:t>
            </w:r>
            <w:r>
              <w:rPr>
                <w:noProof/>
                <w:webHidden/>
              </w:rPr>
              <w:tab/>
            </w:r>
            <w:r>
              <w:rPr>
                <w:noProof/>
                <w:webHidden/>
              </w:rPr>
              <w:fldChar w:fldCharType="begin"/>
            </w:r>
            <w:r>
              <w:rPr>
                <w:noProof/>
                <w:webHidden/>
              </w:rPr>
              <w:instrText xml:space="preserve"> PAGEREF _Toc211962948 \h </w:instrText>
            </w:r>
            <w:r>
              <w:rPr>
                <w:noProof/>
                <w:webHidden/>
              </w:rPr>
            </w:r>
            <w:r>
              <w:rPr>
                <w:noProof/>
                <w:webHidden/>
              </w:rPr>
              <w:fldChar w:fldCharType="separate"/>
            </w:r>
            <w:r>
              <w:rPr>
                <w:noProof/>
                <w:webHidden/>
              </w:rPr>
              <w:t>13</w:t>
            </w:r>
            <w:r>
              <w:rPr>
                <w:noProof/>
                <w:webHidden/>
              </w:rPr>
              <w:fldChar w:fldCharType="end"/>
            </w:r>
          </w:hyperlink>
        </w:p>
        <w:p w14:paraId="4F580434" w14:textId="42FED0D2" w:rsidR="008D245D" w:rsidRDefault="008D245D">
          <w:pPr>
            <w:pStyle w:val="TOC1"/>
            <w:rPr>
              <w:rFonts w:asciiTheme="minorHAnsi" w:hAnsiTheme="minorHAnsi" w:cstheme="minorBidi"/>
              <w:b w:val="0"/>
              <w:bCs w:val="0"/>
              <w:kern w:val="2"/>
              <w:sz w:val="24"/>
              <w:szCs w:val="24"/>
              <w14:ligatures w14:val="standardContextual"/>
            </w:rPr>
          </w:pPr>
          <w:hyperlink w:anchor="_Toc211962949" w:history="1">
            <w:r w:rsidRPr="00D90C1F">
              <w:rPr>
                <w:rStyle w:val="Hyperlink"/>
              </w:rPr>
              <w:t>8 Supported Features</w:t>
            </w:r>
            <w:r>
              <w:rPr>
                <w:webHidden/>
              </w:rPr>
              <w:tab/>
            </w:r>
            <w:r>
              <w:rPr>
                <w:webHidden/>
              </w:rPr>
              <w:fldChar w:fldCharType="begin"/>
            </w:r>
            <w:r>
              <w:rPr>
                <w:webHidden/>
              </w:rPr>
              <w:instrText xml:space="preserve"> PAGEREF _Toc211962949 \h </w:instrText>
            </w:r>
            <w:r>
              <w:rPr>
                <w:webHidden/>
              </w:rPr>
            </w:r>
            <w:r>
              <w:rPr>
                <w:webHidden/>
              </w:rPr>
              <w:fldChar w:fldCharType="separate"/>
            </w:r>
            <w:r>
              <w:rPr>
                <w:webHidden/>
              </w:rPr>
              <w:t>14</w:t>
            </w:r>
            <w:r>
              <w:rPr>
                <w:webHidden/>
              </w:rPr>
              <w:fldChar w:fldCharType="end"/>
            </w:r>
          </w:hyperlink>
        </w:p>
        <w:p w14:paraId="7EA62803" w14:textId="75E7F574"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50" w:history="1">
            <w:r w:rsidRPr="00D90C1F">
              <w:rPr>
                <w:rStyle w:val="Hyperlink"/>
                <w:bCs/>
                <w:noProof/>
              </w:rPr>
              <w:t>8.1</w:t>
            </w:r>
            <w:r>
              <w:rPr>
                <w:rFonts w:asciiTheme="minorHAnsi" w:hAnsiTheme="minorHAnsi" w:cstheme="minorBidi"/>
                <w:noProof/>
                <w:kern w:val="2"/>
                <w:sz w:val="24"/>
                <w:szCs w:val="24"/>
                <w14:ligatures w14:val="standardContextual"/>
              </w:rPr>
              <w:tab/>
            </w:r>
            <w:r w:rsidRPr="00D90C1F">
              <w:rPr>
                <w:rStyle w:val="Hyperlink"/>
                <w:noProof/>
              </w:rPr>
              <w:t>Generic Features</w:t>
            </w:r>
            <w:r>
              <w:rPr>
                <w:noProof/>
                <w:webHidden/>
              </w:rPr>
              <w:tab/>
            </w:r>
            <w:r>
              <w:rPr>
                <w:noProof/>
                <w:webHidden/>
              </w:rPr>
              <w:fldChar w:fldCharType="begin"/>
            </w:r>
            <w:r>
              <w:rPr>
                <w:noProof/>
                <w:webHidden/>
              </w:rPr>
              <w:instrText xml:space="preserve"> PAGEREF _Toc211962950 \h </w:instrText>
            </w:r>
            <w:r>
              <w:rPr>
                <w:noProof/>
                <w:webHidden/>
              </w:rPr>
            </w:r>
            <w:r>
              <w:rPr>
                <w:noProof/>
                <w:webHidden/>
              </w:rPr>
              <w:fldChar w:fldCharType="separate"/>
            </w:r>
            <w:r>
              <w:rPr>
                <w:noProof/>
                <w:webHidden/>
              </w:rPr>
              <w:t>14</w:t>
            </w:r>
            <w:r>
              <w:rPr>
                <w:noProof/>
                <w:webHidden/>
              </w:rPr>
              <w:fldChar w:fldCharType="end"/>
            </w:r>
          </w:hyperlink>
        </w:p>
        <w:p w14:paraId="4759F539" w14:textId="1445C903" w:rsidR="008D245D" w:rsidRDefault="008D245D">
          <w:pPr>
            <w:pStyle w:val="TOC2"/>
            <w:tabs>
              <w:tab w:val="left" w:pos="1134"/>
              <w:tab w:val="right" w:leader="dot" w:pos="9350"/>
            </w:tabs>
            <w:rPr>
              <w:rFonts w:asciiTheme="minorHAnsi" w:hAnsiTheme="minorHAnsi" w:cstheme="minorBidi"/>
              <w:noProof/>
              <w:kern w:val="2"/>
              <w:sz w:val="24"/>
              <w:szCs w:val="24"/>
              <w14:ligatures w14:val="standardContextual"/>
            </w:rPr>
          </w:pPr>
          <w:hyperlink w:anchor="_Toc211962951" w:history="1">
            <w:r w:rsidRPr="00D90C1F">
              <w:rPr>
                <w:rStyle w:val="Hyperlink"/>
                <w:bCs/>
                <w:noProof/>
              </w:rPr>
              <w:t>8.2</w:t>
            </w:r>
            <w:r>
              <w:rPr>
                <w:rFonts w:asciiTheme="minorHAnsi" w:hAnsiTheme="minorHAnsi" w:cstheme="minorBidi"/>
                <w:noProof/>
                <w:kern w:val="2"/>
                <w:sz w:val="24"/>
                <w:szCs w:val="24"/>
                <w14:ligatures w14:val="standardContextual"/>
              </w:rPr>
              <w:tab/>
            </w:r>
            <w:r w:rsidRPr="00D90C1F">
              <w:rPr>
                <w:rStyle w:val="Hyperlink"/>
                <w:noProof/>
              </w:rPr>
              <w:t>SOC Specific</w:t>
            </w:r>
            <w:r>
              <w:rPr>
                <w:noProof/>
                <w:webHidden/>
              </w:rPr>
              <w:tab/>
            </w:r>
            <w:r>
              <w:rPr>
                <w:noProof/>
                <w:webHidden/>
              </w:rPr>
              <w:fldChar w:fldCharType="begin"/>
            </w:r>
            <w:r>
              <w:rPr>
                <w:noProof/>
                <w:webHidden/>
              </w:rPr>
              <w:instrText xml:space="preserve"> PAGEREF _Toc211962951 \h </w:instrText>
            </w:r>
            <w:r>
              <w:rPr>
                <w:noProof/>
                <w:webHidden/>
              </w:rPr>
            </w:r>
            <w:r>
              <w:rPr>
                <w:noProof/>
                <w:webHidden/>
              </w:rPr>
              <w:fldChar w:fldCharType="separate"/>
            </w:r>
            <w:r>
              <w:rPr>
                <w:noProof/>
                <w:webHidden/>
              </w:rPr>
              <w:t>14</w:t>
            </w:r>
            <w:r>
              <w:rPr>
                <w:noProof/>
                <w:webHidden/>
              </w:rPr>
              <w:fldChar w:fldCharType="end"/>
            </w:r>
          </w:hyperlink>
        </w:p>
        <w:p w14:paraId="6121688B" w14:textId="4DCADCA9" w:rsidR="008D245D" w:rsidRDefault="008D245D">
          <w:pPr>
            <w:pStyle w:val="TOC3"/>
            <w:tabs>
              <w:tab w:val="left" w:pos="1800"/>
              <w:tab w:val="right" w:leader="dot" w:pos="9350"/>
            </w:tabs>
            <w:rPr>
              <w:rFonts w:asciiTheme="minorHAnsi" w:hAnsiTheme="minorHAnsi" w:cstheme="minorBidi"/>
              <w:noProof/>
              <w:kern w:val="2"/>
              <w:sz w:val="24"/>
              <w:szCs w:val="24"/>
              <w14:ligatures w14:val="standardContextual"/>
            </w:rPr>
          </w:pPr>
          <w:hyperlink w:anchor="_Toc211962952" w:history="1">
            <w:r w:rsidRPr="00D90C1F">
              <w:rPr>
                <w:rStyle w:val="Hyperlink"/>
                <w:noProof/>
              </w:rPr>
              <w:t>8.2.1</w:t>
            </w:r>
            <w:r>
              <w:rPr>
                <w:rFonts w:asciiTheme="minorHAnsi" w:hAnsiTheme="minorHAnsi" w:cstheme="minorBidi"/>
                <w:noProof/>
                <w:kern w:val="2"/>
                <w:sz w:val="24"/>
                <w:szCs w:val="24"/>
                <w14:ligatures w14:val="standardContextual"/>
              </w:rPr>
              <w:tab/>
            </w:r>
            <w:r w:rsidRPr="00D90C1F">
              <w:rPr>
                <w:rStyle w:val="Hyperlink"/>
                <w:noProof/>
              </w:rPr>
              <w:t>AST2600</w:t>
            </w:r>
            <w:r>
              <w:rPr>
                <w:noProof/>
                <w:webHidden/>
              </w:rPr>
              <w:tab/>
            </w:r>
            <w:r>
              <w:rPr>
                <w:noProof/>
                <w:webHidden/>
              </w:rPr>
              <w:fldChar w:fldCharType="begin"/>
            </w:r>
            <w:r>
              <w:rPr>
                <w:noProof/>
                <w:webHidden/>
              </w:rPr>
              <w:instrText xml:space="preserve"> PAGEREF _Toc211962952 \h </w:instrText>
            </w:r>
            <w:r>
              <w:rPr>
                <w:noProof/>
                <w:webHidden/>
              </w:rPr>
            </w:r>
            <w:r>
              <w:rPr>
                <w:noProof/>
                <w:webHidden/>
              </w:rPr>
              <w:fldChar w:fldCharType="separate"/>
            </w:r>
            <w:r>
              <w:rPr>
                <w:noProof/>
                <w:webHidden/>
              </w:rPr>
              <w:t>15</w:t>
            </w:r>
            <w:r>
              <w:rPr>
                <w:noProof/>
                <w:webHidden/>
              </w:rPr>
              <w:fldChar w:fldCharType="end"/>
            </w:r>
          </w:hyperlink>
        </w:p>
        <w:p w14:paraId="59B4785B" w14:textId="208876A2" w:rsidR="008D245D" w:rsidRDefault="008D245D">
          <w:pPr>
            <w:pStyle w:val="TOC3"/>
            <w:tabs>
              <w:tab w:val="left" w:pos="1800"/>
              <w:tab w:val="right" w:leader="dot" w:pos="9350"/>
            </w:tabs>
            <w:rPr>
              <w:rFonts w:asciiTheme="minorHAnsi" w:hAnsiTheme="minorHAnsi" w:cstheme="minorBidi"/>
              <w:noProof/>
              <w:kern w:val="2"/>
              <w:sz w:val="24"/>
              <w:szCs w:val="24"/>
              <w14:ligatures w14:val="standardContextual"/>
            </w:rPr>
          </w:pPr>
          <w:hyperlink w:anchor="_Toc211962953" w:history="1">
            <w:r w:rsidRPr="00D90C1F">
              <w:rPr>
                <w:rStyle w:val="Hyperlink"/>
                <w:noProof/>
              </w:rPr>
              <w:t>8.2.2</w:t>
            </w:r>
            <w:r>
              <w:rPr>
                <w:rFonts w:asciiTheme="minorHAnsi" w:hAnsiTheme="minorHAnsi" w:cstheme="minorBidi"/>
                <w:noProof/>
                <w:kern w:val="2"/>
                <w:sz w:val="24"/>
                <w:szCs w:val="24"/>
                <w14:ligatures w14:val="standardContextual"/>
              </w:rPr>
              <w:tab/>
            </w:r>
            <w:r w:rsidRPr="00D90C1F">
              <w:rPr>
                <w:rStyle w:val="Hyperlink"/>
                <w:noProof/>
              </w:rPr>
              <w:t>AST2700</w:t>
            </w:r>
            <w:r>
              <w:rPr>
                <w:noProof/>
                <w:webHidden/>
              </w:rPr>
              <w:tab/>
            </w:r>
            <w:r>
              <w:rPr>
                <w:noProof/>
                <w:webHidden/>
              </w:rPr>
              <w:fldChar w:fldCharType="begin"/>
            </w:r>
            <w:r>
              <w:rPr>
                <w:noProof/>
                <w:webHidden/>
              </w:rPr>
              <w:instrText xml:space="preserve"> PAGEREF _Toc211962953 \h </w:instrText>
            </w:r>
            <w:r>
              <w:rPr>
                <w:noProof/>
                <w:webHidden/>
              </w:rPr>
            </w:r>
            <w:r>
              <w:rPr>
                <w:noProof/>
                <w:webHidden/>
              </w:rPr>
              <w:fldChar w:fldCharType="separate"/>
            </w:r>
            <w:r>
              <w:rPr>
                <w:noProof/>
                <w:webHidden/>
              </w:rPr>
              <w:t>15</w:t>
            </w:r>
            <w:r>
              <w:rPr>
                <w:noProof/>
                <w:webHidden/>
              </w:rPr>
              <w:fldChar w:fldCharType="end"/>
            </w:r>
          </w:hyperlink>
        </w:p>
        <w:p w14:paraId="7B7A2F6B" w14:textId="4BC0FF57" w:rsidR="008D245D" w:rsidRDefault="008D245D">
          <w:pPr>
            <w:pStyle w:val="TOC3"/>
            <w:tabs>
              <w:tab w:val="left" w:pos="1800"/>
              <w:tab w:val="right" w:leader="dot" w:pos="9350"/>
            </w:tabs>
            <w:rPr>
              <w:rFonts w:asciiTheme="minorHAnsi" w:hAnsiTheme="minorHAnsi" w:cstheme="minorBidi"/>
              <w:noProof/>
              <w:kern w:val="2"/>
              <w:sz w:val="24"/>
              <w:szCs w:val="24"/>
              <w14:ligatures w14:val="standardContextual"/>
            </w:rPr>
          </w:pPr>
          <w:hyperlink w:anchor="_Toc211962954" w:history="1">
            <w:r w:rsidRPr="00D90C1F">
              <w:rPr>
                <w:rStyle w:val="Hyperlink"/>
                <w:noProof/>
              </w:rPr>
              <w:t>8.2.3</w:t>
            </w:r>
            <w:r>
              <w:rPr>
                <w:rFonts w:asciiTheme="minorHAnsi" w:hAnsiTheme="minorHAnsi" w:cstheme="minorBidi"/>
                <w:noProof/>
                <w:kern w:val="2"/>
                <w:sz w:val="24"/>
                <w:szCs w:val="24"/>
                <w14:ligatures w14:val="standardContextual"/>
              </w:rPr>
              <w:tab/>
            </w:r>
            <w:r w:rsidRPr="00D90C1F">
              <w:rPr>
                <w:rStyle w:val="Hyperlink"/>
                <w:noProof/>
              </w:rPr>
              <w:t>Arbel</w:t>
            </w:r>
            <w:r>
              <w:rPr>
                <w:noProof/>
                <w:webHidden/>
              </w:rPr>
              <w:tab/>
            </w:r>
            <w:r>
              <w:rPr>
                <w:noProof/>
                <w:webHidden/>
              </w:rPr>
              <w:fldChar w:fldCharType="begin"/>
            </w:r>
            <w:r>
              <w:rPr>
                <w:noProof/>
                <w:webHidden/>
              </w:rPr>
              <w:instrText xml:space="preserve"> PAGEREF _Toc211962954 \h </w:instrText>
            </w:r>
            <w:r>
              <w:rPr>
                <w:noProof/>
                <w:webHidden/>
              </w:rPr>
            </w:r>
            <w:r>
              <w:rPr>
                <w:noProof/>
                <w:webHidden/>
              </w:rPr>
              <w:fldChar w:fldCharType="separate"/>
            </w:r>
            <w:r>
              <w:rPr>
                <w:noProof/>
                <w:webHidden/>
              </w:rPr>
              <w:t>15</w:t>
            </w:r>
            <w:r>
              <w:rPr>
                <w:noProof/>
                <w:webHidden/>
              </w:rPr>
              <w:fldChar w:fldCharType="end"/>
            </w:r>
          </w:hyperlink>
        </w:p>
        <w:p w14:paraId="07461A0B" w14:textId="197A1F73" w:rsidR="2FC5AA6A" w:rsidRDefault="2FC5AA6A" w:rsidP="00825BA5">
          <w:pPr>
            <w:pStyle w:val="TOC2"/>
            <w:tabs>
              <w:tab w:val="left" w:pos="600"/>
              <w:tab w:val="right" w:leader="dot" w:pos="9360"/>
            </w:tabs>
            <w:rPr>
              <w:rStyle w:val="Hyperlink"/>
            </w:rPr>
          </w:pPr>
          <w:r>
            <w:fldChar w:fldCharType="end"/>
          </w:r>
        </w:p>
      </w:sdtContent>
    </w:sdt>
    <w:p w14:paraId="547F755B" w14:textId="63D0CF54" w:rsidR="00F1735C" w:rsidRDefault="00D3514A" w:rsidP="00F1735C">
      <w:pPr>
        <w:pStyle w:val="TOC1"/>
      </w:pPr>
      <w:r>
        <w:br w:type="page"/>
      </w:r>
    </w:p>
    <w:p w14:paraId="1F090DF6" w14:textId="77777777" w:rsidR="00D93A04" w:rsidRPr="00CE2FB3" w:rsidRDefault="00D93A04" w:rsidP="00485B73">
      <w:pPr>
        <w:pStyle w:val="Heading1"/>
      </w:pPr>
      <w:bookmarkStart w:id="4" w:name="_Toc211962927"/>
      <w:r>
        <w:lastRenderedPageBreak/>
        <w:t>Introduction</w:t>
      </w:r>
      <w:bookmarkEnd w:id="0"/>
      <w:bookmarkEnd w:id="1"/>
      <w:bookmarkEnd w:id="4"/>
    </w:p>
    <w:p w14:paraId="39695ADA" w14:textId="49DD64E1" w:rsidR="00047A24" w:rsidRDefault="00047A24" w:rsidP="00A92D8A">
      <w:r w:rsidRPr="00CE2FB3">
        <w:t xml:space="preserve">This document </w:t>
      </w:r>
      <w:r w:rsidR="00050C81">
        <w:t xml:space="preserve">provides </w:t>
      </w:r>
      <w:r w:rsidRPr="00CE2FB3">
        <w:t xml:space="preserve">information about </w:t>
      </w:r>
      <w:r w:rsidR="00050C81">
        <w:t xml:space="preserve">ASPEED and </w:t>
      </w:r>
      <w:proofErr w:type="spellStart"/>
      <w:r w:rsidR="00050C81">
        <w:t>Nuvoton</w:t>
      </w:r>
      <w:proofErr w:type="spellEnd"/>
      <w:r w:rsidR="00050C81">
        <w:t xml:space="preserve"> EVB board details</w:t>
      </w:r>
      <w:r w:rsidR="005051DC">
        <w:t xml:space="preserve">, </w:t>
      </w:r>
      <w:r w:rsidRPr="00CE2FB3">
        <w:t>build</w:t>
      </w:r>
      <w:r w:rsidR="005051DC">
        <w:t xml:space="preserve"> and </w:t>
      </w:r>
      <w:r w:rsidRPr="00CE2FB3">
        <w:t xml:space="preserve">flash </w:t>
      </w:r>
      <w:r w:rsidR="00050C81">
        <w:t xml:space="preserve">using </w:t>
      </w:r>
      <w:proofErr w:type="spellStart"/>
      <w:r w:rsidR="008B5419" w:rsidRPr="008B5419">
        <w:t>MegaRAC</w:t>
      </w:r>
      <w:proofErr w:type="spellEnd"/>
      <w:r w:rsidR="008B5419" w:rsidRPr="008B5419">
        <w:t xml:space="preserve"> Community Edition</w:t>
      </w:r>
      <w:r w:rsidR="007A47E3" w:rsidRPr="008B5419">
        <w:t xml:space="preserve">™ </w:t>
      </w:r>
      <w:r w:rsidR="007A47E3">
        <w:t>in</w:t>
      </w:r>
      <w:r w:rsidR="00050C81">
        <w:t xml:space="preserve"> the OCP</w:t>
      </w:r>
      <w:r w:rsidRPr="00CE2FB3">
        <w:t>.</w:t>
      </w:r>
    </w:p>
    <w:p w14:paraId="0F4FD87A" w14:textId="14843B45" w:rsidR="008B5419" w:rsidRDefault="008B5419" w:rsidP="00A92D8A">
      <w:r w:rsidRPr="008B5419">
        <w:t xml:space="preserve">CE is our production-ready, </w:t>
      </w:r>
      <w:proofErr w:type="gramStart"/>
      <w:r w:rsidRPr="008B5419">
        <w:t>opensource</w:t>
      </w:r>
      <w:proofErr w:type="gramEnd"/>
      <w:r w:rsidRPr="008B5419">
        <w:t xml:space="preserve">-based BMC remote management solution developed on core technology from the Linux Foundation </w:t>
      </w:r>
      <w:proofErr w:type="spellStart"/>
      <w:r w:rsidRPr="008B5419">
        <w:t>OpenBMC</w:t>
      </w:r>
      <w:proofErr w:type="spellEnd"/>
      <w:r w:rsidRPr="008B5419">
        <w:t xml:space="preserve"> project. The solution integrates state-of-the-art technologies across multiple platforms and system-on-chip (SoC) processors, enabling it to be implemented on a wide range of industry use cases. And can be enhanced with proprietary AMI IP Expansion Packs (EPs) </w:t>
      </w:r>
      <w:r>
        <w:t xml:space="preserve">and Silicon packs </w:t>
      </w:r>
      <w:r w:rsidRPr="008B5419">
        <w:t xml:space="preserve">based on the proven </w:t>
      </w:r>
      <w:proofErr w:type="spellStart"/>
      <w:r w:rsidRPr="008B5419">
        <w:t>MegaRAC</w:t>
      </w:r>
      <w:proofErr w:type="spellEnd"/>
      <w:r w:rsidRPr="008B5419">
        <w:t xml:space="preserve"> firmware stack, trusted for years by leading OEMs and ODMs for its robust, secure remote server management.</w:t>
      </w:r>
      <w:r w:rsidR="00B82E96">
        <w:t xml:space="preserve"> </w:t>
      </w:r>
    </w:p>
    <w:p w14:paraId="24D9F006" w14:textId="3C42A2C8" w:rsidR="00B82E96" w:rsidRDefault="00B82E96" w:rsidP="00A92D8A">
      <w:r>
        <w:t>For more details</w:t>
      </w:r>
      <w:r w:rsidRPr="00B82E96">
        <w:t xml:space="preserve">: </w:t>
      </w:r>
      <w:hyperlink r:id="rId11" w:history="1">
        <w:r w:rsidR="00595ECC" w:rsidRPr="00312C0B">
          <w:rPr>
            <w:rStyle w:val="Hyperlink"/>
          </w:rPr>
          <w:t>https://www.ami.com/megarac/</w:t>
        </w:r>
      </w:hyperlink>
    </w:p>
    <w:p w14:paraId="650436AB" w14:textId="173774CA" w:rsidR="00595ECC" w:rsidRPr="00CE2FB3" w:rsidRDefault="00595ECC" w:rsidP="00595ECC">
      <w:pPr>
        <w:pStyle w:val="Heading1"/>
      </w:pPr>
      <w:bookmarkStart w:id="5" w:name="_Toc211962928"/>
      <w:r w:rsidRPr="00595ECC">
        <w:t xml:space="preserve">Megarac Community Edition vs Megarac </w:t>
      </w:r>
      <w:proofErr w:type="spellStart"/>
      <w:r w:rsidRPr="00595ECC">
        <w:t>OneTree</w:t>
      </w:r>
      <w:bookmarkEnd w:id="5"/>
      <w:proofErr w:type="spellEnd"/>
    </w:p>
    <w:p w14:paraId="755EBED3" w14:textId="77777777" w:rsidR="00595ECC" w:rsidRPr="00595ECC" w:rsidRDefault="00595ECC" w:rsidP="00595ECC">
      <w:pPr>
        <w:numPr>
          <w:ilvl w:val="0"/>
          <w:numId w:val="39"/>
        </w:numPr>
      </w:pPr>
      <w:bookmarkStart w:id="6" w:name="_Hlk211936986"/>
      <w:r w:rsidRPr="00595ECC">
        <w:rPr>
          <w:b/>
          <w:bCs/>
        </w:rPr>
        <w:t xml:space="preserve">Megarac </w:t>
      </w:r>
      <w:proofErr w:type="spellStart"/>
      <w:r w:rsidRPr="00595ECC">
        <w:rPr>
          <w:b/>
          <w:bCs/>
        </w:rPr>
        <w:t>OneTree</w:t>
      </w:r>
      <w:proofErr w:type="spellEnd"/>
      <w:r w:rsidRPr="00595ECC">
        <w:t>: Includes a complete upgrade to ASPEED SDK v9.06 and incorporates key fixes from version v9.07.</w:t>
      </w:r>
    </w:p>
    <w:p w14:paraId="4ECB921F" w14:textId="77777777" w:rsidR="00595ECC" w:rsidRPr="00595ECC" w:rsidRDefault="00595ECC" w:rsidP="00595ECC">
      <w:pPr>
        <w:numPr>
          <w:ilvl w:val="0"/>
          <w:numId w:val="39"/>
        </w:numPr>
      </w:pPr>
      <w:r w:rsidRPr="00595ECC">
        <w:rPr>
          <w:b/>
          <w:bCs/>
        </w:rPr>
        <w:t>Megarac Community Edition</w:t>
      </w:r>
      <w:r w:rsidRPr="00595ECC">
        <w:t xml:space="preserve">: Based on Megarac </w:t>
      </w:r>
      <w:proofErr w:type="spellStart"/>
      <w:r w:rsidRPr="00595ECC">
        <w:t>OneTree</w:t>
      </w:r>
      <w:proofErr w:type="spellEnd"/>
      <w:r w:rsidRPr="00595ECC">
        <w:t>, but with limited features. It does not support the Enterprise Pack (EP) or Silicon Pack (Si).</w:t>
      </w:r>
    </w:p>
    <w:tbl>
      <w:tblPr>
        <w:tblStyle w:val="TableGrid"/>
        <w:tblW w:w="0" w:type="auto"/>
        <w:tblLook w:val="04A0" w:firstRow="1" w:lastRow="0" w:firstColumn="1" w:lastColumn="0" w:noHBand="0" w:noVBand="1"/>
      </w:tblPr>
      <w:tblGrid>
        <w:gridCol w:w="2877"/>
        <w:gridCol w:w="2877"/>
        <w:gridCol w:w="2876"/>
      </w:tblGrid>
      <w:tr w:rsidR="00595ECC" w:rsidRPr="00595ECC" w14:paraId="7F040071" w14:textId="77777777">
        <w:trPr>
          <w:cnfStyle w:val="100000000000" w:firstRow="1" w:lastRow="0" w:firstColumn="0" w:lastColumn="0" w:oddVBand="0" w:evenVBand="0" w:oddHBand="0" w:evenHBand="0" w:firstRowFirstColumn="0" w:firstRowLastColumn="0" w:lastRowFirstColumn="0" w:lastRowLastColumn="0"/>
        </w:trPr>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B197A2" w14:textId="77777777" w:rsidR="00595ECC" w:rsidRPr="00595ECC" w:rsidRDefault="00595ECC" w:rsidP="00595ECC">
            <w:r w:rsidRPr="00595ECC">
              <w:t>Feature</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132308" w14:textId="77777777" w:rsidR="00595ECC" w:rsidRPr="00595ECC" w:rsidRDefault="00595ECC" w:rsidP="00595ECC">
            <w:r w:rsidRPr="00595ECC">
              <w:t>Megarac Community Edition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33A313" w14:textId="77777777" w:rsidR="00595ECC" w:rsidRPr="00595ECC" w:rsidRDefault="00595ECC" w:rsidP="00595ECC">
            <w:r w:rsidRPr="00595ECC">
              <w:t xml:space="preserve">Megarac </w:t>
            </w:r>
            <w:proofErr w:type="spellStart"/>
            <w:r w:rsidRPr="00595ECC">
              <w:t>OneTree</w:t>
            </w:r>
            <w:proofErr w:type="spellEnd"/>
          </w:p>
        </w:tc>
      </w:tr>
      <w:tr w:rsidR="00595ECC" w:rsidRPr="00595ECC" w14:paraId="12F6E784" w14:textId="77777777">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91E882" w14:textId="77777777" w:rsidR="00595ECC" w:rsidRPr="00595ECC" w:rsidRDefault="00595ECC" w:rsidP="00595ECC">
            <w:r w:rsidRPr="00595ECC">
              <w:t>Basic functions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91AE01" w14:textId="77777777" w:rsidR="00595ECC" w:rsidRPr="00595ECC" w:rsidRDefault="00595ECC" w:rsidP="00595ECC">
            <w:r w:rsidRPr="00595ECC">
              <w:rPr>
                <w:rFonts w:ascii="Segoe UI Symbol" w:hAnsi="Segoe UI Symbol" w:cs="Segoe UI Symbol"/>
              </w:rPr>
              <w:t>✓</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CD099E" w14:textId="77777777" w:rsidR="00595ECC" w:rsidRPr="00595ECC" w:rsidRDefault="00595ECC" w:rsidP="00595ECC">
            <w:r w:rsidRPr="00595ECC">
              <w:rPr>
                <w:rFonts w:ascii="Segoe UI Symbol" w:hAnsi="Segoe UI Symbol" w:cs="Segoe UI Symbol"/>
              </w:rPr>
              <w:t>✓</w:t>
            </w:r>
          </w:p>
        </w:tc>
      </w:tr>
      <w:tr w:rsidR="00595ECC" w:rsidRPr="00595ECC" w14:paraId="32CFD1D0" w14:textId="77777777">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1C62C2" w14:textId="77777777" w:rsidR="00595ECC" w:rsidRPr="00595ECC" w:rsidRDefault="00595ECC" w:rsidP="00595ECC">
            <w:r w:rsidRPr="00595ECC">
              <w:t>Comprehensive features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0581F8" w14:textId="77777777" w:rsidR="00595ECC" w:rsidRPr="00595ECC" w:rsidRDefault="00595ECC" w:rsidP="00595ECC">
            <w:r w:rsidRPr="00595ECC">
              <w:rPr>
                <w:rFonts w:ascii="Segoe UI Symbol" w:hAnsi="Segoe UI Symbol" w:cs="Segoe UI Symbol"/>
              </w:rPr>
              <w:t>✗</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57EA99" w14:textId="77777777" w:rsidR="00595ECC" w:rsidRPr="00595ECC" w:rsidRDefault="00595ECC" w:rsidP="00595ECC">
            <w:r w:rsidRPr="00595ECC">
              <w:rPr>
                <w:rFonts w:ascii="Segoe UI Symbol" w:hAnsi="Segoe UI Symbol" w:cs="Segoe UI Symbol"/>
              </w:rPr>
              <w:t>✓</w:t>
            </w:r>
          </w:p>
        </w:tc>
      </w:tr>
      <w:tr w:rsidR="00595ECC" w:rsidRPr="00595ECC" w14:paraId="1FE06D33" w14:textId="77777777">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B0F76B" w14:textId="77777777" w:rsidR="00595ECC" w:rsidRPr="00595ECC" w:rsidRDefault="00595ECC" w:rsidP="00595ECC">
            <w:r w:rsidRPr="00595ECC">
              <w:t>Commercial technical support</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10C26D" w14:textId="77777777" w:rsidR="00595ECC" w:rsidRPr="00595ECC" w:rsidRDefault="00595ECC" w:rsidP="00595ECC">
            <w:r w:rsidRPr="00595ECC">
              <w:rPr>
                <w:rFonts w:ascii="Segoe UI Symbol" w:hAnsi="Segoe UI Symbol" w:cs="Segoe UI Symbol"/>
              </w:rPr>
              <w:t>✗</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FFA16C" w14:textId="77777777" w:rsidR="00595ECC" w:rsidRPr="00595ECC" w:rsidRDefault="00595ECC" w:rsidP="00595ECC">
            <w:r w:rsidRPr="00595ECC">
              <w:rPr>
                <w:rFonts w:ascii="Segoe UI Symbol" w:hAnsi="Segoe UI Symbol" w:cs="Segoe UI Symbol"/>
              </w:rPr>
              <w:t>✓</w:t>
            </w:r>
          </w:p>
        </w:tc>
      </w:tr>
      <w:tr w:rsidR="00595ECC" w:rsidRPr="00595ECC" w14:paraId="77DEFA92" w14:textId="77777777">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CA0382" w14:textId="77777777" w:rsidR="00595ECC" w:rsidRPr="00595ECC" w:rsidRDefault="00595ECC" w:rsidP="00595ECC">
            <w:r w:rsidRPr="00595ECC">
              <w:t>Dedicated professional team responsible for bug analysis and fixes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F58518" w14:textId="77777777" w:rsidR="00595ECC" w:rsidRPr="00595ECC" w:rsidRDefault="00595ECC" w:rsidP="00595ECC">
            <w:r w:rsidRPr="00595ECC">
              <w:rPr>
                <w:rFonts w:ascii="Segoe UI Symbol" w:hAnsi="Segoe UI Symbol" w:cs="Segoe UI Symbol"/>
              </w:rPr>
              <w:t>✗</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FFAEB9" w14:textId="77777777" w:rsidR="00595ECC" w:rsidRPr="00595ECC" w:rsidRDefault="00595ECC" w:rsidP="00595ECC">
            <w:r w:rsidRPr="00595ECC">
              <w:rPr>
                <w:rFonts w:ascii="Segoe UI Symbol" w:hAnsi="Segoe UI Symbol" w:cs="Segoe UI Symbol"/>
              </w:rPr>
              <w:t>✓</w:t>
            </w:r>
          </w:p>
        </w:tc>
      </w:tr>
      <w:tr w:rsidR="00595ECC" w:rsidRPr="00595ECC" w14:paraId="732CC64A" w14:textId="77777777">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3FAD8C" w14:textId="77777777" w:rsidR="00595ECC" w:rsidRPr="00595ECC" w:rsidRDefault="00595ECC" w:rsidP="00595ECC">
            <w:r w:rsidRPr="00595ECC">
              <w:t>Time-bound security fixes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F1AD19" w14:textId="77777777" w:rsidR="00595ECC" w:rsidRPr="00595ECC" w:rsidRDefault="00595ECC" w:rsidP="00595ECC">
            <w:r w:rsidRPr="00595ECC">
              <w:rPr>
                <w:rFonts w:ascii="Segoe UI Symbol" w:hAnsi="Segoe UI Symbol" w:cs="Segoe UI Symbol"/>
              </w:rPr>
              <w:t>✗</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8A7EBD" w14:textId="77777777" w:rsidR="00595ECC" w:rsidRPr="00595ECC" w:rsidRDefault="00595ECC" w:rsidP="00595ECC">
            <w:r w:rsidRPr="00595ECC">
              <w:rPr>
                <w:rFonts w:ascii="Segoe UI Symbol" w:hAnsi="Segoe UI Symbol" w:cs="Segoe UI Symbol"/>
              </w:rPr>
              <w:t>✓</w:t>
            </w:r>
          </w:p>
        </w:tc>
      </w:tr>
      <w:tr w:rsidR="00595ECC" w:rsidRPr="00595ECC" w14:paraId="06E76D7F" w14:textId="77777777">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BFF67A" w14:textId="77777777" w:rsidR="00595ECC" w:rsidRPr="00595ECC" w:rsidRDefault="00595ECC" w:rsidP="00595ECC">
            <w:r w:rsidRPr="00595ECC">
              <w:t>Broader platform and silicon SDK integration support</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5F67E2" w14:textId="77777777" w:rsidR="00595ECC" w:rsidRPr="00595ECC" w:rsidRDefault="00595ECC" w:rsidP="00595ECC">
            <w:r w:rsidRPr="00595ECC">
              <w:rPr>
                <w:rFonts w:ascii="Segoe UI Symbol" w:hAnsi="Segoe UI Symbol" w:cs="Segoe UI Symbol"/>
              </w:rPr>
              <w:t>✗</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12077" w14:textId="77777777" w:rsidR="00595ECC" w:rsidRPr="00595ECC" w:rsidRDefault="00595ECC" w:rsidP="00595ECC">
            <w:r w:rsidRPr="00595ECC">
              <w:rPr>
                <w:rFonts w:ascii="Segoe UI Symbol" w:hAnsi="Segoe UI Symbol" w:cs="Segoe UI Symbol"/>
              </w:rPr>
              <w:t>✓</w:t>
            </w:r>
          </w:p>
        </w:tc>
      </w:tr>
      <w:tr w:rsidR="00595ECC" w:rsidRPr="00595ECC" w14:paraId="759DFA68" w14:textId="77777777">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6042C7" w14:textId="77777777" w:rsidR="00595ECC" w:rsidRPr="00595ECC" w:rsidRDefault="00595ECC" w:rsidP="00595ECC">
            <w:r w:rsidRPr="00595ECC">
              <w:t>Structured testing and QA coverage: SIT, regression, stress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EEBB7D" w14:textId="77777777" w:rsidR="00595ECC" w:rsidRPr="00595ECC" w:rsidRDefault="00595ECC" w:rsidP="00595ECC">
            <w:r w:rsidRPr="00595ECC">
              <w:rPr>
                <w:rFonts w:ascii="Segoe UI Symbol" w:hAnsi="Segoe UI Symbol" w:cs="Segoe UI Symbol"/>
              </w:rPr>
              <w:t>✗</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9B732A" w14:textId="77777777" w:rsidR="00595ECC" w:rsidRPr="00595ECC" w:rsidRDefault="00595ECC" w:rsidP="00595ECC">
            <w:r w:rsidRPr="00595ECC">
              <w:rPr>
                <w:rFonts w:ascii="Segoe UI Symbol" w:hAnsi="Segoe UI Symbol" w:cs="Segoe UI Symbol"/>
              </w:rPr>
              <w:t>✓</w:t>
            </w:r>
          </w:p>
        </w:tc>
      </w:tr>
      <w:tr w:rsidR="00595ECC" w:rsidRPr="00595ECC" w14:paraId="78273779" w14:textId="77777777">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9C540D" w14:textId="77777777" w:rsidR="00595ECC" w:rsidRPr="00595ECC" w:rsidRDefault="00595ECC" w:rsidP="00595ECC">
            <w:r w:rsidRPr="00595ECC">
              <w:t>Complete documentation and release notes for compliance and audits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5162B2" w14:textId="77777777" w:rsidR="00595ECC" w:rsidRPr="00595ECC" w:rsidRDefault="00595ECC" w:rsidP="00595ECC">
            <w:r w:rsidRPr="00595ECC">
              <w:rPr>
                <w:rFonts w:ascii="Segoe UI Symbol" w:hAnsi="Segoe UI Symbol" w:cs="Segoe UI Symbol"/>
              </w:rPr>
              <w:t>✗</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4416B0" w14:textId="77777777" w:rsidR="00595ECC" w:rsidRPr="00595ECC" w:rsidRDefault="00595ECC" w:rsidP="00595ECC">
            <w:r w:rsidRPr="00595ECC">
              <w:rPr>
                <w:rFonts w:ascii="Segoe UI Symbol" w:hAnsi="Segoe UI Symbol" w:cs="Segoe UI Symbol"/>
              </w:rPr>
              <w:t>✓</w:t>
            </w:r>
          </w:p>
        </w:tc>
      </w:tr>
      <w:tr w:rsidR="00595ECC" w:rsidRPr="00595ECC" w14:paraId="46335F78" w14:textId="77777777">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881F7C" w14:textId="77777777" w:rsidR="00595ECC" w:rsidRPr="00595ECC" w:rsidRDefault="00595ECC" w:rsidP="00595ECC">
            <w:r w:rsidRPr="00595ECC">
              <w:lastRenderedPageBreak/>
              <w:t>Onboarding and migration assistance from community or other vendors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2C9BB4" w14:textId="77777777" w:rsidR="00595ECC" w:rsidRPr="00595ECC" w:rsidRDefault="00595ECC" w:rsidP="00595ECC">
            <w:r w:rsidRPr="00595ECC">
              <w:rPr>
                <w:rFonts w:ascii="Segoe UI Symbol" w:hAnsi="Segoe UI Symbol" w:cs="Segoe UI Symbol"/>
              </w:rPr>
              <w:t>✗</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5E496C" w14:textId="77777777" w:rsidR="00595ECC" w:rsidRPr="00595ECC" w:rsidRDefault="00595ECC" w:rsidP="00595ECC">
            <w:r w:rsidRPr="00595ECC">
              <w:rPr>
                <w:rFonts w:ascii="Segoe UI Symbol" w:hAnsi="Segoe UI Symbol" w:cs="Segoe UI Symbol"/>
              </w:rPr>
              <w:t>✓</w:t>
            </w:r>
          </w:p>
        </w:tc>
        <w:bookmarkEnd w:id="6"/>
      </w:tr>
    </w:tbl>
    <w:p w14:paraId="7F6D083A" w14:textId="206A0459" w:rsidR="00050C81" w:rsidRPr="00CE2FB3" w:rsidRDefault="00050C81" w:rsidP="00050C81">
      <w:pPr>
        <w:pStyle w:val="Heading1"/>
      </w:pPr>
      <w:bookmarkStart w:id="7" w:name="_Toc211962929"/>
      <w:r>
        <w:t>Prerequisites</w:t>
      </w:r>
      <w:bookmarkEnd w:id="7"/>
    </w:p>
    <w:p w14:paraId="209F8AD9" w14:textId="5A08F687" w:rsidR="00EA01A2" w:rsidRPr="00CE2FB3" w:rsidRDefault="006D71FD">
      <w:pPr>
        <w:pStyle w:val="ListBullet2"/>
      </w:pPr>
      <w:bookmarkStart w:id="8" w:name="_Toc309238956"/>
      <w:bookmarkEnd w:id="2"/>
      <w:bookmarkEnd w:id="3"/>
      <w:r w:rsidRPr="00CE2FB3">
        <w:rPr>
          <w:lang w:eastAsia="zh-TW"/>
        </w:rPr>
        <w:t xml:space="preserve">The </w:t>
      </w:r>
      <w:r w:rsidR="00902866" w:rsidRPr="00CE2FB3">
        <w:t xml:space="preserve">user </w:t>
      </w:r>
      <w:r w:rsidR="00EA01A2" w:rsidRPr="00CE2FB3">
        <w:t xml:space="preserve">should </w:t>
      </w:r>
      <w:r w:rsidR="009A4775" w:rsidRPr="009A4775">
        <w:rPr>
          <w:rFonts w:hint="eastAsia"/>
          <w:b/>
          <w:lang w:eastAsia="zh-TW"/>
        </w:rPr>
        <w:t>clean</w:t>
      </w:r>
      <w:r w:rsidR="009A4775">
        <w:rPr>
          <w:rFonts w:hint="eastAsia"/>
          <w:lang w:eastAsia="zh-TW"/>
        </w:rPr>
        <w:t xml:space="preserve"> </w:t>
      </w:r>
      <w:r w:rsidR="00EA01A2" w:rsidRPr="009A4775">
        <w:rPr>
          <w:b/>
        </w:rPr>
        <w:t>install</w:t>
      </w:r>
      <w:r w:rsidR="00EA01A2" w:rsidRPr="00CE2FB3">
        <w:t xml:space="preserve"> Ubuntu 1</w:t>
      </w:r>
      <w:r w:rsidR="009E5BAF">
        <w:t>8</w:t>
      </w:r>
      <w:r w:rsidR="00EA01A2" w:rsidRPr="00CE2FB3">
        <w:t>.04 or later version as build machine</w:t>
      </w:r>
      <w:r w:rsidR="00290728">
        <w:t>.</w:t>
      </w:r>
    </w:p>
    <w:p w14:paraId="239E78CE" w14:textId="77777777" w:rsidR="00EA01A2" w:rsidRPr="00CE2FB3" w:rsidRDefault="00EA01A2">
      <w:pPr>
        <w:pStyle w:val="ListBullet2"/>
      </w:pPr>
      <w:r w:rsidRPr="00CE2FB3">
        <w:t xml:space="preserve">The </w:t>
      </w:r>
      <w:proofErr w:type="spellStart"/>
      <w:r w:rsidR="00902866" w:rsidRPr="00CE2FB3">
        <w:t>OpenBMC</w:t>
      </w:r>
      <w:proofErr w:type="spellEnd"/>
      <w:r w:rsidR="00902866" w:rsidRPr="00CE2FB3">
        <w:t xml:space="preserve"> </w:t>
      </w:r>
      <w:r w:rsidR="0034523F">
        <w:t>Linux Foundation (LF)</w:t>
      </w:r>
      <w:r w:rsidRPr="00CE2FB3">
        <w:t xml:space="preserve"> source code was maintained under </w:t>
      </w:r>
      <w:proofErr w:type="gramStart"/>
      <w:r w:rsidRPr="00CE2FB3">
        <w:t>Git,</w:t>
      </w:r>
      <w:proofErr w:type="gramEnd"/>
      <w:r w:rsidRPr="00CE2FB3">
        <w:t xml:space="preserve"> </w:t>
      </w:r>
      <w:r w:rsidR="006D71FD" w:rsidRPr="00CE2FB3">
        <w:rPr>
          <w:lang w:eastAsia="zh-TW"/>
        </w:rPr>
        <w:t xml:space="preserve">the </w:t>
      </w:r>
      <w:r w:rsidRPr="00CE2FB3">
        <w:t>user must install the Git on the build machine before fetch</w:t>
      </w:r>
      <w:r w:rsidR="00E32E82" w:rsidRPr="00CE2FB3">
        <w:rPr>
          <w:lang w:eastAsia="zh-TW"/>
        </w:rPr>
        <w:t>ing</w:t>
      </w:r>
      <w:r w:rsidRPr="00CE2FB3">
        <w:t xml:space="preserve"> the source code.</w:t>
      </w:r>
    </w:p>
    <w:p w14:paraId="118D45BD" w14:textId="77777777" w:rsidR="00EA01A2" w:rsidRPr="00CE2FB3" w:rsidRDefault="00EA01A2">
      <w:pPr>
        <w:pStyle w:val="ListBullet2"/>
      </w:pPr>
      <w:r w:rsidRPr="00CE2FB3">
        <w:t xml:space="preserve">Open Linux console on the build machine and run the </w:t>
      </w:r>
      <w:proofErr w:type="gramStart"/>
      <w:r w:rsidRPr="00CE2FB3">
        <w:t xml:space="preserve">below </w:t>
      </w:r>
      <w:r w:rsidR="00902866">
        <w:t>command</w:t>
      </w:r>
      <w:proofErr w:type="gramEnd"/>
      <w:r w:rsidR="00902866">
        <w:t>.</w:t>
      </w:r>
    </w:p>
    <w:p w14:paraId="73B92166" w14:textId="77777777" w:rsidR="00EA01A2" w:rsidRPr="007A47E3" w:rsidRDefault="006D71FD" w:rsidP="003F09E9">
      <w:pPr>
        <w:pStyle w:val="Paragraph1"/>
        <w:spacing w:after="0"/>
        <w:ind w:left="360" w:firstLine="360"/>
        <w:rPr>
          <w:color w:val="000000" w:themeColor="text1"/>
        </w:rPr>
      </w:pPr>
      <w:r w:rsidRPr="007A47E3">
        <w:rPr>
          <w:color w:val="000000" w:themeColor="text1"/>
          <w:lang w:eastAsia="zh-TW"/>
        </w:rPr>
        <w:t xml:space="preserve">$ </w:t>
      </w:r>
      <w:proofErr w:type="spellStart"/>
      <w:r w:rsidR="00EA01A2" w:rsidRPr="007A47E3">
        <w:rPr>
          <w:color w:val="000000" w:themeColor="text1"/>
        </w:rPr>
        <w:t>sudo</w:t>
      </w:r>
      <w:proofErr w:type="spellEnd"/>
      <w:r w:rsidR="00EA01A2" w:rsidRPr="007A47E3">
        <w:rPr>
          <w:color w:val="000000" w:themeColor="text1"/>
        </w:rPr>
        <w:t xml:space="preserve"> apt-get install -y git build-essential libsdl1.2-dev </w:t>
      </w:r>
      <w:proofErr w:type="spellStart"/>
      <w:r w:rsidR="00EA01A2" w:rsidRPr="007A47E3">
        <w:rPr>
          <w:color w:val="000000" w:themeColor="text1"/>
        </w:rPr>
        <w:t>texinfo</w:t>
      </w:r>
      <w:proofErr w:type="spellEnd"/>
      <w:r w:rsidR="00EA01A2" w:rsidRPr="007A47E3">
        <w:rPr>
          <w:color w:val="000000" w:themeColor="text1"/>
        </w:rPr>
        <w:t xml:space="preserve"> gawk </w:t>
      </w:r>
      <w:proofErr w:type="spellStart"/>
      <w:r w:rsidR="00EA01A2" w:rsidRPr="007A47E3">
        <w:rPr>
          <w:color w:val="000000" w:themeColor="text1"/>
        </w:rPr>
        <w:t>chrpath</w:t>
      </w:r>
      <w:proofErr w:type="spellEnd"/>
      <w:r w:rsidR="00EA01A2" w:rsidRPr="007A47E3">
        <w:rPr>
          <w:color w:val="000000" w:themeColor="text1"/>
        </w:rPr>
        <w:t xml:space="preserve"> </w:t>
      </w:r>
      <w:proofErr w:type="spellStart"/>
      <w:r w:rsidR="00EA01A2" w:rsidRPr="007A47E3">
        <w:rPr>
          <w:color w:val="000000" w:themeColor="text1"/>
        </w:rPr>
        <w:t>diffstat</w:t>
      </w:r>
      <w:proofErr w:type="spellEnd"/>
    </w:p>
    <w:p w14:paraId="574AE2F7" w14:textId="677A4B88" w:rsidR="00456B3D" w:rsidRPr="007A47E3" w:rsidRDefault="00456B3D" w:rsidP="00D91D9D">
      <w:pPr>
        <w:pStyle w:val="Paragraph1"/>
        <w:numPr>
          <w:ilvl w:val="0"/>
          <w:numId w:val="26"/>
        </w:numPr>
        <w:spacing w:after="0"/>
        <w:rPr>
          <w:color w:val="000000" w:themeColor="text1"/>
        </w:rPr>
      </w:pPr>
      <w:r w:rsidRPr="007A47E3">
        <w:rPr>
          <w:rFonts w:hint="eastAsia"/>
          <w:color w:val="000000" w:themeColor="text1"/>
          <w:lang w:eastAsia="zh-TW"/>
        </w:rPr>
        <w:t xml:space="preserve">Install python and </w:t>
      </w:r>
      <w:r w:rsidRPr="007A47E3">
        <w:rPr>
          <w:color w:val="000000" w:themeColor="text1"/>
          <w:lang w:eastAsia="zh-TW"/>
        </w:rPr>
        <w:t>pip</w:t>
      </w:r>
    </w:p>
    <w:p w14:paraId="3258F12D" w14:textId="63AB97F8" w:rsidR="00456B3D" w:rsidRPr="007A47E3" w:rsidRDefault="00456B3D" w:rsidP="000B6DEE">
      <w:pPr>
        <w:pStyle w:val="Paragraph1"/>
        <w:spacing w:after="0"/>
        <w:ind w:left="360" w:firstLine="360"/>
        <w:rPr>
          <w:color w:val="000000" w:themeColor="text1"/>
        </w:rPr>
      </w:pPr>
      <w:proofErr w:type="spellStart"/>
      <w:r w:rsidRPr="007A47E3">
        <w:rPr>
          <w:color w:val="000000" w:themeColor="text1"/>
        </w:rPr>
        <w:t>sudo</w:t>
      </w:r>
      <w:proofErr w:type="spellEnd"/>
      <w:r w:rsidRPr="007A47E3">
        <w:rPr>
          <w:color w:val="000000" w:themeColor="text1"/>
        </w:rPr>
        <w:t xml:space="preserve"> apt-get install python</w:t>
      </w:r>
    </w:p>
    <w:p w14:paraId="48F1EEF8" w14:textId="5861AD79" w:rsidR="00456B3D" w:rsidRPr="007A47E3" w:rsidRDefault="00456B3D" w:rsidP="000B6DEE">
      <w:pPr>
        <w:pStyle w:val="Paragraph1"/>
        <w:spacing w:after="0"/>
        <w:ind w:left="360" w:firstLine="360"/>
        <w:rPr>
          <w:color w:val="000000" w:themeColor="text1"/>
        </w:rPr>
      </w:pPr>
      <w:proofErr w:type="spellStart"/>
      <w:r w:rsidRPr="007A47E3">
        <w:rPr>
          <w:color w:val="000000" w:themeColor="text1"/>
        </w:rPr>
        <w:t>sudo</w:t>
      </w:r>
      <w:proofErr w:type="spellEnd"/>
      <w:r w:rsidRPr="007A47E3">
        <w:rPr>
          <w:color w:val="000000" w:themeColor="text1"/>
        </w:rPr>
        <w:t xml:space="preserve"> apt-get install python-pip</w:t>
      </w:r>
    </w:p>
    <w:p w14:paraId="14E72280" w14:textId="77777777" w:rsidR="000B6DEE" w:rsidRPr="007A47E3" w:rsidRDefault="000B6DEE" w:rsidP="00D91D9D">
      <w:pPr>
        <w:pStyle w:val="Paragraph1"/>
        <w:numPr>
          <w:ilvl w:val="0"/>
          <w:numId w:val="26"/>
        </w:numPr>
        <w:spacing w:after="0"/>
        <w:rPr>
          <w:color w:val="000000" w:themeColor="text1"/>
        </w:rPr>
      </w:pPr>
      <w:r w:rsidRPr="007A47E3">
        <w:rPr>
          <w:rFonts w:hint="eastAsia"/>
          <w:color w:val="000000" w:themeColor="text1"/>
          <w:lang w:eastAsia="zh-TW"/>
        </w:rPr>
        <w:t xml:space="preserve">Install git python and </w:t>
      </w:r>
      <w:proofErr w:type="spellStart"/>
      <w:r w:rsidRPr="007A47E3">
        <w:rPr>
          <w:rFonts w:hint="eastAsia"/>
          <w:color w:val="000000" w:themeColor="text1"/>
          <w:lang w:eastAsia="zh-TW"/>
        </w:rPr>
        <w:t>yaml</w:t>
      </w:r>
      <w:proofErr w:type="spellEnd"/>
      <w:r w:rsidRPr="007A47E3">
        <w:rPr>
          <w:rFonts w:hint="eastAsia"/>
          <w:color w:val="000000" w:themeColor="text1"/>
          <w:lang w:eastAsia="zh-TW"/>
        </w:rPr>
        <w:t xml:space="preserve"> parser</w:t>
      </w:r>
    </w:p>
    <w:p w14:paraId="02233E14" w14:textId="77777777" w:rsidR="000B6DEE" w:rsidRPr="007A47E3" w:rsidRDefault="000B6DEE" w:rsidP="000B6DEE">
      <w:pPr>
        <w:pStyle w:val="Paragraph1"/>
        <w:spacing w:after="0"/>
        <w:ind w:left="360" w:firstLine="360"/>
        <w:rPr>
          <w:color w:val="000000" w:themeColor="text1"/>
          <w:lang w:eastAsia="zh-TW"/>
        </w:rPr>
      </w:pPr>
      <w:r w:rsidRPr="007A47E3">
        <w:rPr>
          <w:rFonts w:hint="eastAsia"/>
          <w:color w:val="000000" w:themeColor="text1"/>
          <w:lang w:eastAsia="zh-TW"/>
        </w:rPr>
        <w:t xml:space="preserve">$ </w:t>
      </w:r>
      <w:proofErr w:type="spellStart"/>
      <w:r w:rsidRPr="007A47E3">
        <w:rPr>
          <w:rFonts w:hint="eastAsia"/>
          <w:color w:val="000000" w:themeColor="text1"/>
          <w:lang w:eastAsia="zh-TW"/>
        </w:rPr>
        <w:t>sudo</w:t>
      </w:r>
      <w:proofErr w:type="spellEnd"/>
      <w:r w:rsidRPr="007A47E3">
        <w:rPr>
          <w:rFonts w:hint="eastAsia"/>
          <w:color w:val="000000" w:themeColor="text1"/>
          <w:lang w:eastAsia="zh-TW"/>
        </w:rPr>
        <w:t xml:space="preserve"> pip install </w:t>
      </w:r>
      <w:proofErr w:type="spellStart"/>
      <w:r w:rsidRPr="007A47E3">
        <w:rPr>
          <w:rFonts w:hint="eastAsia"/>
          <w:color w:val="000000" w:themeColor="text1"/>
          <w:lang w:eastAsia="zh-TW"/>
        </w:rPr>
        <w:t>gitpython</w:t>
      </w:r>
      <w:proofErr w:type="spellEnd"/>
    </w:p>
    <w:p w14:paraId="37FFCB1B" w14:textId="7AE4090A" w:rsidR="00D93A04" w:rsidRPr="007A47E3" w:rsidRDefault="000B6DEE" w:rsidP="00050C81">
      <w:pPr>
        <w:pStyle w:val="Paragraph1"/>
        <w:spacing w:after="0"/>
        <w:ind w:left="360" w:firstLine="360"/>
        <w:rPr>
          <w:color w:val="000000" w:themeColor="text1"/>
        </w:rPr>
      </w:pPr>
      <w:r w:rsidRPr="007A47E3">
        <w:rPr>
          <w:rFonts w:hint="eastAsia"/>
          <w:color w:val="000000" w:themeColor="text1"/>
          <w:lang w:eastAsia="zh-TW"/>
        </w:rPr>
        <w:t xml:space="preserve">$ </w:t>
      </w:r>
      <w:proofErr w:type="spellStart"/>
      <w:r w:rsidRPr="007A47E3">
        <w:rPr>
          <w:rFonts w:hint="eastAsia"/>
          <w:color w:val="000000" w:themeColor="text1"/>
          <w:lang w:eastAsia="zh-TW"/>
        </w:rPr>
        <w:t>sudo</w:t>
      </w:r>
      <w:proofErr w:type="spellEnd"/>
      <w:r w:rsidRPr="007A47E3">
        <w:rPr>
          <w:rFonts w:hint="eastAsia"/>
          <w:color w:val="000000" w:themeColor="text1"/>
          <w:lang w:eastAsia="zh-TW"/>
        </w:rPr>
        <w:t xml:space="preserve"> pip install </w:t>
      </w:r>
      <w:proofErr w:type="spellStart"/>
      <w:r w:rsidRPr="007A47E3">
        <w:rPr>
          <w:rFonts w:hint="eastAsia"/>
          <w:color w:val="000000" w:themeColor="text1"/>
          <w:lang w:eastAsia="zh-TW"/>
        </w:rPr>
        <w:t>pyyaml</w:t>
      </w:r>
      <w:proofErr w:type="spellEnd"/>
    </w:p>
    <w:p w14:paraId="0ED860A6" w14:textId="1CFD35AF" w:rsidR="00050C81" w:rsidRPr="00CE2FB3" w:rsidRDefault="00050C81" w:rsidP="00050C81">
      <w:pPr>
        <w:pStyle w:val="Heading1"/>
      </w:pPr>
      <w:bookmarkStart w:id="9" w:name="_Toc211962930"/>
      <w:r>
        <w:t>Download and Build</w:t>
      </w:r>
      <w:bookmarkEnd w:id="9"/>
    </w:p>
    <w:p w14:paraId="653E32F2" w14:textId="30E153AF" w:rsidR="008403E7" w:rsidRPr="00CE2FB3" w:rsidRDefault="00050C81">
      <w:pPr>
        <w:pStyle w:val="Heading2"/>
      </w:pPr>
      <w:bookmarkStart w:id="10" w:name="_Toc211962931"/>
      <w:r>
        <w:t>AST2600EVB</w:t>
      </w:r>
      <w:bookmarkEnd w:id="10"/>
    </w:p>
    <w:p w14:paraId="24CAC86C" w14:textId="255A7908" w:rsidR="00050C81" w:rsidRDefault="00050C81" w:rsidP="00F94E98">
      <w:pPr>
        <w:pStyle w:val="ListNumber3"/>
        <w:numPr>
          <w:ilvl w:val="0"/>
          <w:numId w:val="26"/>
        </w:numPr>
        <w:rPr>
          <w:rStyle w:val="Hyperlink"/>
          <w:rFonts w:cstheme="minorBidi"/>
          <w:color w:val="000000" w:themeColor="text1"/>
        </w:rPr>
      </w:pPr>
      <w:bookmarkStart w:id="11" w:name="_Hlk165200217"/>
      <w:bookmarkStart w:id="12" w:name="_Toc311207054"/>
      <w:r w:rsidRPr="00050C81">
        <w:rPr>
          <w:rStyle w:val="Hyperlink"/>
          <w:rFonts w:cstheme="minorBidi"/>
          <w:color w:val="000000" w:themeColor="text1"/>
        </w:rPr>
        <w:t xml:space="preserve">git clone </w:t>
      </w:r>
      <w:r w:rsidR="00D91D9D">
        <w:rPr>
          <w:rStyle w:val="Hyperlink"/>
          <w:rFonts w:cstheme="minorBidi"/>
          <w:color w:val="000000" w:themeColor="text1"/>
        </w:rPr>
        <w:t xml:space="preserve">--branch </w:t>
      </w:r>
      <w:r w:rsidR="00B67911" w:rsidRPr="00B67911">
        <w:rPr>
          <w:rStyle w:val="Hyperlink"/>
          <w:rFonts w:cstheme="minorBidi"/>
          <w:color w:val="000000" w:themeColor="text1"/>
        </w:rPr>
        <w:t>CE-AMI202510</w:t>
      </w:r>
      <w:r w:rsidR="00B67911">
        <w:rPr>
          <w:rStyle w:val="Hyperlink"/>
          <w:rFonts w:cstheme="minorBidi"/>
          <w:color w:val="000000" w:themeColor="text1"/>
        </w:rPr>
        <w:t xml:space="preserve"> </w:t>
      </w:r>
      <w:r w:rsidRPr="00050C81">
        <w:rPr>
          <w:rStyle w:val="Hyperlink"/>
          <w:rFonts w:cstheme="minorBidi"/>
          <w:color w:val="000000" w:themeColor="text1"/>
        </w:rPr>
        <w:t xml:space="preserve">https://github.com/ocp-hm-openbmc-opf-ami/openbmc </w:t>
      </w:r>
      <w:proofErr w:type="spellStart"/>
      <w:r w:rsidRPr="00050C81">
        <w:rPr>
          <w:rStyle w:val="Hyperlink"/>
          <w:rFonts w:cstheme="minorBidi"/>
          <w:color w:val="000000" w:themeColor="text1"/>
        </w:rPr>
        <w:t>openbmc</w:t>
      </w:r>
      <w:proofErr w:type="spellEnd"/>
      <w:r w:rsidRPr="00050C81">
        <w:rPr>
          <w:rStyle w:val="Hyperlink"/>
          <w:rFonts w:cstheme="minorBidi"/>
          <w:color w:val="000000" w:themeColor="text1"/>
        </w:rPr>
        <w:t xml:space="preserve">; cd </w:t>
      </w:r>
      <w:proofErr w:type="spellStart"/>
      <w:r w:rsidRPr="00050C81">
        <w:rPr>
          <w:rStyle w:val="Hyperlink"/>
          <w:rFonts w:cstheme="minorBidi"/>
          <w:color w:val="000000" w:themeColor="text1"/>
        </w:rPr>
        <w:t>openbmc</w:t>
      </w:r>
      <w:proofErr w:type="spellEnd"/>
    </w:p>
    <w:p w14:paraId="204747ED" w14:textId="1F0DDB79" w:rsidR="00F94E98" w:rsidRPr="00F94E98" w:rsidRDefault="00D91D9D" w:rsidP="00F94E98">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00B67911" w:rsidRPr="00B67911">
        <w:rPr>
          <w:rStyle w:val="Hyperlink"/>
          <w:rFonts w:cstheme="minorBidi"/>
          <w:color w:val="000000" w:themeColor="text1"/>
        </w:rPr>
        <w:t xml:space="preserve">CE-AMI202510 </w:t>
      </w:r>
      <w:r w:rsidR="00F94E98" w:rsidRPr="00F94E98">
        <w:rPr>
          <w:rStyle w:val="Hyperlink"/>
          <w:rFonts w:cstheme="minorBidi"/>
          <w:color w:val="000000" w:themeColor="text1"/>
        </w:rPr>
        <w:t>https://github.com/ocp-hm-openbmc-opf-ami/meta-core</w:t>
      </w:r>
    </w:p>
    <w:p w14:paraId="5602B138" w14:textId="4F05A052" w:rsidR="00050C81" w:rsidRDefault="00D91D9D" w:rsidP="00F94E98">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00B67911" w:rsidRPr="00B67911">
        <w:rPr>
          <w:rStyle w:val="Hyperlink"/>
          <w:rFonts w:cstheme="minorBidi"/>
          <w:color w:val="000000" w:themeColor="text1"/>
        </w:rPr>
        <w:t xml:space="preserve">CE-AMI202510 </w:t>
      </w:r>
      <w:r w:rsidRPr="00F94E98">
        <w:rPr>
          <w:rStyle w:val="Hyperlink"/>
          <w:rFonts w:cstheme="minorBidi"/>
          <w:color w:val="000000" w:themeColor="text1"/>
        </w:rPr>
        <w:t>https://github.com/ocp-hm-openbmc-opf-ami/meta-ami</w:t>
      </w:r>
    </w:p>
    <w:p w14:paraId="34935345" w14:textId="487545C7" w:rsidR="00870016" w:rsidRDefault="00870016" w:rsidP="00F94E98">
      <w:pPr>
        <w:pStyle w:val="ListNumber3"/>
        <w:numPr>
          <w:ilvl w:val="0"/>
          <w:numId w:val="26"/>
        </w:numPr>
        <w:rPr>
          <w:rStyle w:val="Hyperlink"/>
          <w:rFonts w:cstheme="minorBidi"/>
          <w:color w:val="000000" w:themeColor="text1"/>
        </w:rPr>
      </w:pPr>
      <w:r w:rsidRPr="3255AA86">
        <w:rPr>
          <w:rStyle w:val="Hyperlink"/>
          <w:rFonts w:cstheme="minorBidi"/>
          <w:color w:val="000000" w:themeColor="text1"/>
        </w:rPr>
        <w:t>meta-ami/github-gitlab-url.sh</w:t>
      </w:r>
    </w:p>
    <w:p w14:paraId="7E963B82" w14:textId="77777777" w:rsidR="001E3816" w:rsidRPr="001E3816" w:rsidRDefault="00870016" w:rsidP="00F94E98">
      <w:pPr>
        <w:pStyle w:val="ListNumber3"/>
        <w:numPr>
          <w:ilvl w:val="0"/>
          <w:numId w:val="26"/>
        </w:numPr>
        <w:rPr>
          <w:rStyle w:val="Hyperlink"/>
          <w:color w:val="auto"/>
          <w:u w:val="none"/>
        </w:rPr>
      </w:pPr>
      <w:r w:rsidRPr="001E3816">
        <w:rPr>
          <w:rStyle w:val="Hyperlink"/>
          <w:rFonts w:cstheme="minorBidi"/>
          <w:color w:val="000000" w:themeColor="text1"/>
        </w:rPr>
        <w:t>TEMPLATECONF=meta-ami/meta-evb/meta-evb-aspeed/meta-evb-ast2600/conf/templates/</w:t>
      </w:r>
      <w:proofErr w:type="gramStart"/>
      <w:r w:rsidRPr="001E3816">
        <w:rPr>
          <w:rStyle w:val="Hyperlink"/>
          <w:rFonts w:cstheme="minorBidi"/>
          <w:color w:val="000000" w:themeColor="text1"/>
        </w:rPr>
        <w:t>default .</w:t>
      </w:r>
      <w:proofErr w:type="gramEnd"/>
      <w:r w:rsidRPr="001E3816">
        <w:rPr>
          <w:rStyle w:val="Hyperlink"/>
          <w:rFonts w:cstheme="minorBidi"/>
          <w:color w:val="000000" w:themeColor="text1"/>
        </w:rPr>
        <w:t xml:space="preserve"> </w:t>
      </w:r>
      <w:proofErr w:type="spellStart"/>
      <w:r w:rsidRPr="001E3816">
        <w:rPr>
          <w:rStyle w:val="Hyperlink"/>
          <w:rFonts w:cstheme="minorBidi"/>
          <w:color w:val="000000" w:themeColor="text1"/>
        </w:rPr>
        <w:t>openbmc</w:t>
      </w:r>
      <w:proofErr w:type="spellEnd"/>
      <w:r w:rsidRPr="001E3816">
        <w:rPr>
          <w:rStyle w:val="Hyperlink"/>
          <w:rFonts w:cstheme="minorBidi"/>
          <w:color w:val="000000" w:themeColor="text1"/>
        </w:rPr>
        <w:t>-env</w:t>
      </w:r>
    </w:p>
    <w:p w14:paraId="5D44AA3A" w14:textId="7EEDA9C1" w:rsidR="00870016" w:rsidRPr="001E3816" w:rsidRDefault="00870016" w:rsidP="00F94E98">
      <w:pPr>
        <w:pStyle w:val="ListNumber3"/>
        <w:numPr>
          <w:ilvl w:val="0"/>
          <w:numId w:val="26"/>
        </w:numPr>
      </w:pPr>
      <w:proofErr w:type="spellStart"/>
      <w:r w:rsidRPr="001E3816">
        <w:rPr>
          <w:rFonts w:cstheme="minorBidi"/>
        </w:rPr>
        <w:t>bitbake</w:t>
      </w:r>
      <w:proofErr w:type="spellEnd"/>
      <w:r w:rsidRPr="001E3816">
        <w:rPr>
          <w:rFonts w:cstheme="minorBidi"/>
        </w:rPr>
        <w:t xml:space="preserve"> </w:t>
      </w:r>
      <w:proofErr w:type="spellStart"/>
      <w:r w:rsidRPr="001E3816">
        <w:rPr>
          <w:rFonts w:cstheme="minorBidi"/>
        </w:rPr>
        <w:t>obmc</w:t>
      </w:r>
      <w:proofErr w:type="spellEnd"/>
      <w:r w:rsidRPr="001E3816">
        <w:rPr>
          <w:rFonts w:cstheme="minorBidi"/>
        </w:rPr>
        <w:t>-phosphor-image</w:t>
      </w:r>
    </w:p>
    <w:p w14:paraId="6A76C49A" w14:textId="77777777" w:rsidR="001E3816" w:rsidRDefault="001E3816" w:rsidP="001E3816">
      <w:pPr>
        <w:pStyle w:val="ListNumber3"/>
        <w:numPr>
          <w:ilvl w:val="0"/>
          <w:numId w:val="0"/>
        </w:numPr>
        <w:ind w:left="1080" w:hanging="360"/>
        <w:rPr>
          <w:rFonts w:cstheme="minorBidi"/>
        </w:rPr>
      </w:pPr>
    </w:p>
    <w:p w14:paraId="59684606" w14:textId="77777777" w:rsidR="006E35BB" w:rsidRDefault="006E35BB" w:rsidP="001E3816">
      <w:pPr>
        <w:pStyle w:val="ListNumber3"/>
        <w:numPr>
          <w:ilvl w:val="0"/>
          <w:numId w:val="0"/>
        </w:numPr>
        <w:ind w:left="1080" w:hanging="360"/>
        <w:rPr>
          <w:rFonts w:cstheme="minorBidi"/>
        </w:rPr>
      </w:pPr>
    </w:p>
    <w:p w14:paraId="62BA403F" w14:textId="77777777" w:rsidR="006E35BB" w:rsidRDefault="006E35BB" w:rsidP="001E3816">
      <w:pPr>
        <w:pStyle w:val="ListNumber3"/>
        <w:numPr>
          <w:ilvl w:val="0"/>
          <w:numId w:val="0"/>
        </w:numPr>
        <w:ind w:left="1080" w:hanging="360"/>
        <w:rPr>
          <w:rFonts w:cstheme="minorBidi"/>
        </w:rPr>
      </w:pPr>
    </w:p>
    <w:p w14:paraId="704805D9" w14:textId="45B6A1EC" w:rsidR="001E3816" w:rsidRPr="00CE2FB3" w:rsidRDefault="001E3816" w:rsidP="001E3816">
      <w:pPr>
        <w:pStyle w:val="Heading2"/>
      </w:pPr>
      <w:bookmarkStart w:id="13" w:name="_Toc211962932"/>
      <w:r>
        <w:t>AST2700EVB</w:t>
      </w:r>
      <w:bookmarkEnd w:id="13"/>
    </w:p>
    <w:p w14:paraId="303A73BA" w14:textId="77777777" w:rsidR="00E6374C" w:rsidRDefault="00E6374C" w:rsidP="00E6374C">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Pr="00B67911">
        <w:rPr>
          <w:rStyle w:val="Hyperlink"/>
          <w:rFonts w:cstheme="minorBidi"/>
          <w:color w:val="000000" w:themeColor="text1"/>
        </w:rPr>
        <w:t>CE-AMI202510</w:t>
      </w:r>
      <w:r>
        <w:rPr>
          <w:rStyle w:val="Hyperlink"/>
          <w:rFonts w:cstheme="minorBidi"/>
          <w:color w:val="000000" w:themeColor="text1"/>
        </w:rPr>
        <w:t xml:space="preserve"> </w:t>
      </w:r>
      <w:r w:rsidRPr="00050C81">
        <w:rPr>
          <w:rStyle w:val="Hyperlink"/>
          <w:rFonts w:cstheme="minorBidi"/>
          <w:color w:val="000000" w:themeColor="text1"/>
        </w:rPr>
        <w:t xml:space="preserve">https://github.com/ocp-hm-openbmc-opf-ami/openbmc </w:t>
      </w:r>
      <w:proofErr w:type="spellStart"/>
      <w:r w:rsidRPr="00050C81">
        <w:rPr>
          <w:rStyle w:val="Hyperlink"/>
          <w:rFonts w:cstheme="minorBidi"/>
          <w:color w:val="000000" w:themeColor="text1"/>
        </w:rPr>
        <w:t>openbmc</w:t>
      </w:r>
      <w:proofErr w:type="spellEnd"/>
      <w:r w:rsidRPr="00050C81">
        <w:rPr>
          <w:rStyle w:val="Hyperlink"/>
          <w:rFonts w:cstheme="minorBidi"/>
          <w:color w:val="000000" w:themeColor="text1"/>
        </w:rPr>
        <w:t xml:space="preserve">; cd </w:t>
      </w:r>
      <w:proofErr w:type="spellStart"/>
      <w:r w:rsidRPr="00050C81">
        <w:rPr>
          <w:rStyle w:val="Hyperlink"/>
          <w:rFonts w:cstheme="minorBidi"/>
          <w:color w:val="000000" w:themeColor="text1"/>
        </w:rPr>
        <w:t>openbmc</w:t>
      </w:r>
      <w:proofErr w:type="spellEnd"/>
    </w:p>
    <w:p w14:paraId="4D766775" w14:textId="77777777" w:rsidR="00E6374C" w:rsidRPr="00F94E98" w:rsidRDefault="00E6374C" w:rsidP="00E6374C">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Pr="00B67911">
        <w:rPr>
          <w:rStyle w:val="Hyperlink"/>
          <w:rFonts w:cstheme="minorBidi"/>
          <w:color w:val="000000" w:themeColor="text1"/>
        </w:rPr>
        <w:t xml:space="preserve">CE-AMI202510 </w:t>
      </w:r>
      <w:r w:rsidRPr="00F94E98">
        <w:rPr>
          <w:rStyle w:val="Hyperlink"/>
          <w:rFonts w:cstheme="minorBidi"/>
          <w:color w:val="000000" w:themeColor="text1"/>
        </w:rPr>
        <w:t>https://github.com/ocp-hm-openbmc-opf-ami/meta-core</w:t>
      </w:r>
    </w:p>
    <w:p w14:paraId="526BD8E2" w14:textId="77777777" w:rsidR="00E6374C" w:rsidRDefault="00E6374C" w:rsidP="00E6374C">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Pr="00B67911">
        <w:rPr>
          <w:rStyle w:val="Hyperlink"/>
          <w:rFonts w:cstheme="minorBidi"/>
          <w:color w:val="000000" w:themeColor="text1"/>
        </w:rPr>
        <w:t xml:space="preserve">CE-AMI202510 </w:t>
      </w:r>
      <w:r w:rsidRPr="00F94E98">
        <w:rPr>
          <w:rStyle w:val="Hyperlink"/>
          <w:rFonts w:cstheme="minorBidi"/>
          <w:color w:val="000000" w:themeColor="text1"/>
        </w:rPr>
        <w:t>https://github.com/ocp-hm-openbmc-opf-ami/meta-ami</w:t>
      </w:r>
    </w:p>
    <w:p w14:paraId="0A7C860A" w14:textId="77777777" w:rsidR="001E3816" w:rsidRDefault="001E3816" w:rsidP="00D91D9D">
      <w:pPr>
        <w:pStyle w:val="ListNumber3"/>
        <w:numPr>
          <w:ilvl w:val="0"/>
          <w:numId w:val="26"/>
        </w:numPr>
        <w:rPr>
          <w:rStyle w:val="Hyperlink"/>
          <w:rFonts w:cstheme="minorBidi"/>
          <w:color w:val="000000" w:themeColor="text1"/>
        </w:rPr>
      </w:pPr>
      <w:r w:rsidRPr="3255AA86">
        <w:rPr>
          <w:rStyle w:val="Hyperlink"/>
          <w:rFonts w:cstheme="minorBidi"/>
          <w:color w:val="000000" w:themeColor="text1"/>
        </w:rPr>
        <w:t>meta-ami/github-gitlab-url.sh</w:t>
      </w:r>
    </w:p>
    <w:p w14:paraId="569BDFD8" w14:textId="3E0761DB" w:rsidR="001E3816" w:rsidRDefault="001E3816" w:rsidP="00D91D9D">
      <w:pPr>
        <w:pStyle w:val="ListNumber3"/>
        <w:numPr>
          <w:ilvl w:val="0"/>
          <w:numId w:val="26"/>
        </w:numPr>
        <w:rPr>
          <w:rStyle w:val="Hyperlink"/>
          <w:rFonts w:cstheme="minorBidi"/>
          <w:color w:val="000000" w:themeColor="text1"/>
        </w:rPr>
      </w:pPr>
      <w:r w:rsidRPr="001E3816">
        <w:rPr>
          <w:rFonts w:cstheme="minorBidi"/>
          <w:color w:val="000000" w:themeColor="text1"/>
          <w:u w:val="single"/>
        </w:rPr>
        <w:t>TEMPLATECONF=meta-ami/meta-evb/meta-evb-aspeed/meta-evb-ast2700/meta-ast2700/conf/templates/</w:t>
      </w:r>
      <w:proofErr w:type="gramStart"/>
      <w:r w:rsidRPr="001E3816">
        <w:rPr>
          <w:rFonts w:cstheme="minorBidi"/>
          <w:color w:val="000000" w:themeColor="text1"/>
          <w:u w:val="single"/>
        </w:rPr>
        <w:t>default .</w:t>
      </w:r>
      <w:proofErr w:type="gramEnd"/>
      <w:r w:rsidRPr="001E3816">
        <w:rPr>
          <w:rFonts w:cstheme="minorBidi"/>
          <w:color w:val="000000" w:themeColor="text1"/>
          <w:u w:val="single"/>
        </w:rPr>
        <w:t xml:space="preserve"> </w:t>
      </w:r>
      <w:proofErr w:type="spellStart"/>
      <w:r w:rsidRPr="001E3816">
        <w:rPr>
          <w:rFonts w:cstheme="minorBidi"/>
          <w:color w:val="000000" w:themeColor="text1"/>
          <w:u w:val="single"/>
        </w:rPr>
        <w:t>openbmc</w:t>
      </w:r>
      <w:proofErr w:type="spellEnd"/>
      <w:r w:rsidRPr="001E3816">
        <w:rPr>
          <w:rFonts w:cstheme="minorBidi"/>
          <w:color w:val="000000" w:themeColor="text1"/>
          <w:u w:val="single"/>
        </w:rPr>
        <w:t>-env </w:t>
      </w:r>
    </w:p>
    <w:p w14:paraId="432513D2" w14:textId="3495C264" w:rsidR="001E3816" w:rsidRPr="006E35BB" w:rsidRDefault="001E3816" w:rsidP="00D91D9D">
      <w:pPr>
        <w:pStyle w:val="ListNumber3"/>
        <w:numPr>
          <w:ilvl w:val="0"/>
          <w:numId w:val="26"/>
        </w:numPr>
      </w:pPr>
      <w:proofErr w:type="spellStart"/>
      <w:r w:rsidRPr="001E3816">
        <w:rPr>
          <w:rFonts w:cstheme="minorBidi"/>
        </w:rPr>
        <w:lastRenderedPageBreak/>
        <w:t>bitbake</w:t>
      </w:r>
      <w:proofErr w:type="spellEnd"/>
      <w:r w:rsidRPr="001E3816">
        <w:rPr>
          <w:rFonts w:cstheme="minorBidi"/>
        </w:rPr>
        <w:t xml:space="preserve"> </w:t>
      </w:r>
      <w:proofErr w:type="spellStart"/>
      <w:r w:rsidRPr="001E3816">
        <w:rPr>
          <w:rFonts w:cstheme="minorBidi"/>
        </w:rPr>
        <w:t>obmc</w:t>
      </w:r>
      <w:proofErr w:type="spellEnd"/>
      <w:r w:rsidRPr="001E3816">
        <w:rPr>
          <w:rFonts w:cstheme="minorBidi"/>
        </w:rPr>
        <w:t>-phosphor-image</w:t>
      </w:r>
    </w:p>
    <w:p w14:paraId="7CE8A0AA" w14:textId="5604629A" w:rsidR="00870016" w:rsidRPr="00050C81" w:rsidRDefault="001E3816" w:rsidP="00B706F2">
      <w:pPr>
        <w:pStyle w:val="Heading2"/>
        <w:spacing w:after="0"/>
        <w:rPr>
          <w:rFonts w:cstheme="minorHAnsi"/>
          <w:bCs/>
        </w:rPr>
      </w:pPr>
      <w:bookmarkStart w:id="14" w:name="_Toc211962933"/>
      <w:bookmarkEnd w:id="11"/>
      <w:proofErr w:type="spellStart"/>
      <w:r>
        <w:t>Nuvoton</w:t>
      </w:r>
      <w:proofErr w:type="spellEnd"/>
      <w:r>
        <w:t xml:space="preserve"> </w:t>
      </w:r>
      <w:r w:rsidR="00870016" w:rsidRPr="00050C81">
        <w:rPr>
          <w:rFonts w:cstheme="minorHAnsi"/>
          <w:bCs/>
        </w:rPr>
        <w:t>Arbel:</w:t>
      </w:r>
      <w:bookmarkEnd w:id="14"/>
    </w:p>
    <w:p w14:paraId="13858B91" w14:textId="77777777" w:rsidR="000A6D6C" w:rsidRDefault="000A6D6C" w:rsidP="000A6D6C">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Pr="00B67911">
        <w:rPr>
          <w:rStyle w:val="Hyperlink"/>
          <w:rFonts w:cstheme="minorBidi"/>
          <w:color w:val="000000" w:themeColor="text1"/>
        </w:rPr>
        <w:t>CE-AMI202510</w:t>
      </w:r>
      <w:r>
        <w:rPr>
          <w:rStyle w:val="Hyperlink"/>
          <w:rFonts w:cstheme="minorBidi"/>
          <w:color w:val="000000" w:themeColor="text1"/>
        </w:rPr>
        <w:t xml:space="preserve"> </w:t>
      </w:r>
      <w:r w:rsidRPr="00050C81">
        <w:rPr>
          <w:rStyle w:val="Hyperlink"/>
          <w:rFonts w:cstheme="minorBidi"/>
          <w:color w:val="000000" w:themeColor="text1"/>
        </w:rPr>
        <w:t xml:space="preserve">https://github.com/ocp-hm-openbmc-opf-ami/openbmc </w:t>
      </w:r>
      <w:proofErr w:type="spellStart"/>
      <w:r w:rsidRPr="00050C81">
        <w:rPr>
          <w:rStyle w:val="Hyperlink"/>
          <w:rFonts w:cstheme="minorBidi"/>
          <w:color w:val="000000" w:themeColor="text1"/>
        </w:rPr>
        <w:t>openbmc</w:t>
      </w:r>
      <w:proofErr w:type="spellEnd"/>
      <w:r w:rsidRPr="00050C81">
        <w:rPr>
          <w:rStyle w:val="Hyperlink"/>
          <w:rFonts w:cstheme="minorBidi"/>
          <w:color w:val="000000" w:themeColor="text1"/>
        </w:rPr>
        <w:t xml:space="preserve">; cd </w:t>
      </w:r>
      <w:proofErr w:type="spellStart"/>
      <w:r w:rsidRPr="00050C81">
        <w:rPr>
          <w:rStyle w:val="Hyperlink"/>
          <w:rFonts w:cstheme="minorBidi"/>
          <w:color w:val="000000" w:themeColor="text1"/>
        </w:rPr>
        <w:t>openbmc</w:t>
      </w:r>
      <w:proofErr w:type="spellEnd"/>
    </w:p>
    <w:p w14:paraId="0547F4F3" w14:textId="77777777" w:rsidR="000A6D6C" w:rsidRPr="00F94E98" w:rsidRDefault="000A6D6C" w:rsidP="000A6D6C">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Pr="00B67911">
        <w:rPr>
          <w:rStyle w:val="Hyperlink"/>
          <w:rFonts w:cstheme="minorBidi"/>
          <w:color w:val="000000" w:themeColor="text1"/>
        </w:rPr>
        <w:t xml:space="preserve">CE-AMI202510 </w:t>
      </w:r>
      <w:r w:rsidRPr="00F94E98">
        <w:rPr>
          <w:rStyle w:val="Hyperlink"/>
          <w:rFonts w:cstheme="minorBidi"/>
          <w:color w:val="000000" w:themeColor="text1"/>
        </w:rPr>
        <w:t>https://github.com/ocp-hm-openbmc-opf-ami/meta-core</w:t>
      </w:r>
    </w:p>
    <w:p w14:paraId="348CB564" w14:textId="77777777" w:rsidR="000A6D6C" w:rsidRDefault="000A6D6C" w:rsidP="000A6D6C">
      <w:pPr>
        <w:pStyle w:val="ListNumber3"/>
        <w:numPr>
          <w:ilvl w:val="0"/>
          <w:numId w:val="26"/>
        </w:numPr>
        <w:rPr>
          <w:rStyle w:val="Hyperlink"/>
          <w:rFonts w:cstheme="minorBidi"/>
          <w:color w:val="000000" w:themeColor="text1"/>
        </w:rPr>
      </w:pPr>
      <w:r w:rsidRPr="00050C81">
        <w:rPr>
          <w:rStyle w:val="Hyperlink"/>
          <w:rFonts w:cstheme="minorBidi"/>
          <w:color w:val="000000" w:themeColor="text1"/>
        </w:rPr>
        <w:t xml:space="preserve">git clone </w:t>
      </w:r>
      <w:r>
        <w:rPr>
          <w:rStyle w:val="Hyperlink"/>
          <w:rFonts w:cstheme="minorBidi"/>
          <w:color w:val="000000" w:themeColor="text1"/>
        </w:rPr>
        <w:t xml:space="preserve">--branch </w:t>
      </w:r>
      <w:r w:rsidRPr="00B67911">
        <w:rPr>
          <w:rStyle w:val="Hyperlink"/>
          <w:rFonts w:cstheme="minorBidi"/>
          <w:color w:val="000000" w:themeColor="text1"/>
        </w:rPr>
        <w:t xml:space="preserve">CE-AMI202510 </w:t>
      </w:r>
      <w:r w:rsidRPr="00F94E98">
        <w:rPr>
          <w:rStyle w:val="Hyperlink"/>
          <w:rFonts w:cstheme="minorBidi"/>
          <w:color w:val="000000" w:themeColor="text1"/>
        </w:rPr>
        <w:t>https://github.com/ocp-hm-openbmc-opf-ami/meta-ami</w:t>
      </w:r>
    </w:p>
    <w:p w14:paraId="3D7F1B5A" w14:textId="4F97502A" w:rsidR="00870016" w:rsidRDefault="00870016" w:rsidP="00D91D9D">
      <w:pPr>
        <w:pStyle w:val="ListNumber3"/>
        <w:numPr>
          <w:ilvl w:val="0"/>
          <w:numId w:val="34"/>
        </w:numPr>
        <w:jc w:val="left"/>
        <w:rPr>
          <w:rStyle w:val="Hyperlink"/>
          <w:rFonts w:cstheme="minorBidi"/>
          <w:color w:val="000000" w:themeColor="text1"/>
        </w:rPr>
      </w:pPr>
      <w:r w:rsidRPr="0BCF0968">
        <w:rPr>
          <w:rStyle w:val="Hyperlink"/>
          <w:rFonts w:cstheme="minorBidi"/>
          <w:color w:val="000000" w:themeColor="text1"/>
        </w:rPr>
        <w:t>meta-ami/github-gitlab-url.sh</w:t>
      </w:r>
    </w:p>
    <w:p w14:paraId="50491E1E" w14:textId="77777777" w:rsidR="00870016" w:rsidRDefault="00870016" w:rsidP="00D91D9D">
      <w:pPr>
        <w:pStyle w:val="ListNumber3"/>
        <w:numPr>
          <w:ilvl w:val="0"/>
          <w:numId w:val="34"/>
        </w:numPr>
        <w:jc w:val="left"/>
        <w:rPr>
          <w:rStyle w:val="Hyperlink"/>
          <w:rFonts w:cstheme="minorBidi"/>
          <w:color w:val="000000" w:themeColor="text1"/>
        </w:rPr>
      </w:pPr>
      <w:r w:rsidRPr="0BCF0968">
        <w:rPr>
          <w:rStyle w:val="Hyperlink"/>
          <w:rFonts w:cstheme="minorBidi"/>
          <w:color w:val="000000" w:themeColor="text1"/>
        </w:rPr>
        <w:t>TEMPLATECONF=meta-ami/meta-evb/meta-evb-nuvoton/meta-evb-npcm845/conf/templates/</w:t>
      </w:r>
      <w:proofErr w:type="gramStart"/>
      <w:r w:rsidRPr="0BCF0968">
        <w:rPr>
          <w:rStyle w:val="Hyperlink"/>
          <w:rFonts w:cstheme="minorBidi"/>
          <w:color w:val="000000" w:themeColor="text1"/>
        </w:rPr>
        <w:t>default .</w:t>
      </w:r>
      <w:proofErr w:type="gramEnd"/>
      <w:r w:rsidRPr="0BCF0968">
        <w:rPr>
          <w:rStyle w:val="Hyperlink"/>
          <w:rFonts w:cstheme="minorBidi"/>
          <w:color w:val="000000" w:themeColor="text1"/>
        </w:rPr>
        <w:t xml:space="preserve"> </w:t>
      </w:r>
      <w:proofErr w:type="spellStart"/>
      <w:r w:rsidRPr="0BCF0968">
        <w:rPr>
          <w:rStyle w:val="Hyperlink"/>
          <w:rFonts w:cstheme="minorBidi"/>
          <w:color w:val="000000" w:themeColor="text1"/>
        </w:rPr>
        <w:t>openbmc</w:t>
      </w:r>
      <w:proofErr w:type="spellEnd"/>
      <w:r w:rsidRPr="0BCF0968">
        <w:rPr>
          <w:rStyle w:val="Hyperlink"/>
          <w:rFonts w:cstheme="minorBidi"/>
          <w:color w:val="000000" w:themeColor="text1"/>
        </w:rPr>
        <w:t>-env</w:t>
      </w:r>
    </w:p>
    <w:p w14:paraId="2015373F" w14:textId="77777777" w:rsidR="00870016" w:rsidRDefault="00870016" w:rsidP="00D91D9D">
      <w:pPr>
        <w:pStyle w:val="ListNumber3"/>
        <w:numPr>
          <w:ilvl w:val="0"/>
          <w:numId w:val="34"/>
        </w:numPr>
        <w:jc w:val="left"/>
        <w:rPr>
          <w:rFonts w:cstheme="minorBidi"/>
        </w:rPr>
      </w:pPr>
      <w:proofErr w:type="spellStart"/>
      <w:r w:rsidRPr="0BCF0968">
        <w:rPr>
          <w:rFonts w:cstheme="minorBidi"/>
        </w:rPr>
        <w:t>bitbake</w:t>
      </w:r>
      <w:proofErr w:type="spellEnd"/>
      <w:r w:rsidRPr="0BCF0968">
        <w:rPr>
          <w:rFonts w:cstheme="minorBidi"/>
        </w:rPr>
        <w:t xml:space="preserve"> </w:t>
      </w:r>
      <w:proofErr w:type="spellStart"/>
      <w:r w:rsidRPr="0BCF0968">
        <w:rPr>
          <w:rFonts w:cstheme="minorBidi"/>
        </w:rPr>
        <w:t>obmc</w:t>
      </w:r>
      <w:proofErr w:type="spellEnd"/>
      <w:r w:rsidRPr="0BCF0968">
        <w:rPr>
          <w:rFonts w:cstheme="minorBidi"/>
        </w:rPr>
        <w:t>-phosphor-image</w:t>
      </w:r>
    </w:p>
    <w:p w14:paraId="0CF6F531" w14:textId="13DE6219" w:rsidR="00820F8E" w:rsidRPr="001B42DD" w:rsidRDefault="13AA2987" w:rsidP="00485B73">
      <w:pPr>
        <w:pStyle w:val="Heading1"/>
      </w:pPr>
      <w:bookmarkStart w:id="15" w:name="_Toc514953655"/>
      <w:bookmarkStart w:id="16" w:name="_Toc211962934"/>
      <w:r>
        <w:t>Firmware Flashing Method</w:t>
      </w:r>
      <w:bookmarkEnd w:id="16"/>
    </w:p>
    <w:p w14:paraId="11D06568" w14:textId="77777777" w:rsidR="00C237C2" w:rsidRPr="00DB48D7" w:rsidRDefault="00A92D8A" w:rsidP="00C237C2">
      <w:pPr>
        <w:pStyle w:val="Note"/>
        <w:rPr>
          <w:b/>
          <w:bCs/>
        </w:rPr>
      </w:pPr>
      <w:r w:rsidRPr="00DB48D7">
        <w:rPr>
          <w:b/>
          <w:bCs/>
        </w:rPr>
        <w:t>Note:</w:t>
      </w:r>
      <w:r w:rsidR="00AF4C5E" w:rsidRPr="00DB48D7">
        <w:rPr>
          <w:b/>
          <w:bCs/>
        </w:rPr>
        <w:t xml:space="preserve"> </w:t>
      </w:r>
      <w:r w:rsidR="00C6737A" w:rsidRPr="00DB48D7">
        <w:rPr>
          <w:b/>
          <w:bCs/>
        </w:rPr>
        <w:tab/>
      </w:r>
    </w:p>
    <w:p w14:paraId="7E4554AC" w14:textId="560372CB" w:rsidR="00AF4C5E" w:rsidRPr="00A92D8A" w:rsidRDefault="00AF4C5E" w:rsidP="00C237C2">
      <w:pPr>
        <w:pStyle w:val="Note"/>
      </w:pPr>
      <w:r w:rsidRPr="00A92D8A">
        <w:t>For</w:t>
      </w:r>
      <w:r w:rsidR="00C1622F">
        <w:t xml:space="preserve"> </w:t>
      </w:r>
      <w:proofErr w:type="spellStart"/>
      <w:r w:rsidRPr="00A92D8A">
        <w:t>Dediprog</w:t>
      </w:r>
      <w:proofErr w:type="spellEnd"/>
      <w:r w:rsidRPr="00A92D8A">
        <w:t xml:space="preserve"> and TFTP “</w:t>
      </w:r>
      <w:proofErr w:type="spellStart"/>
      <w:r w:rsidRPr="00A92D8A">
        <w:t>xxx</w:t>
      </w:r>
      <w:r w:rsidRPr="00A92D8A">
        <w:rPr>
          <w:b/>
        </w:rPr>
        <w:t>.</w:t>
      </w:r>
      <w:r w:rsidRPr="00A92D8A">
        <w:t>mtd</w:t>
      </w:r>
      <w:proofErr w:type="spellEnd"/>
      <w:r w:rsidRPr="00A92D8A">
        <w:t>”</w:t>
      </w:r>
      <w:r w:rsidR="002372A6" w:rsidRPr="00A92D8A">
        <w:t xml:space="preserve"> image </w:t>
      </w:r>
      <w:r w:rsidRPr="00A92D8A">
        <w:t>should be used.</w:t>
      </w:r>
    </w:p>
    <w:p w14:paraId="26437EE6" w14:textId="667BDDED" w:rsidR="00AF4C5E" w:rsidRPr="00A92D8A" w:rsidRDefault="00AF4C5E" w:rsidP="00C237C2">
      <w:pPr>
        <w:pStyle w:val="Note"/>
        <w:rPr>
          <w:iCs/>
        </w:rPr>
      </w:pPr>
      <w:r w:rsidRPr="00A92D8A">
        <w:rPr>
          <w:iCs/>
        </w:rPr>
        <w:t>For WEB Flash “xxx.mtd.tar” or “</w:t>
      </w:r>
      <w:proofErr w:type="spellStart"/>
      <w:r w:rsidRPr="00A92D8A">
        <w:rPr>
          <w:iCs/>
        </w:rPr>
        <w:t>xxx.mtd.</w:t>
      </w:r>
      <w:r w:rsidR="002E7936" w:rsidRPr="00A92D8A">
        <w:rPr>
          <w:iCs/>
        </w:rPr>
        <w:t>tar.</w:t>
      </w:r>
      <w:r w:rsidRPr="00A92D8A">
        <w:rPr>
          <w:iCs/>
        </w:rPr>
        <w:t>all</w:t>
      </w:r>
      <w:proofErr w:type="spellEnd"/>
      <w:r w:rsidRPr="00A92D8A">
        <w:rPr>
          <w:iCs/>
        </w:rPr>
        <w:t xml:space="preserve">” </w:t>
      </w:r>
      <w:r w:rsidR="002372A6" w:rsidRPr="00A92D8A">
        <w:rPr>
          <w:iCs/>
        </w:rPr>
        <w:t xml:space="preserve">image </w:t>
      </w:r>
      <w:r w:rsidRPr="00A92D8A">
        <w:rPr>
          <w:iCs/>
        </w:rPr>
        <w:t>should be used.</w:t>
      </w:r>
    </w:p>
    <w:p w14:paraId="4DE1FB44" w14:textId="55C4DA91" w:rsidR="00AF4C5E" w:rsidRPr="00A92D8A" w:rsidRDefault="00340F62" w:rsidP="00C237C2">
      <w:pPr>
        <w:pStyle w:val="Note"/>
        <w:rPr>
          <w:iCs/>
        </w:rPr>
      </w:pPr>
      <w:r w:rsidRPr="00A92D8A">
        <w:rPr>
          <w:iCs/>
        </w:rPr>
        <w:t>“</w:t>
      </w:r>
      <w:r w:rsidR="00AF4C5E" w:rsidRPr="00A92D8A">
        <w:rPr>
          <w:iCs/>
        </w:rPr>
        <w:t>xxx</w:t>
      </w:r>
      <w:r w:rsidRPr="00A92D8A">
        <w:rPr>
          <w:iCs/>
        </w:rPr>
        <w:t>”</w:t>
      </w:r>
      <w:r w:rsidR="00AF4C5E" w:rsidRPr="00A92D8A">
        <w:rPr>
          <w:iCs/>
        </w:rPr>
        <w:t xml:space="preserve"> means image name.</w:t>
      </w:r>
    </w:p>
    <w:p w14:paraId="169EDBE4" w14:textId="77777777" w:rsidR="00082826" w:rsidRPr="00CE2FB3" w:rsidRDefault="00082826">
      <w:pPr>
        <w:pStyle w:val="Heading2"/>
      </w:pPr>
      <w:bookmarkStart w:id="17" w:name="_Toc514953657"/>
      <w:bookmarkStart w:id="18" w:name="_Toc211962935"/>
      <w:bookmarkEnd w:id="15"/>
      <w:proofErr w:type="spellStart"/>
      <w:r>
        <w:t>Dediprog</w:t>
      </w:r>
      <w:bookmarkEnd w:id="17"/>
      <w:bookmarkEnd w:id="18"/>
      <w:proofErr w:type="spellEnd"/>
    </w:p>
    <w:p w14:paraId="67667159" w14:textId="77777777" w:rsidR="00082826" w:rsidRPr="00CE2FB3" w:rsidRDefault="00082826" w:rsidP="005331E4">
      <w:r w:rsidRPr="00CE2FB3">
        <w:rPr>
          <w:b/>
        </w:rPr>
        <w:t>Hardware Tool</w:t>
      </w:r>
      <w:r w:rsidRPr="00CE2FB3">
        <w:t xml:space="preserve">: </w:t>
      </w:r>
      <w:proofErr w:type="spellStart"/>
      <w:r w:rsidRPr="00CE2FB3">
        <w:t>DediProg</w:t>
      </w:r>
      <w:proofErr w:type="spellEnd"/>
      <w:r w:rsidRPr="00CE2FB3">
        <w:t>* SF600 or similar tool</w:t>
      </w:r>
    </w:p>
    <w:p w14:paraId="60175406" w14:textId="77777777" w:rsidR="00082826" w:rsidRPr="00CE2FB3" w:rsidRDefault="00082826" w:rsidP="005331E4">
      <w:r w:rsidRPr="00CE2FB3">
        <w:rPr>
          <w:b/>
        </w:rPr>
        <w:t>Software</w:t>
      </w:r>
      <w:r w:rsidRPr="00CE2FB3">
        <w:t xml:space="preserve">: </w:t>
      </w:r>
      <w:proofErr w:type="spellStart"/>
      <w:r w:rsidRPr="00CE2FB3">
        <w:t>DediProg</w:t>
      </w:r>
      <w:proofErr w:type="spellEnd"/>
      <w:r w:rsidRPr="00CE2FB3">
        <w:t xml:space="preserve"> Software latest version</w:t>
      </w:r>
    </w:p>
    <w:p w14:paraId="79FF4B35" w14:textId="77777777" w:rsidR="00082826" w:rsidRPr="00CE2FB3" w:rsidRDefault="00082826" w:rsidP="005331E4">
      <w:pPr>
        <w:rPr>
          <w:b/>
        </w:rPr>
      </w:pPr>
      <w:r w:rsidRPr="00CE2FB3">
        <w:rPr>
          <w:b/>
        </w:rPr>
        <w:t xml:space="preserve">Following are the steps to perform using </w:t>
      </w:r>
      <w:proofErr w:type="spellStart"/>
      <w:r w:rsidRPr="00CE2FB3">
        <w:rPr>
          <w:b/>
        </w:rPr>
        <w:t>Dediprog</w:t>
      </w:r>
      <w:proofErr w:type="spellEnd"/>
      <w:r w:rsidRPr="00CE2FB3">
        <w:rPr>
          <w:b/>
        </w:rPr>
        <w:t xml:space="preserve"> Software.</w:t>
      </w:r>
    </w:p>
    <w:p w14:paraId="51F53912" w14:textId="5F9DB6AF" w:rsidR="00082826" w:rsidRPr="00CE2FB3" w:rsidRDefault="00082826" w:rsidP="00D91D9D">
      <w:pPr>
        <w:pStyle w:val="ListNumber3"/>
        <w:numPr>
          <w:ilvl w:val="0"/>
          <w:numId w:val="31"/>
        </w:numPr>
      </w:pPr>
      <w:r w:rsidRPr="00CE2FB3">
        <w:t xml:space="preserve">Take the BMC EEPROM from the BMC socket and </w:t>
      </w:r>
      <w:r w:rsidR="000A23B3">
        <w:t>place it</w:t>
      </w:r>
      <w:r w:rsidR="000E6C5A">
        <w:t xml:space="preserve"> </w:t>
      </w:r>
      <w:r w:rsidRPr="00CE2FB3">
        <w:t xml:space="preserve">in </w:t>
      </w:r>
      <w:proofErr w:type="spellStart"/>
      <w:r w:rsidRPr="00CE2FB3">
        <w:t>DediProg</w:t>
      </w:r>
      <w:proofErr w:type="spellEnd"/>
      <w:r w:rsidRPr="00CE2FB3">
        <w:t xml:space="preserve"> programming socket.</w:t>
      </w:r>
    </w:p>
    <w:p w14:paraId="479B5B74" w14:textId="77777777" w:rsidR="00082826" w:rsidRPr="00CE2FB3" w:rsidRDefault="00082826" w:rsidP="00D91D9D">
      <w:pPr>
        <w:pStyle w:val="ListNumber3"/>
        <w:numPr>
          <w:ilvl w:val="0"/>
          <w:numId w:val="31"/>
        </w:numPr>
      </w:pPr>
      <w:r w:rsidRPr="00CE2FB3">
        <w:t xml:space="preserve">Launch the </w:t>
      </w:r>
      <w:proofErr w:type="spellStart"/>
      <w:r w:rsidRPr="00CE2FB3">
        <w:t>DediProg</w:t>
      </w:r>
      <w:proofErr w:type="spellEnd"/>
      <w:r w:rsidRPr="00CE2FB3">
        <w:t xml:space="preserve"> software and select SPI Device.</w:t>
      </w:r>
    </w:p>
    <w:p w14:paraId="2E104AE8" w14:textId="77777777" w:rsidR="00082826" w:rsidRPr="00CE2FB3" w:rsidRDefault="005331E4" w:rsidP="00D91D9D">
      <w:pPr>
        <w:pStyle w:val="ListNumber3"/>
        <w:numPr>
          <w:ilvl w:val="0"/>
          <w:numId w:val="31"/>
        </w:numPr>
      </w:pPr>
      <w:r>
        <w:t>Upl</w:t>
      </w:r>
      <w:r w:rsidR="00082826" w:rsidRPr="00CE2FB3">
        <w:t xml:space="preserve">oad the firmware image </w:t>
      </w:r>
      <w:r>
        <w:t>f</w:t>
      </w:r>
      <w:r w:rsidR="00082826" w:rsidRPr="00CE2FB3">
        <w:t>ile.</w:t>
      </w:r>
    </w:p>
    <w:p w14:paraId="421670FC" w14:textId="77777777" w:rsidR="00082826" w:rsidRPr="00CE2FB3" w:rsidRDefault="00082826" w:rsidP="00D91D9D">
      <w:pPr>
        <w:pStyle w:val="ListNumber3"/>
        <w:numPr>
          <w:ilvl w:val="0"/>
          <w:numId w:val="31"/>
        </w:numPr>
      </w:pPr>
      <w:r w:rsidRPr="00CE2FB3">
        <w:t xml:space="preserve">Click </w:t>
      </w:r>
      <w:r w:rsidRPr="000A23B3">
        <w:rPr>
          <w:b/>
        </w:rPr>
        <w:t>Batch</w:t>
      </w:r>
      <w:r w:rsidRPr="00CE2FB3">
        <w:t xml:space="preserve"> </w:t>
      </w:r>
      <w:r w:rsidR="005331E4">
        <w:t>a</w:t>
      </w:r>
      <w:r w:rsidRPr="00CE2FB3">
        <w:t>nd the</w:t>
      </w:r>
      <w:r w:rsidR="005331E4">
        <w:t>n</w:t>
      </w:r>
      <w:r w:rsidRPr="00CE2FB3">
        <w:t xml:space="preserve"> </w:t>
      </w:r>
      <w:r w:rsidR="000E6C5A">
        <w:t xml:space="preserve">the </w:t>
      </w:r>
      <w:proofErr w:type="gramStart"/>
      <w:r w:rsidRPr="00CE2FB3">
        <w:t>flashing</w:t>
      </w:r>
      <w:proofErr w:type="gramEnd"/>
      <w:r w:rsidRPr="00CE2FB3">
        <w:t xml:space="preserve"> starts.</w:t>
      </w:r>
    </w:p>
    <w:p w14:paraId="71F9510E" w14:textId="77777777" w:rsidR="00E27EB0" w:rsidRDefault="00E27EB0">
      <w:pPr>
        <w:pStyle w:val="Heading2"/>
        <w:rPr>
          <w:lang w:eastAsia="zh-TW"/>
        </w:rPr>
      </w:pPr>
      <w:bookmarkStart w:id="19" w:name="_Toc211962936"/>
      <w:r w:rsidRPr="00825BA5">
        <w:rPr>
          <w:lang w:eastAsia="zh-TW"/>
        </w:rPr>
        <w:t xml:space="preserve">TFTP </w:t>
      </w:r>
      <w:r>
        <w:t>Flash</w:t>
      </w:r>
      <w:bookmarkEnd w:id="19"/>
      <w:r w:rsidRPr="00825BA5">
        <w:rPr>
          <w:lang w:eastAsia="zh-TW"/>
        </w:rPr>
        <w:t xml:space="preserve"> </w:t>
      </w:r>
    </w:p>
    <w:p w14:paraId="04A77A4E" w14:textId="77777777" w:rsidR="00E27EB0" w:rsidRDefault="00E27EB0" w:rsidP="00D91D9D">
      <w:pPr>
        <w:pStyle w:val="ListNumber2"/>
        <w:numPr>
          <w:ilvl w:val="0"/>
          <w:numId w:val="27"/>
        </w:numPr>
        <w:rPr>
          <w:lang w:eastAsia="zh-TW"/>
        </w:rPr>
      </w:pPr>
      <w:r>
        <w:rPr>
          <w:lang w:eastAsia="zh-TW"/>
        </w:rPr>
        <w:t>Set the environment value:</w:t>
      </w:r>
    </w:p>
    <w:p w14:paraId="280BAB53" w14:textId="77015551" w:rsidR="00E27EB0" w:rsidRDefault="00E27EB0" w:rsidP="00DF67E6">
      <w:pPr>
        <w:rPr>
          <w:lang w:eastAsia="zh-TW"/>
        </w:rPr>
      </w:pPr>
      <w:r>
        <w:rPr>
          <w:lang w:eastAsia="zh-TW"/>
        </w:rPr>
        <w:t xml:space="preserve">Set </w:t>
      </w:r>
      <w:proofErr w:type="spellStart"/>
      <w:r>
        <w:rPr>
          <w:lang w:eastAsia="zh-TW"/>
        </w:rPr>
        <w:t>Tftp</w:t>
      </w:r>
      <w:proofErr w:type="spellEnd"/>
      <w:r>
        <w:rPr>
          <w:lang w:eastAsia="zh-TW"/>
        </w:rPr>
        <w:t xml:space="preserve"> server </w:t>
      </w:r>
      <w:proofErr w:type="spellStart"/>
      <w:proofErr w:type="gramStart"/>
      <w:r>
        <w:rPr>
          <w:lang w:eastAsia="zh-TW"/>
        </w:rPr>
        <w:t>ip</w:t>
      </w:r>
      <w:proofErr w:type="spellEnd"/>
      <w:proofErr w:type="gramEnd"/>
      <w:r>
        <w:rPr>
          <w:lang w:eastAsia="zh-TW"/>
        </w:rPr>
        <w:t xml:space="preserve"> and </w:t>
      </w:r>
      <w:proofErr w:type="spellStart"/>
      <w:r>
        <w:rPr>
          <w:lang w:eastAsia="zh-TW"/>
        </w:rPr>
        <w:t>ethaddr</w:t>
      </w:r>
      <w:proofErr w:type="spellEnd"/>
      <w:r>
        <w:rPr>
          <w:lang w:eastAsia="zh-TW"/>
        </w:rPr>
        <w:t xml:space="preserve"> and </w:t>
      </w:r>
      <w:r w:rsidR="00415855">
        <w:rPr>
          <w:lang w:eastAsia="zh-TW"/>
        </w:rPr>
        <w:t>get</w:t>
      </w:r>
      <w:r>
        <w:rPr>
          <w:lang w:eastAsia="zh-TW"/>
        </w:rPr>
        <w:t xml:space="preserve"> dynamic </w:t>
      </w:r>
      <w:proofErr w:type="spellStart"/>
      <w:proofErr w:type="gramStart"/>
      <w:r>
        <w:rPr>
          <w:lang w:eastAsia="zh-TW"/>
        </w:rPr>
        <w:t>ip</w:t>
      </w:r>
      <w:proofErr w:type="spellEnd"/>
      <w:proofErr w:type="gramEnd"/>
      <w:r>
        <w:rPr>
          <w:lang w:eastAsia="zh-TW"/>
        </w:rPr>
        <w:t xml:space="preserve"> address</w:t>
      </w:r>
    </w:p>
    <w:p w14:paraId="62B85057" w14:textId="77777777" w:rsidR="00E27EB0" w:rsidRPr="004E605C" w:rsidRDefault="00E27EB0" w:rsidP="00E27EB0">
      <w:pPr>
        <w:rPr>
          <w:b/>
          <w:bCs/>
          <w:lang w:eastAsia="zh-TW"/>
        </w:rPr>
      </w:pPr>
      <w:r w:rsidRPr="004E605C">
        <w:rPr>
          <w:b/>
          <w:bCs/>
          <w:lang w:eastAsia="zh-TW"/>
        </w:rPr>
        <w:t>Example:</w:t>
      </w:r>
    </w:p>
    <w:p w14:paraId="53EEF47E" w14:textId="77777777" w:rsidR="00E27EB0" w:rsidRPr="00505382" w:rsidRDefault="00E27EB0" w:rsidP="008C2A92">
      <w:pPr>
        <w:rPr>
          <w:lang w:eastAsia="zh-TW"/>
        </w:rPr>
      </w:pPr>
      <w:proofErr w:type="spellStart"/>
      <w:r w:rsidRPr="00505382">
        <w:rPr>
          <w:lang w:eastAsia="zh-TW"/>
        </w:rPr>
        <w:t>setenv</w:t>
      </w:r>
      <w:proofErr w:type="spellEnd"/>
      <w:r w:rsidRPr="00505382">
        <w:rPr>
          <w:lang w:eastAsia="zh-TW"/>
        </w:rPr>
        <w:t xml:space="preserve"> </w:t>
      </w:r>
      <w:proofErr w:type="spellStart"/>
      <w:r w:rsidRPr="00505382">
        <w:rPr>
          <w:lang w:eastAsia="zh-TW"/>
        </w:rPr>
        <w:t>serverip</w:t>
      </w:r>
      <w:proofErr w:type="spellEnd"/>
      <w:r w:rsidRPr="00505382">
        <w:rPr>
          <w:lang w:eastAsia="zh-TW"/>
        </w:rPr>
        <w:t xml:space="preserve"> &lt;IP Address&gt;</w:t>
      </w:r>
    </w:p>
    <w:p w14:paraId="11266C47" w14:textId="77777777" w:rsidR="00E27EB0" w:rsidRPr="00505382" w:rsidRDefault="00E27EB0" w:rsidP="008C2A92">
      <w:pPr>
        <w:rPr>
          <w:lang w:eastAsia="zh-TW"/>
        </w:rPr>
      </w:pPr>
      <w:proofErr w:type="spellStart"/>
      <w:r w:rsidRPr="00505382">
        <w:rPr>
          <w:lang w:eastAsia="zh-TW"/>
        </w:rPr>
        <w:t>setenv</w:t>
      </w:r>
      <w:proofErr w:type="spellEnd"/>
      <w:r w:rsidRPr="00505382">
        <w:rPr>
          <w:lang w:eastAsia="zh-TW"/>
        </w:rPr>
        <w:t xml:space="preserve"> </w:t>
      </w:r>
      <w:proofErr w:type="spellStart"/>
      <w:r w:rsidRPr="00505382">
        <w:rPr>
          <w:lang w:eastAsia="zh-TW"/>
        </w:rPr>
        <w:t>ethaddr</w:t>
      </w:r>
      <w:proofErr w:type="spellEnd"/>
      <w:r w:rsidRPr="00505382">
        <w:rPr>
          <w:lang w:eastAsia="zh-TW"/>
        </w:rPr>
        <w:t xml:space="preserve"> &lt;MAC&gt;</w:t>
      </w:r>
    </w:p>
    <w:p w14:paraId="0A14A5DB" w14:textId="77777777" w:rsidR="00E27EB0" w:rsidRDefault="00E27EB0" w:rsidP="008C2A92">
      <w:pPr>
        <w:rPr>
          <w:lang w:eastAsia="zh-TW"/>
        </w:rPr>
      </w:pPr>
      <w:proofErr w:type="spellStart"/>
      <w:r w:rsidRPr="00505382">
        <w:rPr>
          <w:lang w:eastAsia="zh-TW"/>
        </w:rPr>
        <w:t>setenv</w:t>
      </w:r>
      <w:proofErr w:type="spellEnd"/>
      <w:r w:rsidRPr="00505382">
        <w:rPr>
          <w:lang w:eastAsia="zh-TW"/>
        </w:rPr>
        <w:t xml:space="preserve"> eth1addr &lt;MAC&gt;</w:t>
      </w:r>
    </w:p>
    <w:p w14:paraId="6E30CD14" w14:textId="4ABC9D60" w:rsidR="0090241F" w:rsidRPr="00505382" w:rsidRDefault="0090241F" w:rsidP="008C2A92">
      <w:pPr>
        <w:rPr>
          <w:lang w:eastAsia="zh-TW"/>
        </w:rPr>
      </w:pPr>
      <w:proofErr w:type="spellStart"/>
      <w:r w:rsidRPr="0090241F">
        <w:rPr>
          <w:lang w:eastAsia="zh-TW"/>
        </w:rPr>
        <w:t>setenv</w:t>
      </w:r>
      <w:proofErr w:type="spellEnd"/>
      <w:r w:rsidRPr="0090241F">
        <w:rPr>
          <w:lang w:eastAsia="zh-TW"/>
        </w:rPr>
        <w:t xml:space="preserve"> </w:t>
      </w:r>
      <w:proofErr w:type="spellStart"/>
      <w:r w:rsidRPr="0090241F">
        <w:rPr>
          <w:lang w:eastAsia="zh-TW"/>
        </w:rPr>
        <w:t>ethact</w:t>
      </w:r>
      <w:proofErr w:type="spellEnd"/>
      <w:r w:rsidRPr="0090241F">
        <w:rPr>
          <w:lang w:eastAsia="zh-TW"/>
        </w:rPr>
        <w:t xml:space="preserve"> </w:t>
      </w:r>
      <w:r w:rsidR="00857C7D">
        <w:rPr>
          <w:lang w:eastAsia="zh-TW"/>
        </w:rPr>
        <w:t>&lt;</w:t>
      </w:r>
      <w:proofErr w:type="spellStart"/>
      <w:r w:rsidR="00857C7D">
        <w:rPr>
          <w:lang w:eastAsia="zh-TW"/>
        </w:rPr>
        <w:t>ethaddr</w:t>
      </w:r>
      <w:proofErr w:type="spellEnd"/>
      <w:r w:rsidR="00857C7D">
        <w:rPr>
          <w:lang w:eastAsia="zh-TW"/>
        </w:rPr>
        <w:t>&gt;</w:t>
      </w:r>
    </w:p>
    <w:p w14:paraId="552B6FAA" w14:textId="77777777" w:rsidR="00E27EB0" w:rsidRPr="00505382" w:rsidRDefault="00E27EB0" w:rsidP="008C2A92">
      <w:pPr>
        <w:rPr>
          <w:lang w:eastAsia="zh-TW"/>
        </w:rPr>
      </w:pPr>
      <w:proofErr w:type="spellStart"/>
      <w:r w:rsidRPr="00505382">
        <w:rPr>
          <w:lang w:eastAsia="zh-TW"/>
        </w:rPr>
        <w:t>dhcp</w:t>
      </w:r>
      <w:proofErr w:type="spellEnd"/>
    </w:p>
    <w:p w14:paraId="7E67B3EE" w14:textId="77777777" w:rsidR="00E27EB0" w:rsidRPr="00C06AE0" w:rsidRDefault="00E27EB0" w:rsidP="00C06AE0"/>
    <w:p w14:paraId="6B6EB63B" w14:textId="382965AE" w:rsidR="00E27EB0" w:rsidRDefault="00505382" w:rsidP="00D91D9D">
      <w:pPr>
        <w:pStyle w:val="ListNumber2"/>
        <w:numPr>
          <w:ilvl w:val="0"/>
          <w:numId w:val="27"/>
        </w:numPr>
      </w:pPr>
      <w:r>
        <w:t>Download</w:t>
      </w:r>
      <w:r w:rsidR="00E27EB0">
        <w:t xml:space="preserve"> image from </w:t>
      </w:r>
      <w:proofErr w:type="spellStart"/>
      <w:r w:rsidR="00E27EB0">
        <w:t>tftp</w:t>
      </w:r>
      <w:proofErr w:type="spellEnd"/>
      <w:r w:rsidR="00E27EB0">
        <w:t xml:space="preserve"> server</w:t>
      </w:r>
      <w:r w:rsidR="001E3816">
        <w:t xml:space="preserve"> and flash (ASPEED)</w:t>
      </w:r>
      <w:r w:rsidR="00E27EB0">
        <w:t>:</w:t>
      </w:r>
    </w:p>
    <w:p w14:paraId="1151F08B" w14:textId="77777777" w:rsidR="00E27EB0" w:rsidRDefault="00E27EB0" w:rsidP="00E27EB0">
      <w:pPr>
        <w:rPr>
          <w:b/>
          <w:lang w:eastAsia="zh-TW"/>
        </w:rPr>
      </w:pPr>
      <w:r>
        <w:rPr>
          <w:b/>
          <w:lang w:eastAsia="zh-TW"/>
        </w:rPr>
        <w:t>Example:</w:t>
      </w:r>
    </w:p>
    <w:p w14:paraId="0F85C8C2" w14:textId="77777777" w:rsidR="00E27EB0" w:rsidRPr="00505382" w:rsidRDefault="00E27EB0" w:rsidP="00E27EB0">
      <w:pPr>
        <w:rPr>
          <w:color w:val="000000" w:themeColor="text1"/>
          <w:lang w:eastAsia="zh-TW"/>
        </w:rPr>
      </w:pPr>
      <w:proofErr w:type="spellStart"/>
      <w:r w:rsidRPr="00505382">
        <w:rPr>
          <w:color w:val="000000" w:themeColor="text1"/>
          <w:lang w:eastAsia="zh-TW"/>
        </w:rPr>
        <w:lastRenderedPageBreak/>
        <w:t>tftp</w:t>
      </w:r>
      <w:proofErr w:type="spellEnd"/>
      <w:r w:rsidRPr="00505382">
        <w:rPr>
          <w:color w:val="000000" w:themeColor="text1"/>
          <w:lang w:eastAsia="zh-TW"/>
        </w:rPr>
        <w:t xml:space="preserve"> 0x83000000 &lt;image&gt;</w:t>
      </w:r>
    </w:p>
    <w:p w14:paraId="7EE88A97" w14:textId="77777777" w:rsidR="001E3816" w:rsidRPr="00505382" w:rsidRDefault="001E3816" w:rsidP="001E3816">
      <w:pPr>
        <w:rPr>
          <w:color w:val="000000" w:themeColor="text1"/>
          <w:lang w:eastAsia="zh-TW"/>
        </w:rPr>
      </w:pPr>
      <w:r w:rsidRPr="00505382">
        <w:rPr>
          <w:color w:val="000000" w:themeColor="text1"/>
          <w:lang w:eastAsia="zh-TW"/>
        </w:rPr>
        <w:t>sf probe 0</w:t>
      </w:r>
    </w:p>
    <w:p w14:paraId="3A19B220" w14:textId="77777777" w:rsidR="001E3816" w:rsidRPr="00505382" w:rsidRDefault="001E3816" w:rsidP="001E3816">
      <w:pPr>
        <w:rPr>
          <w:color w:val="000000" w:themeColor="text1"/>
          <w:lang w:eastAsia="zh-TW"/>
        </w:rPr>
      </w:pPr>
      <w:r w:rsidRPr="551C4890">
        <w:rPr>
          <w:color w:val="000000" w:themeColor="text1"/>
          <w:lang w:eastAsia="zh-TW"/>
        </w:rPr>
        <w:t>sf update 0x83000000 0x00 &lt;image size</w:t>
      </w:r>
      <w:r>
        <w:rPr>
          <w:color w:val="000000" w:themeColor="text1"/>
          <w:lang w:eastAsia="zh-TW"/>
        </w:rPr>
        <w:t xml:space="preserve"> in bytes</w:t>
      </w:r>
      <w:r w:rsidRPr="551C4890">
        <w:rPr>
          <w:color w:val="000000" w:themeColor="text1"/>
          <w:lang w:eastAsia="zh-TW"/>
        </w:rPr>
        <w:t>&gt;</w:t>
      </w:r>
    </w:p>
    <w:p w14:paraId="06D3456D" w14:textId="77777777" w:rsidR="001E3816" w:rsidRDefault="001E3816" w:rsidP="001E3816">
      <w:pPr>
        <w:rPr>
          <w:color w:val="000000" w:themeColor="text1"/>
          <w:lang w:eastAsia="zh-TW"/>
        </w:rPr>
      </w:pPr>
      <w:r w:rsidRPr="00505382">
        <w:rPr>
          <w:color w:val="000000" w:themeColor="text1"/>
          <w:lang w:eastAsia="zh-TW"/>
        </w:rPr>
        <w:t>reset</w:t>
      </w:r>
    </w:p>
    <w:p w14:paraId="1A73802A" w14:textId="77777777" w:rsidR="00E27EB0" w:rsidRPr="00C06AE0" w:rsidRDefault="00E27EB0" w:rsidP="00C06AE0"/>
    <w:p w14:paraId="3E92E4AF" w14:textId="2991692F" w:rsidR="001E3816" w:rsidRDefault="001E3816" w:rsidP="00D91D9D">
      <w:pPr>
        <w:pStyle w:val="ListNumber2"/>
        <w:numPr>
          <w:ilvl w:val="0"/>
          <w:numId w:val="27"/>
        </w:numPr>
      </w:pPr>
      <w:r>
        <w:t xml:space="preserve">Download image from </w:t>
      </w:r>
      <w:proofErr w:type="spellStart"/>
      <w:r>
        <w:t>tftp</w:t>
      </w:r>
      <w:proofErr w:type="spellEnd"/>
      <w:r>
        <w:t xml:space="preserve"> server and flash (</w:t>
      </w:r>
      <w:proofErr w:type="spellStart"/>
      <w:r>
        <w:t>Nuvoton</w:t>
      </w:r>
      <w:proofErr w:type="spellEnd"/>
      <w:r>
        <w:t xml:space="preserve"> Arbel):</w:t>
      </w:r>
    </w:p>
    <w:p w14:paraId="339B79E1" w14:textId="77777777" w:rsidR="001E3816" w:rsidRDefault="001E3816" w:rsidP="001E3816">
      <w:pPr>
        <w:rPr>
          <w:b/>
          <w:lang w:eastAsia="zh-TW"/>
        </w:rPr>
      </w:pPr>
      <w:r>
        <w:rPr>
          <w:b/>
          <w:lang w:eastAsia="zh-TW"/>
        </w:rPr>
        <w:t>Example:</w:t>
      </w:r>
    </w:p>
    <w:p w14:paraId="11D7A1B1" w14:textId="6D561337" w:rsidR="001E3816" w:rsidRPr="00505382" w:rsidRDefault="001E3816" w:rsidP="001E3816">
      <w:pPr>
        <w:rPr>
          <w:color w:val="000000" w:themeColor="text1"/>
          <w:lang w:eastAsia="zh-TW"/>
        </w:rPr>
      </w:pPr>
      <w:proofErr w:type="spellStart"/>
      <w:r w:rsidRPr="00505382">
        <w:rPr>
          <w:color w:val="000000" w:themeColor="text1"/>
          <w:lang w:eastAsia="zh-TW"/>
        </w:rPr>
        <w:t>tftp</w:t>
      </w:r>
      <w:proofErr w:type="spellEnd"/>
      <w:r w:rsidRPr="00505382">
        <w:rPr>
          <w:color w:val="000000" w:themeColor="text1"/>
          <w:lang w:eastAsia="zh-TW"/>
        </w:rPr>
        <w:t xml:space="preserve"> 0x</w:t>
      </w:r>
      <w:r>
        <w:rPr>
          <w:color w:val="000000" w:themeColor="text1"/>
          <w:lang w:eastAsia="zh-TW"/>
        </w:rPr>
        <w:t>62</w:t>
      </w:r>
      <w:r w:rsidRPr="00505382">
        <w:rPr>
          <w:color w:val="000000" w:themeColor="text1"/>
          <w:lang w:eastAsia="zh-TW"/>
        </w:rPr>
        <w:t>0</w:t>
      </w:r>
      <w:r>
        <w:rPr>
          <w:color w:val="000000" w:themeColor="text1"/>
          <w:lang w:eastAsia="zh-TW"/>
        </w:rPr>
        <w:t>8</w:t>
      </w:r>
      <w:r w:rsidRPr="00505382">
        <w:rPr>
          <w:color w:val="000000" w:themeColor="text1"/>
          <w:lang w:eastAsia="zh-TW"/>
        </w:rPr>
        <w:t>0000 &lt;image&gt;</w:t>
      </w:r>
    </w:p>
    <w:p w14:paraId="6E9F708C" w14:textId="65A741F2" w:rsidR="001E3816" w:rsidRPr="00505382" w:rsidRDefault="001E3816" w:rsidP="001E3816">
      <w:pPr>
        <w:rPr>
          <w:color w:val="000000" w:themeColor="text1"/>
          <w:lang w:eastAsia="zh-TW"/>
        </w:rPr>
      </w:pPr>
      <w:r w:rsidRPr="00505382">
        <w:rPr>
          <w:color w:val="000000" w:themeColor="text1"/>
          <w:lang w:eastAsia="zh-TW"/>
        </w:rPr>
        <w:t>sf probe 0</w:t>
      </w:r>
      <w:r>
        <w:rPr>
          <w:color w:val="000000" w:themeColor="text1"/>
          <w:lang w:eastAsia="zh-TW"/>
        </w:rPr>
        <w:t>:0</w:t>
      </w:r>
    </w:p>
    <w:p w14:paraId="75AD9375" w14:textId="6C4E24A4" w:rsidR="001E3816" w:rsidRPr="00505382" w:rsidRDefault="001E3816" w:rsidP="001E3816">
      <w:pPr>
        <w:rPr>
          <w:color w:val="000000" w:themeColor="text1"/>
          <w:lang w:eastAsia="zh-TW"/>
        </w:rPr>
      </w:pPr>
      <w:r w:rsidRPr="551C4890">
        <w:rPr>
          <w:color w:val="000000" w:themeColor="text1"/>
          <w:lang w:eastAsia="zh-TW"/>
        </w:rPr>
        <w:t xml:space="preserve">sf update </w:t>
      </w:r>
      <w:r w:rsidRPr="00505382">
        <w:rPr>
          <w:color w:val="000000" w:themeColor="text1"/>
          <w:lang w:eastAsia="zh-TW"/>
        </w:rPr>
        <w:t>0x</w:t>
      </w:r>
      <w:r>
        <w:rPr>
          <w:color w:val="000000" w:themeColor="text1"/>
          <w:lang w:eastAsia="zh-TW"/>
        </w:rPr>
        <w:t>62</w:t>
      </w:r>
      <w:r w:rsidRPr="00505382">
        <w:rPr>
          <w:color w:val="000000" w:themeColor="text1"/>
          <w:lang w:eastAsia="zh-TW"/>
        </w:rPr>
        <w:t>0</w:t>
      </w:r>
      <w:r>
        <w:rPr>
          <w:color w:val="000000" w:themeColor="text1"/>
          <w:lang w:eastAsia="zh-TW"/>
        </w:rPr>
        <w:t>8</w:t>
      </w:r>
      <w:r w:rsidRPr="00505382">
        <w:rPr>
          <w:color w:val="000000" w:themeColor="text1"/>
          <w:lang w:eastAsia="zh-TW"/>
        </w:rPr>
        <w:t>0000</w:t>
      </w:r>
      <w:r w:rsidRPr="551C4890">
        <w:rPr>
          <w:color w:val="000000" w:themeColor="text1"/>
          <w:lang w:eastAsia="zh-TW"/>
        </w:rPr>
        <w:t xml:space="preserve"> 0x00 &lt;image size</w:t>
      </w:r>
      <w:r>
        <w:rPr>
          <w:color w:val="000000" w:themeColor="text1"/>
          <w:lang w:eastAsia="zh-TW"/>
        </w:rPr>
        <w:t xml:space="preserve"> in bytes</w:t>
      </w:r>
      <w:r w:rsidRPr="551C4890">
        <w:rPr>
          <w:color w:val="000000" w:themeColor="text1"/>
          <w:lang w:eastAsia="zh-TW"/>
        </w:rPr>
        <w:t>&gt;</w:t>
      </w:r>
    </w:p>
    <w:p w14:paraId="1EFEDF39" w14:textId="77777777" w:rsidR="001E3816" w:rsidRDefault="001E3816" w:rsidP="001E3816">
      <w:pPr>
        <w:rPr>
          <w:color w:val="000000" w:themeColor="text1"/>
          <w:lang w:eastAsia="zh-TW"/>
        </w:rPr>
      </w:pPr>
      <w:r w:rsidRPr="00505382">
        <w:rPr>
          <w:color w:val="000000" w:themeColor="text1"/>
          <w:lang w:eastAsia="zh-TW"/>
        </w:rPr>
        <w:t>reset</w:t>
      </w:r>
    </w:p>
    <w:p w14:paraId="7237A2BC" w14:textId="4FEDF0D0" w:rsidR="00B27C12" w:rsidRDefault="00B27C12">
      <w:pPr>
        <w:pStyle w:val="Heading2"/>
      </w:pPr>
      <w:bookmarkStart w:id="20" w:name="_Toc211962937"/>
      <w:r>
        <w:t>Web Flash</w:t>
      </w:r>
      <w:bookmarkEnd w:id="20"/>
    </w:p>
    <w:p w14:paraId="7EE221B3" w14:textId="6143A962" w:rsidR="00314D21" w:rsidRDefault="00314D21" w:rsidP="00770298">
      <w:proofErr w:type="gramStart"/>
      <w:r>
        <w:t>User</w:t>
      </w:r>
      <w:proofErr w:type="gramEnd"/>
      <w:r>
        <w:t xml:space="preserve"> can </w:t>
      </w:r>
      <w:proofErr w:type="gramStart"/>
      <w:r>
        <w:t xml:space="preserve">navigate to </w:t>
      </w:r>
      <w:r w:rsidRPr="00770298">
        <w:rPr>
          <w:b/>
          <w:bCs/>
        </w:rPr>
        <w:t>Operations</w:t>
      </w:r>
      <w:r w:rsidRPr="00770298">
        <w:t xml:space="preserve"> </w:t>
      </w:r>
      <w:r w:rsidR="000A23B3">
        <w:rPr>
          <w:rFonts w:ascii="Wingdings" w:eastAsia="Wingdings" w:hAnsi="Wingdings" w:cs="Wingdings"/>
        </w:rPr>
        <w:t>à</w:t>
      </w:r>
      <w:proofErr w:type="gramEnd"/>
      <w:r w:rsidRPr="00770298">
        <w:t xml:space="preserve"> </w:t>
      </w:r>
      <w:r w:rsidRPr="00770298">
        <w:rPr>
          <w:b/>
          <w:bCs/>
        </w:rPr>
        <w:t>Firmware</w:t>
      </w:r>
      <w:r>
        <w:t xml:space="preserve"> page.</w:t>
      </w:r>
    </w:p>
    <w:p w14:paraId="4433C37E" w14:textId="2799CA81" w:rsidR="00314D21" w:rsidRDefault="00314D21" w:rsidP="00C237C2">
      <w:r>
        <w:t xml:space="preserve">Given below is the screenshot for </w:t>
      </w:r>
      <w:r>
        <w:rPr>
          <w:b/>
          <w:bCs/>
        </w:rPr>
        <w:t>Firmware</w:t>
      </w:r>
      <w:r>
        <w:t xml:space="preserve"> page.</w:t>
      </w:r>
    </w:p>
    <w:p w14:paraId="51FA6E76" w14:textId="3554161D" w:rsidR="009C142F" w:rsidRDefault="00DA1B08" w:rsidP="00B70AB4">
      <w:pPr>
        <w:pStyle w:val="Figure"/>
      </w:pPr>
      <w:r>
        <w:drawing>
          <wp:inline distT="0" distB="0" distL="0" distR="0" wp14:anchorId="75E11CBD" wp14:editId="43B243B4">
            <wp:extent cx="5943600" cy="2916555"/>
            <wp:effectExtent l="19050" t="19050" r="19050" b="17145"/>
            <wp:docPr id="1937156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56563" name="Picture 1" descr="A screenshot of a computer&#10;&#10;Description automatically generated"/>
                    <pic:cNvPicPr/>
                  </pic:nvPicPr>
                  <pic:blipFill>
                    <a:blip r:embed="rId12"/>
                    <a:stretch>
                      <a:fillRect/>
                    </a:stretch>
                  </pic:blipFill>
                  <pic:spPr>
                    <a:xfrm>
                      <a:off x="0" y="0"/>
                      <a:ext cx="5943600" cy="2916555"/>
                    </a:xfrm>
                    <a:prstGeom prst="rect">
                      <a:avLst/>
                    </a:prstGeom>
                    <a:ln w="9525">
                      <a:solidFill>
                        <a:schemeClr val="tx1"/>
                      </a:solidFill>
                    </a:ln>
                  </pic:spPr>
                </pic:pic>
              </a:graphicData>
            </a:graphic>
          </wp:inline>
        </w:drawing>
      </w:r>
    </w:p>
    <w:p w14:paraId="7C4EE3CF" w14:textId="7B5F95C6" w:rsidR="00314D21" w:rsidRDefault="76BD6A67" w:rsidP="00DF67E6">
      <w:r>
        <w:t xml:space="preserve">The </w:t>
      </w:r>
      <w:r w:rsidRPr="756E3E82">
        <w:rPr>
          <w:b/>
          <w:bCs/>
        </w:rPr>
        <w:t xml:space="preserve">Firmware </w:t>
      </w:r>
      <w:r>
        <w:t>page contains the information about following:</w:t>
      </w:r>
      <w:r w:rsidR="6CD1DC22">
        <w:t xml:space="preserve"> </w:t>
      </w:r>
    </w:p>
    <w:p w14:paraId="7986823E" w14:textId="1083B0DC" w:rsidR="00314D21" w:rsidRDefault="00314D21" w:rsidP="00463B86">
      <w:pPr>
        <w:pStyle w:val="ListBullet3"/>
      </w:pPr>
      <w:r w:rsidRPr="001D606C">
        <w:rPr>
          <w:b/>
          <w:bCs/>
        </w:rPr>
        <w:t>BMC</w:t>
      </w:r>
      <w:r>
        <w:t xml:space="preserve"> - It displays the version of </w:t>
      </w:r>
      <w:r w:rsidRPr="004551E0">
        <w:rPr>
          <w:b/>
          <w:bCs/>
        </w:rPr>
        <w:t>Running image</w:t>
      </w:r>
      <w:r>
        <w:t xml:space="preserve"> and </w:t>
      </w:r>
      <w:r w:rsidRPr="004551E0">
        <w:rPr>
          <w:b/>
          <w:bCs/>
        </w:rPr>
        <w:t>Backup image</w:t>
      </w:r>
      <w:r w:rsidR="000A23B3">
        <w:rPr>
          <w:b/>
          <w:bCs/>
        </w:rPr>
        <w:t>.</w:t>
      </w:r>
    </w:p>
    <w:p w14:paraId="383F8314" w14:textId="408838B4" w:rsidR="00314D21" w:rsidRDefault="00314D21" w:rsidP="00463B86">
      <w:pPr>
        <w:pStyle w:val="ListBullet3"/>
      </w:pPr>
      <w:r w:rsidRPr="001D606C">
        <w:rPr>
          <w:b/>
          <w:bCs/>
        </w:rPr>
        <w:t>Host</w:t>
      </w:r>
      <w:r>
        <w:rPr>
          <w:b/>
          <w:bCs/>
        </w:rPr>
        <w:t xml:space="preserve"> - </w:t>
      </w:r>
      <w:r>
        <w:t xml:space="preserve">It displays the version of </w:t>
      </w:r>
      <w:r w:rsidRPr="004551E0">
        <w:rPr>
          <w:b/>
          <w:bCs/>
        </w:rPr>
        <w:t>Running</w:t>
      </w:r>
      <w:r w:rsidRPr="001D606C">
        <w:t xml:space="preserve"> </w:t>
      </w:r>
      <w:r w:rsidRPr="004551E0">
        <w:rPr>
          <w:b/>
          <w:bCs/>
        </w:rPr>
        <w:t>image</w:t>
      </w:r>
      <w:r>
        <w:t xml:space="preserve"> and </w:t>
      </w:r>
      <w:r w:rsidRPr="004551E0">
        <w:rPr>
          <w:b/>
          <w:bCs/>
        </w:rPr>
        <w:t>Backup</w:t>
      </w:r>
      <w:r w:rsidRPr="001D606C">
        <w:t xml:space="preserve"> </w:t>
      </w:r>
      <w:r w:rsidRPr="004551E0">
        <w:rPr>
          <w:b/>
          <w:bCs/>
        </w:rPr>
        <w:t>image</w:t>
      </w:r>
      <w:r>
        <w:t>.</w:t>
      </w:r>
    </w:p>
    <w:p w14:paraId="064A6341" w14:textId="3F9E1DC5" w:rsidR="00C06AE0" w:rsidRDefault="00C06AE0">
      <w:pPr>
        <w:spacing w:before="0" w:after="200" w:line="288" w:lineRule="auto"/>
        <w:ind w:left="0"/>
        <w:jc w:val="left"/>
        <w:rPr>
          <w:b/>
        </w:rPr>
      </w:pPr>
    </w:p>
    <w:p w14:paraId="77946829" w14:textId="7A0754BA" w:rsidR="00314D21" w:rsidRDefault="00314D21" w:rsidP="00314D21">
      <w:pPr>
        <w:ind w:left="0" w:firstLine="720"/>
        <w:rPr>
          <w:b/>
        </w:rPr>
      </w:pPr>
      <w:r w:rsidRPr="00633CE7">
        <w:rPr>
          <w:b/>
        </w:rPr>
        <w:t>Update Firmware</w:t>
      </w:r>
    </w:p>
    <w:p w14:paraId="136CDB31" w14:textId="66D1245F" w:rsidR="00314D21" w:rsidRPr="00B132E1" w:rsidRDefault="00314D21" w:rsidP="00D91D9D">
      <w:pPr>
        <w:pStyle w:val="Numbering1"/>
        <w:numPr>
          <w:ilvl w:val="0"/>
          <w:numId w:val="33"/>
        </w:numPr>
      </w:pPr>
      <w:r w:rsidRPr="00B132E1">
        <w:t xml:space="preserve">Click </w:t>
      </w:r>
      <w:r w:rsidRPr="00DA1B08">
        <w:rPr>
          <w:b/>
          <w:bCs/>
        </w:rPr>
        <w:t>Add file</w:t>
      </w:r>
      <w:r w:rsidRPr="00B132E1">
        <w:t xml:space="preserve"> and locate the</w:t>
      </w:r>
      <w:r w:rsidR="00606104" w:rsidRPr="00B132E1">
        <w:t xml:space="preserve"> firmware </w:t>
      </w:r>
      <w:r w:rsidRPr="00B132E1">
        <w:t>file to upload</w:t>
      </w:r>
      <w:r w:rsidR="00A87CA9" w:rsidRPr="00B132E1">
        <w:t xml:space="preserve"> based on the firmware image</w:t>
      </w:r>
      <w:r w:rsidRPr="00B132E1">
        <w:t>.</w:t>
      </w:r>
    </w:p>
    <w:p w14:paraId="5221A8A9" w14:textId="77777777" w:rsidR="00314D21" w:rsidRPr="00B132E1" w:rsidRDefault="00314D21" w:rsidP="00C06AE0">
      <w:pPr>
        <w:pStyle w:val="Numbering1"/>
      </w:pPr>
      <w:r w:rsidRPr="00B132E1">
        <w:t xml:space="preserve">Click </w:t>
      </w:r>
      <w:r w:rsidRPr="000A23B3">
        <w:rPr>
          <w:b/>
          <w:bCs/>
        </w:rPr>
        <w:t>Start Update</w:t>
      </w:r>
      <w:r w:rsidRPr="00B132E1">
        <w:t xml:space="preserve"> and </w:t>
      </w:r>
      <w:proofErr w:type="spellStart"/>
      <w:r w:rsidRPr="00B132E1">
        <w:t>bmc</w:t>
      </w:r>
      <w:proofErr w:type="spellEnd"/>
      <w:r w:rsidRPr="00B132E1">
        <w:t xml:space="preserve"> will start to upload the firmware and after some time UI gets logout and BMC will reboot it.</w:t>
      </w:r>
    </w:p>
    <w:p w14:paraId="70504EA2" w14:textId="77777777" w:rsidR="00314D21" w:rsidRPr="000F610B" w:rsidRDefault="00314D21" w:rsidP="00C06AE0">
      <w:pPr>
        <w:pStyle w:val="Numbering1"/>
      </w:pPr>
      <w:r w:rsidRPr="00B132E1">
        <w:lastRenderedPageBreak/>
        <w:t>5-10 minutes</w:t>
      </w:r>
      <w:r w:rsidRPr="000F610B">
        <w:t xml:space="preserve"> for the BMC to flash and reset.</w:t>
      </w:r>
    </w:p>
    <w:p w14:paraId="3EFAFD86" w14:textId="77777777" w:rsidR="00050C81" w:rsidRDefault="00050C81" w:rsidP="00050C81">
      <w:pPr>
        <w:pStyle w:val="Heading2"/>
      </w:pPr>
      <w:bookmarkStart w:id="21" w:name="_Toc211962938"/>
      <w:r>
        <w:t>Phosphor IPMI Flash</w:t>
      </w:r>
      <w:bookmarkEnd w:id="21"/>
    </w:p>
    <w:p w14:paraId="3DDCCEFA" w14:textId="4D3FBD0B" w:rsidR="00050C81" w:rsidRDefault="00050C81" w:rsidP="00050C81">
      <w:r w:rsidRPr="006F06C2">
        <w:t>Phosphor IPMI Flash is a command line tool used to perform the in-band update of BMC firmware using OEM IPMI blob transport.</w:t>
      </w:r>
      <w:r>
        <w:t xml:space="preserve"> Refer </w:t>
      </w:r>
      <w:hyperlink w:anchor="_Phosphor_IPMI_Flash" w:history="1">
        <w:r w:rsidRPr="004F3184">
          <w:rPr>
            <w:rStyle w:val="Hyperlink"/>
          </w:rPr>
          <w:t>Phosphor IPMI Flash Tool</w:t>
        </w:r>
      </w:hyperlink>
      <w:r>
        <w:t xml:space="preserve"> section for more details and usage information of the tool.</w:t>
      </w:r>
    </w:p>
    <w:p w14:paraId="0DBAF831" w14:textId="54F7646C" w:rsidR="00050C81" w:rsidRPr="001B42DD" w:rsidRDefault="00050C81" w:rsidP="00050C81">
      <w:pPr>
        <w:pStyle w:val="Heading1"/>
      </w:pPr>
      <w:bookmarkStart w:id="22" w:name="_Toc211962939"/>
      <w:r>
        <w:t>Network Configurations</w:t>
      </w:r>
      <w:bookmarkEnd w:id="22"/>
    </w:p>
    <w:p w14:paraId="3CC54250" w14:textId="05D1EE66" w:rsidR="00F67526" w:rsidRPr="00685D90" w:rsidRDefault="00685D90">
      <w:pPr>
        <w:pStyle w:val="Heading2"/>
      </w:pPr>
      <w:bookmarkStart w:id="23" w:name="_Toc211962940"/>
      <w:r>
        <w:t>U-</w:t>
      </w:r>
      <w:r w:rsidR="00F67526">
        <w:t>boot</w:t>
      </w:r>
      <w:bookmarkEnd w:id="23"/>
    </w:p>
    <w:p w14:paraId="768DC5BC" w14:textId="77777777" w:rsidR="00F67526" w:rsidRPr="00CE2FB3" w:rsidRDefault="00F67526" w:rsidP="00F67526">
      <w:pPr>
        <w:ind w:left="792" w:firstLine="288"/>
        <w:rPr>
          <w:b/>
        </w:rPr>
      </w:pPr>
      <w:proofErr w:type="spellStart"/>
      <w:r w:rsidRPr="00CE2FB3">
        <w:rPr>
          <w:b/>
        </w:rPr>
        <w:t>ast</w:t>
      </w:r>
      <w:proofErr w:type="spellEnd"/>
      <w:r w:rsidRPr="00CE2FB3">
        <w:rPr>
          <w:b/>
        </w:rPr>
        <w:t>&gt;</w:t>
      </w:r>
      <w:proofErr w:type="spellStart"/>
      <w:r w:rsidRPr="00CE2FB3">
        <w:rPr>
          <w:b/>
        </w:rPr>
        <w:t>setenv</w:t>
      </w:r>
      <w:proofErr w:type="spellEnd"/>
      <w:r w:rsidRPr="00CE2FB3">
        <w:rPr>
          <w:b/>
        </w:rPr>
        <w:t xml:space="preserve"> </w:t>
      </w:r>
      <w:proofErr w:type="spellStart"/>
      <w:r w:rsidRPr="00CE2FB3">
        <w:rPr>
          <w:b/>
        </w:rPr>
        <w:t>ethaddr</w:t>
      </w:r>
      <w:proofErr w:type="spellEnd"/>
      <w:r w:rsidRPr="00CE2FB3">
        <w:rPr>
          <w:b/>
        </w:rPr>
        <w:t xml:space="preserve"> </w:t>
      </w:r>
      <w:proofErr w:type="spellStart"/>
      <w:proofErr w:type="gramStart"/>
      <w:r w:rsidRPr="00CE2FB3">
        <w:rPr>
          <w:b/>
        </w:rPr>
        <w:t>xx:xx</w:t>
      </w:r>
      <w:proofErr w:type="gramEnd"/>
      <w:r w:rsidRPr="00CE2FB3">
        <w:rPr>
          <w:b/>
        </w:rPr>
        <w:t>:</w:t>
      </w:r>
      <w:proofErr w:type="gramStart"/>
      <w:r w:rsidRPr="00CE2FB3">
        <w:rPr>
          <w:b/>
        </w:rPr>
        <w:t>xx:xx</w:t>
      </w:r>
      <w:proofErr w:type="gramEnd"/>
      <w:r w:rsidRPr="00CE2FB3">
        <w:rPr>
          <w:b/>
        </w:rPr>
        <w:t>:</w:t>
      </w:r>
      <w:proofErr w:type="gramStart"/>
      <w:r w:rsidRPr="00CE2FB3">
        <w:rPr>
          <w:b/>
        </w:rPr>
        <w:t>xx:xx</w:t>
      </w:r>
      <w:proofErr w:type="spellEnd"/>
      <w:proofErr w:type="gramEnd"/>
    </w:p>
    <w:p w14:paraId="37E7B2DC" w14:textId="77777777" w:rsidR="00400E6B" w:rsidRPr="00CE2FB3" w:rsidRDefault="00400E6B" w:rsidP="00400E6B">
      <w:pPr>
        <w:ind w:left="792" w:firstLine="288"/>
        <w:rPr>
          <w:b/>
        </w:rPr>
      </w:pPr>
      <w:proofErr w:type="spellStart"/>
      <w:r w:rsidRPr="00CE2FB3">
        <w:rPr>
          <w:b/>
        </w:rPr>
        <w:t>ast</w:t>
      </w:r>
      <w:proofErr w:type="spellEnd"/>
      <w:r w:rsidRPr="00CE2FB3">
        <w:rPr>
          <w:b/>
        </w:rPr>
        <w:t>&gt;</w:t>
      </w:r>
      <w:proofErr w:type="spellStart"/>
      <w:r w:rsidRPr="00CE2FB3">
        <w:rPr>
          <w:b/>
        </w:rPr>
        <w:t>setenv</w:t>
      </w:r>
      <w:proofErr w:type="spellEnd"/>
      <w:r w:rsidRPr="00CE2FB3">
        <w:rPr>
          <w:b/>
        </w:rPr>
        <w:t xml:space="preserve"> eth1addr </w:t>
      </w:r>
      <w:proofErr w:type="spellStart"/>
      <w:proofErr w:type="gramStart"/>
      <w:r w:rsidRPr="00CE2FB3">
        <w:rPr>
          <w:b/>
        </w:rPr>
        <w:t>xx:xx</w:t>
      </w:r>
      <w:proofErr w:type="gramEnd"/>
      <w:r w:rsidRPr="00CE2FB3">
        <w:rPr>
          <w:b/>
        </w:rPr>
        <w:t>:</w:t>
      </w:r>
      <w:proofErr w:type="gramStart"/>
      <w:r w:rsidRPr="00CE2FB3">
        <w:rPr>
          <w:b/>
        </w:rPr>
        <w:t>xx:xx</w:t>
      </w:r>
      <w:proofErr w:type="gramEnd"/>
      <w:r w:rsidRPr="00CE2FB3">
        <w:rPr>
          <w:b/>
        </w:rPr>
        <w:t>:</w:t>
      </w:r>
      <w:proofErr w:type="gramStart"/>
      <w:r w:rsidRPr="00CE2FB3">
        <w:rPr>
          <w:b/>
        </w:rPr>
        <w:t>xx:xx</w:t>
      </w:r>
      <w:proofErr w:type="spellEnd"/>
      <w:proofErr w:type="gramEnd"/>
    </w:p>
    <w:p w14:paraId="4EC57B9C" w14:textId="77777777" w:rsidR="000C2DF0" w:rsidRPr="00CE2FB3" w:rsidRDefault="000C2DF0" w:rsidP="00C237C2">
      <w:proofErr w:type="spellStart"/>
      <w:r w:rsidRPr="00CE2FB3">
        <w:t>ast</w:t>
      </w:r>
      <w:proofErr w:type="spellEnd"/>
      <w:r w:rsidRPr="00CE2FB3">
        <w:t>&gt;</w:t>
      </w:r>
      <w:proofErr w:type="spellStart"/>
      <w:r w:rsidRPr="00CE2FB3">
        <w:t>dhcp</w:t>
      </w:r>
      <w:proofErr w:type="spellEnd"/>
    </w:p>
    <w:p w14:paraId="0923F9C6" w14:textId="77777777" w:rsidR="000C2DF0" w:rsidRPr="00CE2FB3" w:rsidRDefault="000C2DF0" w:rsidP="00C237C2">
      <w:r w:rsidRPr="00CE2FB3">
        <w:t xml:space="preserve">After we get BMC IP, save the environment variables by issuing </w:t>
      </w:r>
      <w:r w:rsidRPr="00CE2FB3">
        <w:rPr>
          <w:b/>
        </w:rPr>
        <w:t>save</w:t>
      </w:r>
      <w:r w:rsidRPr="00CE2FB3">
        <w:t xml:space="preserve"> command. </w:t>
      </w:r>
    </w:p>
    <w:p w14:paraId="4431DC33" w14:textId="77777777" w:rsidR="000C2DF0" w:rsidRPr="00CE2FB3" w:rsidRDefault="000C2DF0" w:rsidP="00C237C2">
      <w:proofErr w:type="spellStart"/>
      <w:r w:rsidRPr="00CE2FB3">
        <w:t>ast</w:t>
      </w:r>
      <w:proofErr w:type="spellEnd"/>
      <w:r w:rsidRPr="00CE2FB3">
        <w:t>&gt;save</w:t>
      </w:r>
    </w:p>
    <w:p w14:paraId="47D95E01" w14:textId="77777777" w:rsidR="000C2DF0" w:rsidRDefault="005015CC" w:rsidP="00DF67E6">
      <w:r>
        <w:t xml:space="preserve">To know more information about booting </w:t>
      </w:r>
      <w:r w:rsidRPr="00CE2FB3">
        <w:t xml:space="preserve">from </w:t>
      </w:r>
      <w:proofErr w:type="spellStart"/>
      <w:r w:rsidRPr="00CE2FB3">
        <w:t>uboot</w:t>
      </w:r>
      <w:proofErr w:type="spellEnd"/>
      <w:r w:rsidRPr="00CE2FB3">
        <w:t xml:space="preserve"> to BMC Linux</w:t>
      </w:r>
      <w:r>
        <w:t xml:space="preserve">, kindly </w:t>
      </w:r>
      <w:r w:rsidR="000C2DF0" w:rsidRPr="00CE2FB3">
        <w:t xml:space="preserve">refer “BMC Debug Console: </w:t>
      </w:r>
      <w:proofErr w:type="spellStart"/>
      <w:r w:rsidR="000C2DF0" w:rsidRPr="00CE2FB3">
        <w:t>uboot</w:t>
      </w:r>
      <w:proofErr w:type="spellEnd"/>
      <w:r w:rsidR="000C2DF0" w:rsidRPr="00CE2FB3">
        <w:t xml:space="preserve"> – booting to Linux”. </w:t>
      </w:r>
    </w:p>
    <w:p w14:paraId="61D036B8" w14:textId="77777777" w:rsidR="00F67526" w:rsidRPr="00CE2FB3" w:rsidRDefault="00685D90">
      <w:pPr>
        <w:pStyle w:val="Heading2"/>
      </w:pPr>
      <w:bookmarkStart w:id="24" w:name="_Toc211962941"/>
      <w:r>
        <w:t>Linux</w:t>
      </w:r>
      <w:bookmarkEnd w:id="24"/>
    </w:p>
    <w:p w14:paraId="0BD00DFC" w14:textId="77777777" w:rsidR="00F67526" w:rsidRPr="00CE2FB3" w:rsidRDefault="00F67526" w:rsidP="00F67526">
      <w:pPr>
        <w:ind w:firstLine="360"/>
        <w:rPr>
          <w:b/>
        </w:rPr>
      </w:pPr>
      <w:r w:rsidRPr="00CE2FB3">
        <w:rPr>
          <w:b/>
        </w:rPr>
        <w:t xml:space="preserve">~ # </w:t>
      </w:r>
      <w:proofErr w:type="spellStart"/>
      <w:r w:rsidRPr="00CE2FB3">
        <w:rPr>
          <w:b/>
        </w:rPr>
        <w:t>ifconfig</w:t>
      </w:r>
      <w:proofErr w:type="spellEnd"/>
      <w:r w:rsidRPr="00CE2FB3">
        <w:rPr>
          <w:b/>
        </w:rPr>
        <w:t xml:space="preserve"> eth0 down</w:t>
      </w:r>
    </w:p>
    <w:p w14:paraId="47B5278E" w14:textId="77777777" w:rsidR="00F67526" w:rsidRPr="00CE2FB3" w:rsidRDefault="00F67526" w:rsidP="00F67526">
      <w:pPr>
        <w:ind w:firstLine="360"/>
        <w:rPr>
          <w:b/>
        </w:rPr>
      </w:pPr>
      <w:r w:rsidRPr="00CE2FB3">
        <w:rPr>
          <w:b/>
        </w:rPr>
        <w:t xml:space="preserve">~ # </w:t>
      </w:r>
      <w:proofErr w:type="spellStart"/>
      <w:r w:rsidRPr="00CE2FB3">
        <w:rPr>
          <w:b/>
        </w:rPr>
        <w:t>ifconfig</w:t>
      </w:r>
      <w:proofErr w:type="spellEnd"/>
      <w:r w:rsidRPr="00CE2FB3">
        <w:rPr>
          <w:b/>
        </w:rPr>
        <w:t xml:space="preserve"> eth0 </w:t>
      </w:r>
      <w:proofErr w:type="spellStart"/>
      <w:r w:rsidRPr="00CE2FB3">
        <w:rPr>
          <w:b/>
        </w:rPr>
        <w:t>hw</w:t>
      </w:r>
      <w:proofErr w:type="spellEnd"/>
      <w:r w:rsidRPr="00CE2FB3">
        <w:rPr>
          <w:b/>
        </w:rPr>
        <w:t xml:space="preserve"> ether </w:t>
      </w:r>
      <w:proofErr w:type="spellStart"/>
      <w:proofErr w:type="gramStart"/>
      <w:r w:rsidRPr="00CE2FB3">
        <w:rPr>
          <w:b/>
        </w:rPr>
        <w:t>xx:xx</w:t>
      </w:r>
      <w:proofErr w:type="gramEnd"/>
      <w:r w:rsidRPr="00CE2FB3">
        <w:rPr>
          <w:b/>
        </w:rPr>
        <w:t>:</w:t>
      </w:r>
      <w:proofErr w:type="gramStart"/>
      <w:r w:rsidRPr="00CE2FB3">
        <w:rPr>
          <w:b/>
        </w:rPr>
        <w:t>xx:xx</w:t>
      </w:r>
      <w:proofErr w:type="gramEnd"/>
      <w:r w:rsidRPr="00CE2FB3">
        <w:rPr>
          <w:b/>
        </w:rPr>
        <w:t>:</w:t>
      </w:r>
      <w:proofErr w:type="gramStart"/>
      <w:r w:rsidRPr="00CE2FB3">
        <w:rPr>
          <w:b/>
        </w:rPr>
        <w:t>xx:xx</w:t>
      </w:r>
      <w:proofErr w:type="spellEnd"/>
      <w:proofErr w:type="gramEnd"/>
    </w:p>
    <w:p w14:paraId="0BBB5678" w14:textId="77777777" w:rsidR="00F67526" w:rsidRDefault="00F67526" w:rsidP="00F67526">
      <w:pPr>
        <w:ind w:firstLine="360"/>
        <w:rPr>
          <w:b/>
        </w:rPr>
      </w:pPr>
      <w:r w:rsidRPr="00CE2FB3">
        <w:rPr>
          <w:b/>
        </w:rPr>
        <w:t xml:space="preserve">~ # </w:t>
      </w:r>
      <w:proofErr w:type="spellStart"/>
      <w:r w:rsidR="006B6244" w:rsidRPr="006B6244">
        <w:rPr>
          <w:b/>
        </w:rPr>
        <w:t>systemctl</w:t>
      </w:r>
      <w:proofErr w:type="spellEnd"/>
      <w:r w:rsidR="006B6244" w:rsidRPr="006B6244">
        <w:rPr>
          <w:b/>
        </w:rPr>
        <w:t xml:space="preserve"> restart </w:t>
      </w:r>
      <w:proofErr w:type="spellStart"/>
      <w:r w:rsidR="006B6244" w:rsidRPr="006B6244">
        <w:rPr>
          <w:b/>
        </w:rPr>
        <w:t>systemd-</w:t>
      </w:r>
      <w:proofErr w:type="gramStart"/>
      <w:r w:rsidR="006B6244" w:rsidRPr="006B6244">
        <w:rPr>
          <w:b/>
        </w:rPr>
        <w:t>networkd.service</w:t>
      </w:r>
      <w:proofErr w:type="spellEnd"/>
      <w:proofErr w:type="gramEnd"/>
    </w:p>
    <w:p w14:paraId="2CF0F1F1" w14:textId="2F5839E2" w:rsidR="004841D5" w:rsidRPr="00CE2FB3" w:rsidRDefault="004841D5">
      <w:pPr>
        <w:pStyle w:val="Heading2"/>
      </w:pPr>
      <w:bookmarkStart w:id="25" w:name="_Toc211962942"/>
      <w:r>
        <w:t xml:space="preserve">Using </w:t>
      </w:r>
      <w:proofErr w:type="spellStart"/>
      <w:r>
        <w:t>ipmi</w:t>
      </w:r>
      <w:proofErr w:type="spellEnd"/>
      <w:r w:rsidR="00510108">
        <w:t xml:space="preserve"> </w:t>
      </w:r>
      <w:r w:rsidR="005627F8">
        <w:t>Configure Network Settings</w:t>
      </w:r>
      <w:bookmarkEnd w:id="25"/>
    </w:p>
    <w:p w14:paraId="327E74CE" w14:textId="77777777" w:rsidR="001D033C" w:rsidRDefault="00510108" w:rsidP="004625DD">
      <w:pPr>
        <w:spacing w:before="0" w:after="200" w:line="288" w:lineRule="auto"/>
        <w:ind w:left="1080"/>
        <w:jc w:val="left"/>
        <w:rPr>
          <w:b/>
        </w:rPr>
      </w:pPr>
      <w:r>
        <w:rPr>
          <w:b/>
        </w:rPr>
        <w:t xml:space="preserve"># </w:t>
      </w:r>
      <w:proofErr w:type="spellStart"/>
      <w:r w:rsidR="004625DD" w:rsidRPr="004625DD">
        <w:rPr>
          <w:b/>
        </w:rPr>
        <w:t>ipmitool</w:t>
      </w:r>
      <w:proofErr w:type="spellEnd"/>
      <w:r w:rsidR="004625DD" w:rsidRPr="004625DD">
        <w:rPr>
          <w:b/>
        </w:rPr>
        <w:t xml:space="preserve"> -H </w:t>
      </w:r>
      <w:r w:rsidR="004625DD">
        <w:rPr>
          <w:b/>
        </w:rPr>
        <w:t>&lt;BMCIP&gt;</w:t>
      </w:r>
      <w:r w:rsidR="004625DD" w:rsidRPr="004625DD">
        <w:rPr>
          <w:b/>
        </w:rPr>
        <w:t xml:space="preserve"> -U root -P 0penBmc -I </w:t>
      </w:r>
      <w:proofErr w:type="spellStart"/>
      <w:r w:rsidR="004625DD" w:rsidRPr="004625DD">
        <w:rPr>
          <w:b/>
        </w:rPr>
        <w:t>lanplus</w:t>
      </w:r>
      <w:proofErr w:type="spellEnd"/>
      <w:r w:rsidR="004625DD" w:rsidRPr="004625DD">
        <w:rPr>
          <w:b/>
        </w:rPr>
        <w:t xml:space="preserve"> </w:t>
      </w:r>
      <w:proofErr w:type="spellStart"/>
      <w:r w:rsidR="004625DD" w:rsidRPr="004625DD">
        <w:rPr>
          <w:b/>
        </w:rPr>
        <w:t>lan</w:t>
      </w:r>
      <w:proofErr w:type="spellEnd"/>
      <w:r w:rsidR="004625DD" w:rsidRPr="004625DD">
        <w:rPr>
          <w:b/>
        </w:rPr>
        <w:t xml:space="preserve"> set </w:t>
      </w:r>
      <w:r w:rsidR="006F6ED9">
        <w:rPr>
          <w:b/>
        </w:rPr>
        <w:t>&lt;channel number&gt;</w:t>
      </w:r>
      <w:r w:rsidR="004625DD" w:rsidRPr="004625DD">
        <w:rPr>
          <w:b/>
        </w:rPr>
        <w:t xml:space="preserve"> </w:t>
      </w:r>
      <w:proofErr w:type="spellStart"/>
      <w:r w:rsidR="004625DD" w:rsidRPr="004625DD">
        <w:rPr>
          <w:b/>
        </w:rPr>
        <w:t>macaddr</w:t>
      </w:r>
      <w:proofErr w:type="spellEnd"/>
      <w:r w:rsidR="004625DD" w:rsidRPr="004625DD">
        <w:rPr>
          <w:b/>
        </w:rPr>
        <w:t xml:space="preserve"> </w:t>
      </w:r>
      <w:r w:rsidR="004625DD">
        <w:rPr>
          <w:b/>
        </w:rPr>
        <w:t>&lt;MAC&gt;</w:t>
      </w:r>
    </w:p>
    <w:p w14:paraId="3853DCE7" w14:textId="77777777" w:rsidR="00510108" w:rsidRDefault="00510108" w:rsidP="00510108">
      <w:pPr>
        <w:spacing w:before="0" w:after="200" w:line="288" w:lineRule="auto"/>
        <w:ind w:left="1080"/>
        <w:jc w:val="left"/>
        <w:rPr>
          <w:b/>
        </w:rPr>
      </w:pPr>
      <w:r>
        <w:rPr>
          <w:b/>
        </w:rPr>
        <w:t xml:space="preserve"># </w:t>
      </w:r>
      <w:proofErr w:type="spellStart"/>
      <w:r w:rsidRPr="004625DD">
        <w:rPr>
          <w:b/>
        </w:rPr>
        <w:t>ipmitool</w:t>
      </w:r>
      <w:proofErr w:type="spellEnd"/>
      <w:r w:rsidRPr="004625DD">
        <w:rPr>
          <w:b/>
        </w:rPr>
        <w:t xml:space="preserve"> -H </w:t>
      </w:r>
      <w:r>
        <w:rPr>
          <w:b/>
        </w:rPr>
        <w:t>&lt;BMCIP&gt;</w:t>
      </w:r>
      <w:r w:rsidRPr="004625DD">
        <w:rPr>
          <w:b/>
        </w:rPr>
        <w:t xml:space="preserve"> -U root -P 0penBmc -I </w:t>
      </w:r>
      <w:proofErr w:type="spellStart"/>
      <w:r w:rsidRPr="004625DD">
        <w:rPr>
          <w:b/>
        </w:rPr>
        <w:t>lanplus</w:t>
      </w:r>
      <w:proofErr w:type="spellEnd"/>
      <w:r w:rsidRPr="004625DD">
        <w:rPr>
          <w:b/>
        </w:rPr>
        <w:t xml:space="preserve"> </w:t>
      </w:r>
      <w:proofErr w:type="spellStart"/>
      <w:r w:rsidRPr="004625DD">
        <w:rPr>
          <w:b/>
        </w:rPr>
        <w:t>lan</w:t>
      </w:r>
      <w:proofErr w:type="spellEnd"/>
      <w:r w:rsidRPr="004625DD">
        <w:rPr>
          <w:b/>
        </w:rPr>
        <w:t xml:space="preserve"> set </w:t>
      </w:r>
      <w:r w:rsidR="006F6ED9">
        <w:rPr>
          <w:b/>
        </w:rPr>
        <w:t xml:space="preserve">&lt;channel number&gt; </w:t>
      </w:r>
      <w:proofErr w:type="spellStart"/>
      <w:r>
        <w:rPr>
          <w:b/>
        </w:rPr>
        <w:t>ipsrc</w:t>
      </w:r>
      <w:proofErr w:type="spellEnd"/>
      <w:r w:rsidRPr="004625DD">
        <w:rPr>
          <w:b/>
        </w:rPr>
        <w:t xml:space="preserve"> </w:t>
      </w:r>
      <w:r>
        <w:rPr>
          <w:b/>
        </w:rPr>
        <w:t>&lt;static/</w:t>
      </w:r>
      <w:proofErr w:type="spellStart"/>
      <w:r>
        <w:rPr>
          <w:b/>
        </w:rPr>
        <w:t>dhcp</w:t>
      </w:r>
      <w:proofErr w:type="spellEnd"/>
      <w:r>
        <w:rPr>
          <w:b/>
        </w:rPr>
        <w:t>&gt;</w:t>
      </w:r>
    </w:p>
    <w:p w14:paraId="044E4A23" w14:textId="77777777" w:rsidR="00510108" w:rsidRDefault="00510108" w:rsidP="00510108">
      <w:pPr>
        <w:spacing w:before="0" w:after="200" w:line="288" w:lineRule="auto"/>
        <w:ind w:left="1080"/>
        <w:jc w:val="left"/>
        <w:rPr>
          <w:b/>
        </w:rPr>
      </w:pPr>
      <w:r>
        <w:rPr>
          <w:b/>
        </w:rPr>
        <w:t xml:space="preserve"># </w:t>
      </w:r>
      <w:proofErr w:type="spellStart"/>
      <w:r w:rsidRPr="004625DD">
        <w:rPr>
          <w:b/>
        </w:rPr>
        <w:t>ipmitool</w:t>
      </w:r>
      <w:proofErr w:type="spellEnd"/>
      <w:r w:rsidRPr="004625DD">
        <w:rPr>
          <w:b/>
        </w:rPr>
        <w:t xml:space="preserve"> -H </w:t>
      </w:r>
      <w:r>
        <w:rPr>
          <w:b/>
        </w:rPr>
        <w:t>&lt;BMCIP&gt;</w:t>
      </w:r>
      <w:r w:rsidRPr="004625DD">
        <w:rPr>
          <w:b/>
        </w:rPr>
        <w:t xml:space="preserve"> -U root -P 0penBmc -I </w:t>
      </w:r>
      <w:proofErr w:type="spellStart"/>
      <w:r w:rsidRPr="004625DD">
        <w:rPr>
          <w:b/>
        </w:rPr>
        <w:t>lanplus</w:t>
      </w:r>
      <w:proofErr w:type="spellEnd"/>
      <w:r w:rsidRPr="004625DD">
        <w:rPr>
          <w:b/>
        </w:rPr>
        <w:t xml:space="preserve"> </w:t>
      </w:r>
      <w:proofErr w:type="spellStart"/>
      <w:r w:rsidRPr="004625DD">
        <w:rPr>
          <w:b/>
        </w:rPr>
        <w:t>lan</w:t>
      </w:r>
      <w:proofErr w:type="spellEnd"/>
      <w:r w:rsidRPr="004625DD">
        <w:rPr>
          <w:b/>
        </w:rPr>
        <w:t xml:space="preserve"> set </w:t>
      </w:r>
      <w:r w:rsidR="006F6ED9">
        <w:rPr>
          <w:b/>
        </w:rPr>
        <w:t>&lt;channel number&gt;</w:t>
      </w:r>
      <w:r w:rsidRPr="004625DD">
        <w:rPr>
          <w:b/>
        </w:rPr>
        <w:t xml:space="preserve"> </w:t>
      </w:r>
      <w:proofErr w:type="spellStart"/>
      <w:r>
        <w:rPr>
          <w:b/>
        </w:rPr>
        <w:t>ipaddr</w:t>
      </w:r>
      <w:proofErr w:type="spellEnd"/>
      <w:r w:rsidRPr="004625DD">
        <w:rPr>
          <w:b/>
        </w:rPr>
        <w:t xml:space="preserve"> </w:t>
      </w:r>
      <w:r>
        <w:rPr>
          <w:b/>
        </w:rPr>
        <w:t>&lt;IP&gt;</w:t>
      </w:r>
    </w:p>
    <w:p w14:paraId="4A7EC761" w14:textId="77777777" w:rsidR="00510108" w:rsidRDefault="00510108" w:rsidP="00510108">
      <w:pPr>
        <w:spacing w:before="0" w:after="200" w:line="288" w:lineRule="auto"/>
        <w:ind w:left="1080"/>
        <w:jc w:val="left"/>
        <w:rPr>
          <w:b/>
        </w:rPr>
      </w:pPr>
      <w:r>
        <w:rPr>
          <w:b/>
        </w:rPr>
        <w:t xml:space="preserve"># </w:t>
      </w:r>
      <w:proofErr w:type="spellStart"/>
      <w:r w:rsidRPr="004625DD">
        <w:rPr>
          <w:b/>
        </w:rPr>
        <w:t>ipmitool</w:t>
      </w:r>
      <w:proofErr w:type="spellEnd"/>
      <w:r w:rsidRPr="004625DD">
        <w:rPr>
          <w:b/>
        </w:rPr>
        <w:t xml:space="preserve"> -H </w:t>
      </w:r>
      <w:r>
        <w:rPr>
          <w:b/>
        </w:rPr>
        <w:t>&lt;BMCIP&gt;</w:t>
      </w:r>
      <w:r w:rsidRPr="004625DD">
        <w:rPr>
          <w:b/>
        </w:rPr>
        <w:t xml:space="preserve"> -U root -P 0penBmc -I </w:t>
      </w:r>
      <w:proofErr w:type="spellStart"/>
      <w:r w:rsidRPr="004625DD">
        <w:rPr>
          <w:b/>
        </w:rPr>
        <w:t>lanplus</w:t>
      </w:r>
      <w:proofErr w:type="spellEnd"/>
      <w:r w:rsidRPr="004625DD">
        <w:rPr>
          <w:b/>
        </w:rPr>
        <w:t xml:space="preserve"> </w:t>
      </w:r>
      <w:proofErr w:type="spellStart"/>
      <w:r w:rsidRPr="004625DD">
        <w:rPr>
          <w:b/>
        </w:rPr>
        <w:t>lan</w:t>
      </w:r>
      <w:proofErr w:type="spellEnd"/>
      <w:r w:rsidRPr="004625DD">
        <w:rPr>
          <w:b/>
        </w:rPr>
        <w:t xml:space="preserve"> set </w:t>
      </w:r>
      <w:r w:rsidR="006F6ED9">
        <w:rPr>
          <w:b/>
        </w:rPr>
        <w:t>&lt;channel number&gt;</w:t>
      </w:r>
      <w:r w:rsidRPr="004625DD">
        <w:rPr>
          <w:b/>
        </w:rPr>
        <w:t xml:space="preserve"> </w:t>
      </w:r>
      <w:r>
        <w:rPr>
          <w:b/>
        </w:rPr>
        <w:t>netmask</w:t>
      </w:r>
      <w:r w:rsidRPr="004625DD">
        <w:rPr>
          <w:b/>
        </w:rPr>
        <w:t xml:space="preserve"> </w:t>
      </w:r>
      <w:r w:rsidR="006F6ED9">
        <w:rPr>
          <w:b/>
        </w:rPr>
        <w:t>&lt;netmask</w:t>
      </w:r>
      <w:r>
        <w:rPr>
          <w:b/>
        </w:rPr>
        <w:t>&gt;</w:t>
      </w:r>
    </w:p>
    <w:p w14:paraId="7CB3A395" w14:textId="25562FE4" w:rsidR="004841D5" w:rsidRDefault="00DF67D4">
      <w:pPr>
        <w:pStyle w:val="Heading2"/>
      </w:pPr>
      <w:bookmarkStart w:id="26" w:name="_Toc211962943"/>
      <w:r>
        <w:t>Configure</w:t>
      </w:r>
      <w:r w:rsidR="000E371B">
        <w:t xml:space="preserve"> </w:t>
      </w:r>
      <w:r w:rsidR="00013FBC">
        <w:t>Network through Web</w:t>
      </w:r>
      <w:r w:rsidR="001E3065">
        <w:t xml:space="preserve"> </w:t>
      </w:r>
      <w:r>
        <w:t>UI</w:t>
      </w:r>
      <w:bookmarkEnd w:id="26"/>
    </w:p>
    <w:p w14:paraId="5AEE0BE5" w14:textId="28F7C3DB" w:rsidR="00D27B07" w:rsidRPr="00D27B07" w:rsidRDefault="00D27B07" w:rsidP="00D27B07">
      <w:proofErr w:type="gramStart"/>
      <w:r>
        <w:t>User</w:t>
      </w:r>
      <w:proofErr w:type="gramEnd"/>
      <w:r>
        <w:t xml:space="preserve"> can navigate to </w:t>
      </w:r>
      <w:r>
        <w:rPr>
          <w:b/>
        </w:rPr>
        <w:t>Settings</w:t>
      </w:r>
      <w:r>
        <w:t xml:space="preserve"> &gt; </w:t>
      </w:r>
      <w:r>
        <w:rPr>
          <w:b/>
        </w:rPr>
        <w:t>Network</w:t>
      </w:r>
      <w:r>
        <w:t xml:space="preserve"> page.</w:t>
      </w:r>
      <w:r w:rsidR="00415855">
        <w:t xml:space="preserve"> </w:t>
      </w:r>
      <w:r>
        <w:t xml:space="preserve">Given below is the screenshot for </w:t>
      </w:r>
      <w:r>
        <w:rPr>
          <w:b/>
        </w:rPr>
        <w:t>Network</w:t>
      </w:r>
      <w:r>
        <w:t xml:space="preserve"> page</w:t>
      </w:r>
      <w:r w:rsidR="00C237C2">
        <w:t>.</w:t>
      </w:r>
    </w:p>
    <w:p w14:paraId="309BFAB3" w14:textId="44B00E4F" w:rsidR="000B2707" w:rsidRPr="000B2707" w:rsidRDefault="00CE290C" w:rsidP="00B70AB4">
      <w:pPr>
        <w:pStyle w:val="Figure"/>
      </w:pPr>
      <w:r>
        <w:lastRenderedPageBreak/>
        <w:drawing>
          <wp:inline distT="0" distB="0" distL="0" distR="0" wp14:anchorId="3121C0C5" wp14:editId="6092960B">
            <wp:extent cx="5943600" cy="6614521"/>
            <wp:effectExtent l="0" t="0" r="0" b="0"/>
            <wp:docPr id="1198984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84845" name="Picture 1" descr="A screenshot of a computer&#10;&#10;Description automatically generated"/>
                    <pic:cNvPicPr/>
                  </pic:nvPicPr>
                  <pic:blipFill>
                    <a:blip r:embed="rId13"/>
                    <a:stretch>
                      <a:fillRect/>
                    </a:stretch>
                  </pic:blipFill>
                  <pic:spPr>
                    <a:xfrm>
                      <a:off x="0" y="0"/>
                      <a:ext cx="5943600" cy="6614521"/>
                    </a:xfrm>
                    <a:prstGeom prst="rect">
                      <a:avLst/>
                    </a:prstGeom>
                  </pic:spPr>
                </pic:pic>
              </a:graphicData>
            </a:graphic>
          </wp:inline>
        </w:drawing>
      </w:r>
    </w:p>
    <w:p w14:paraId="77888A11" w14:textId="77777777" w:rsidR="00D27B07" w:rsidRDefault="00D27B07" w:rsidP="00DF67E6">
      <w:r>
        <w:t xml:space="preserve">The </w:t>
      </w:r>
      <w:r>
        <w:rPr>
          <w:b/>
          <w:bCs/>
        </w:rPr>
        <w:t>Network</w:t>
      </w:r>
      <w:r w:rsidRPr="003C5A65">
        <w:rPr>
          <w:b/>
          <w:bCs/>
        </w:rPr>
        <w:t xml:space="preserve"> </w:t>
      </w:r>
      <w:r>
        <w:t>page contains the information about following:</w:t>
      </w:r>
    </w:p>
    <w:p w14:paraId="4C25B8CB" w14:textId="77777777" w:rsidR="00D27B07" w:rsidRDefault="00D27B07" w:rsidP="00D37737">
      <w:pPr>
        <w:pStyle w:val="StyleListParagraphNumberingBefore0pt"/>
        <w:rPr>
          <w:b/>
          <w:bCs/>
        </w:rPr>
      </w:pPr>
      <w:r w:rsidRPr="004C7DD9">
        <w:t>Network page helps to configure</w:t>
      </w:r>
      <w:r w:rsidRPr="00391C73">
        <w:rPr>
          <w:b/>
          <w:bCs/>
        </w:rPr>
        <w:t xml:space="preserve"> BMC network settings</w:t>
      </w:r>
      <w:r>
        <w:rPr>
          <w:b/>
          <w:bCs/>
        </w:rPr>
        <w:t>.</w:t>
      </w:r>
    </w:p>
    <w:p w14:paraId="5E2F1F15" w14:textId="77777777" w:rsidR="00D27B07" w:rsidRDefault="00D27B07" w:rsidP="00D27B07">
      <w:pPr>
        <w:spacing w:before="0"/>
        <w:ind w:left="0" w:firstLine="720"/>
        <w:rPr>
          <w:b/>
          <w:bCs/>
        </w:rPr>
      </w:pPr>
      <w:r w:rsidRPr="00D959CF">
        <w:rPr>
          <w:b/>
          <w:bCs/>
        </w:rPr>
        <w:t>Network Settings</w:t>
      </w:r>
    </w:p>
    <w:p w14:paraId="50C85294" w14:textId="77777777" w:rsidR="00D27B07" w:rsidRDefault="00D27B07" w:rsidP="006D0A0D">
      <w:pPr>
        <w:pStyle w:val="ListBullet3"/>
      </w:pPr>
      <w:r w:rsidRPr="006D0A0D">
        <w:rPr>
          <w:b/>
          <w:bCs/>
        </w:rPr>
        <w:t>Hostname</w:t>
      </w:r>
      <w:r>
        <w:t xml:space="preserve"> – </w:t>
      </w:r>
      <w:r w:rsidRPr="00D959CF">
        <w:t>Click</w:t>
      </w:r>
      <w:r>
        <w:t xml:space="preserve"> </w:t>
      </w:r>
      <w:r w:rsidRPr="00D959CF">
        <w:t>Edit hostname</w:t>
      </w:r>
      <w:r>
        <w:t xml:space="preserve"> </w:t>
      </w:r>
      <w:r w:rsidRPr="007A4880">
        <w:t>icon</w:t>
      </w:r>
      <w:r>
        <w:t xml:space="preserve"> </w:t>
      </w:r>
      <w:r w:rsidRPr="00575675">
        <w:t>to add</w:t>
      </w:r>
      <w:r>
        <w:t xml:space="preserve"> Hostname. </w:t>
      </w:r>
    </w:p>
    <w:p w14:paraId="3014CB76" w14:textId="77777777" w:rsidR="00D27B07" w:rsidRDefault="00D27B07" w:rsidP="006D0A0D">
      <w:pPr>
        <w:pStyle w:val="ListBullet3"/>
        <w:rPr>
          <w:b/>
          <w:bCs/>
        </w:rPr>
      </w:pPr>
      <w:r>
        <w:rPr>
          <w:b/>
          <w:bCs/>
        </w:rPr>
        <w:t xml:space="preserve">Use domain name - </w:t>
      </w:r>
      <w:r w:rsidRPr="001F37A8">
        <w:t>Enable</w:t>
      </w:r>
      <w:r>
        <w:rPr>
          <w:b/>
          <w:bCs/>
        </w:rPr>
        <w:t xml:space="preserve"> </w:t>
      </w:r>
      <w:r w:rsidRPr="00D959CF">
        <w:t>to use domain name</w:t>
      </w:r>
      <w:r>
        <w:rPr>
          <w:b/>
          <w:bCs/>
        </w:rPr>
        <w:t>.</w:t>
      </w:r>
    </w:p>
    <w:p w14:paraId="28CE4396" w14:textId="77777777" w:rsidR="00D27B07" w:rsidRDefault="00D27B07" w:rsidP="006D0A0D">
      <w:pPr>
        <w:pStyle w:val="ListBullet3"/>
        <w:rPr>
          <w:b/>
          <w:bCs/>
        </w:rPr>
      </w:pPr>
      <w:r>
        <w:rPr>
          <w:b/>
          <w:bCs/>
        </w:rPr>
        <w:t xml:space="preserve">Use DNS servers - </w:t>
      </w:r>
      <w:r w:rsidRPr="001F37A8">
        <w:t>Enable</w:t>
      </w:r>
      <w:r>
        <w:rPr>
          <w:b/>
          <w:bCs/>
        </w:rPr>
        <w:t xml:space="preserve"> </w:t>
      </w:r>
      <w:r w:rsidRPr="00D959CF">
        <w:t>to use DNS servers</w:t>
      </w:r>
      <w:r>
        <w:rPr>
          <w:b/>
          <w:bCs/>
        </w:rPr>
        <w:t>.</w:t>
      </w:r>
    </w:p>
    <w:p w14:paraId="0C03A38B" w14:textId="77777777" w:rsidR="00D27B07" w:rsidRDefault="00D27B07" w:rsidP="006D0A0D">
      <w:pPr>
        <w:pStyle w:val="ListBullet3"/>
        <w:rPr>
          <w:b/>
          <w:bCs/>
        </w:rPr>
      </w:pPr>
      <w:r>
        <w:rPr>
          <w:b/>
          <w:bCs/>
        </w:rPr>
        <w:t xml:space="preserve">Use NTP servers - </w:t>
      </w:r>
      <w:r w:rsidRPr="001F37A8">
        <w:t>Enable</w:t>
      </w:r>
      <w:r>
        <w:rPr>
          <w:b/>
          <w:bCs/>
        </w:rPr>
        <w:t xml:space="preserve"> </w:t>
      </w:r>
      <w:r w:rsidRPr="006F6C6A">
        <w:t>to use</w:t>
      </w:r>
      <w:r>
        <w:rPr>
          <w:b/>
          <w:bCs/>
        </w:rPr>
        <w:t xml:space="preserve"> </w:t>
      </w:r>
      <w:r w:rsidRPr="00D959CF">
        <w:t>NTP servers</w:t>
      </w:r>
      <w:r>
        <w:rPr>
          <w:b/>
          <w:bCs/>
        </w:rPr>
        <w:t>.</w:t>
      </w:r>
    </w:p>
    <w:p w14:paraId="02A5BB01" w14:textId="77777777" w:rsidR="00D27B07" w:rsidRDefault="00D27B07" w:rsidP="00D27B07">
      <w:pPr>
        <w:spacing w:before="0"/>
        <w:rPr>
          <w:b/>
          <w:bCs/>
        </w:rPr>
      </w:pPr>
      <w:proofErr w:type="gramStart"/>
      <w:r w:rsidRPr="00076326">
        <w:lastRenderedPageBreak/>
        <w:t>User</w:t>
      </w:r>
      <w:proofErr w:type="gramEnd"/>
      <w:r w:rsidRPr="00076326">
        <w:t xml:space="preserve"> can Configure</w:t>
      </w:r>
      <w:r w:rsidRPr="00076326">
        <w:rPr>
          <w:b/>
          <w:bCs/>
        </w:rPr>
        <w:t xml:space="preserve"> </w:t>
      </w:r>
      <w:r w:rsidRPr="00076326">
        <w:t>the BMC network setting through interfaces</w:t>
      </w:r>
      <w:r>
        <w:t xml:space="preserve"> </w:t>
      </w:r>
      <w:r w:rsidRPr="00076326">
        <w:rPr>
          <w:b/>
          <w:bCs/>
        </w:rPr>
        <w:t xml:space="preserve">eth0, usb0 </w:t>
      </w:r>
      <w:r w:rsidRPr="009C7F98">
        <w:t>and</w:t>
      </w:r>
      <w:r w:rsidRPr="00076326">
        <w:rPr>
          <w:b/>
          <w:bCs/>
        </w:rPr>
        <w:t xml:space="preserve"> usb1</w:t>
      </w:r>
      <w:r w:rsidRPr="00A454EF">
        <w:t>. By clicking the respective interfaces, it allows the user to perform the following operations:</w:t>
      </w:r>
      <w:r>
        <w:rPr>
          <w:b/>
          <w:bCs/>
        </w:rPr>
        <w:t xml:space="preserve"> </w:t>
      </w:r>
    </w:p>
    <w:p w14:paraId="2B03CEFC" w14:textId="77777777" w:rsidR="00D27B07" w:rsidRPr="009B754A" w:rsidRDefault="00D27B07" w:rsidP="00D37737">
      <w:pPr>
        <w:pStyle w:val="StyleListParagraphNumberingBefore0pt"/>
      </w:pPr>
      <w:r w:rsidRPr="00076326">
        <w:t>It shows the</w:t>
      </w:r>
      <w:r>
        <w:t xml:space="preserve"> </w:t>
      </w:r>
      <w:r w:rsidRPr="009B754A">
        <w:t xml:space="preserve">Link status </w:t>
      </w:r>
      <w:r w:rsidRPr="00076326">
        <w:t>and</w:t>
      </w:r>
      <w:r w:rsidRPr="009B754A">
        <w:t xml:space="preserve"> speed (</w:t>
      </w:r>
      <w:proofErr w:type="spellStart"/>
      <w:r w:rsidRPr="009B754A">
        <w:t>mbps</w:t>
      </w:r>
      <w:proofErr w:type="spellEnd"/>
      <w:r w:rsidRPr="009B754A">
        <w:t>)</w:t>
      </w:r>
      <w:r>
        <w:t>.</w:t>
      </w:r>
    </w:p>
    <w:p w14:paraId="4C28672D" w14:textId="77777777" w:rsidR="00D27B07" w:rsidRPr="00076326" w:rsidRDefault="00D27B07" w:rsidP="00D91D9D">
      <w:pPr>
        <w:numPr>
          <w:ilvl w:val="0"/>
          <w:numId w:val="28"/>
        </w:numPr>
        <w:spacing w:before="0"/>
        <w:rPr>
          <w:b/>
          <w:bCs/>
        </w:rPr>
      </w:pPr>
      <w:r w:rsidRPr="00076326">
        <w:rPr>
          <w:b/>
          <w:bCs/>
        </w:rPr>
        <w:t>Interface settings</w:t>
      </w:r>
      <w:r>
        <w:rPr>
          <w:b/>
          <w:bCs/>
        </w:rPr>
        <w:t>:</w:t>
      </w:r>
    </w:p>
    <w:p w14:paraId="450AFAB8" w14:textId="77777777" w:rsidR="00D27B07" w:rsidRPr="007A4880" w:rsidRDefault="00D27B07" w:rsidP="00D91D9D">
      <w:pPr>
        <w:pStyle w:val="Bullet2"/>
        <w:numPr>
          <w:ilvl w:val="0"/>
          <w:numId w:val="29"/>
        </w:numPr>
        <w:spacing w:after="120"/>
        <w:ind w:left="2058" w:hanging="357"/>
        <w:rPr>
          <w:b/>
          <w:bCs/>
        </w:rPr>
      </w:pPr>
      <w:r>
        <w:rPr>
          <w:b/>
          <w:bCs/>
        </w:rPr>
        <w:t xml:space="preserve">FQDN – </w:t>
      </w:r>
      <w:r w:rsidRPr="007A4880">
        <w:t>It shows domain name</w:t>
      </w:r>
      <w:r>
        <w:t>.</w:t>
      </w:r>
    </w:p>
    <w:p w14:paraId="514148B9" w14:textId="77777777" w:rsidR="00D27B07" w:rsidRPr="007A4880" w:rsidRDefault="00D27B07" w:rsidP="00D91D9D">
      <w:pPr>
        <w:pStyle w:val="Bullet2"/>
        <w:numPr>
          <w:ilvl w:val="0"/>
          <w:numId w:val="29"/>
        </w:numPr>
        <w:spacing w:after="120"/>
        <w:ind w:left="2058" w:hanging="357"/>
      </w:pPr>
      <w:r w:rsidRPr="000618A9">
        <w:rPr>
          <w:b/>
          <w:bCs/>
        </w:rPr>
        <w:t>MAC address</w:t>
      </w:r>
      <w:r>
        <w:t xml:space="preserve"> – Click </w:t>
      </w:r>
      <w:r w:rsidRPr="000618A9">
        <w:rPr>
          <w:b/>
          <w:bCs/>
        </w:rPr>
        <w:t>Edit Mac address</w:t>
      </w:r>
      <w:r>
        <w:t xml:space="preserve"> icon to add </w:t>
      </w:r>
      <w:r w:rsidRPr="00C21D77">
        <w:t>MAC addres</w:t>
      </w:r>
      <w:r>
        <w:t>s.</w:t>
      </w:r>
    </w:p>
    <w:p w14:paraId="508FBFEA" w14:textId="15F876C4" w:rsidR="00D27B07" w:rsidRPr="004A74E2" w:rsidRDefault="00D27B07" w:rsidP="00D37737">
      <w:pPr>
        <w:pStyle w:val="StyleListParagraphNumberingBefore0pt"/>
      </w:pPr>
      <w:r>
        <w:t xml:space="preserve">IPv4 </w:t>
      </w:r>
      <w:r w:rsidRPr="007A4880">
        <w:t>address</w:t>
      </w:r>
      <w:r>
        <w:t xml:space="preserve">es – </w:t>
      </w:r>
      <w:r w:rsidRPr="002847CF">
        <w:t xml:space="preserve">It </w:t>
      </w:r>
      <w:r>
        <w:t xml:space="preserve">displays </w:t>
      </w:r>
      <w:r w:rsidR="006D0A0D">
        <w:t>information</w:t>
      </w:r>
      <w:r>
        <w:t xml:space="preserve"> like </w:t>
      </w:r>
      <w:r w:rsidRPr="002847CF">
        <w:t>IP</w:t>
      </w:r>
      <w:r>
        <w:t xml:space="preserve"> a</w:t>
      </w:r>
      <w:r w:rsidRPr="002847CF">
        <w:t xml:space="preserve">ddress, Gateway, Subnet mask </w:t>
      </w:r>
      <w:r w:rsidRPr="009C7F98">
        <w:t>and</w:t>
      </w:r>
      <w:r w:rsidRPr="002847CF">
        <w:t xml:space="preserve"> Address origin</w:t>
      </w:r>
      <w:r>
        <w:t xml:space="preserve">. </w:t>
      </w:r>
      <w:r w:rsidR="006D0A0D">
        <w:t>A</w:t>
      </w:r>
      <w:r w:rsidRPr="002847CF">
        <w:t>nd</w:t>
      </w:r>
      <w:r>
        <w:t xml:space="preserve"> </w:t>
      </w:r>
      <w:r w:rsidR="006D0A0D">
        <w:t>then the user</w:t>
      </w:r>
      <w:r>
        <w:t xml:space="preserve"> can </w:t>
      </w:r>
      <w:r w:rsidR="006D0A0D" w:rsidRPr="002847CF">
        <w:t xml:space="preserve">add </w:t>
      </w:r>
      <w:r w:rsidRPr="002847CF">
        <w:t>static IP</w:t>
      </w:r>
      <w:r>
        <w:t>v</w:t>
      </w:r>
      <w:r w:rsidRPr="002847CF">
        <w:t>4 address</w:t>
      </w:r>
      <w:r>
        <w:t xml:space="preserve"> </w:t>
      </w:r>
      <w:r w:rsidRPr="00765EEA">
        <w:t>as</w:t>
      </w:r>
      <w:r>
        <w:t xml:space="preserve"> displayed in the </w:t>
      </w:r>
      <w:proofErr w:type="gramStart"/>
      <w:r>
        <w:t>below screenshot</w:t>
      </w:r>
      <w:proofErr w:type="gramEnd"/>
      <w:r>
        <w:t>.</w:t>
      </w:r>
    </w:p>
    <w:p w14:paraId="35C264A0" w14:textId="6B9859FD" w:rsidR="00D27B07" w:rsidRDefault="00CE290C" w:rsidP="00B70AB4">
      <w:pPr>
        <w:pStyle w:val="Figure"/>
      </w:pPr>
      <w:r>
        <w:drawing>
          <wp:inline distT="0" distB="0" distL="0" distR="0" wp14:anchorId="4EC12509" wp14:editId="44810AAA">
            <wp:extent cx="5943600" cy="2917292"/>
            <wp:effectExtent l="19050" t="19050" r="19050" b="16510"/>
            <wp:docPr id="2103014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14827" name="Picture 1" descr="A screenshot of a computer&#10;&#10;Description automatically generated"/>
                    <pic:cNvPicPr/>
                  </pic:nvPicPr>
                  <pic:blipFill>
                    <a:blip r:embed="rId14"/>
                    <a:stretch>
                      <a:fillRect/>
                    </a:stretch>
                  </pic:blipFill>
                  <pic:spPr>
                    <a:xfrm>
                      <a:off x="0" y="0"/>
                      <a:ext cx="5943600" cy="2917292"/>
                    </a:xfrm>
                    <a:prstGeom prst="rect">
                      <a:avLst/>
                    </a:prstGeom>
                    <a:ln>
                      <a:solidFill>
                        <a:schemeClr val="tx1"/>
                      </a:solidFill>
                    </a:ln>
                  </pic:spPr>
                </pic:pic>
              </a:graphicData>
            </a:graphic>
          </wp:inline>
        </w:drawing>
      </w:r>
    </w:p>
    <w:p w14:paraId="4461A004" w14:textId="77777777" w:rsidR="00D27B07" w:rsidRPr="00820DAE" w:rsidRDefault="00D27B07" w:rsidP="00D91D9D">
      <w:pPr>
        <w:pStyle w:val="Bullet2"/>
        <w:numPr>
          <w:ilvl w:val="0"/>
          <w:numId w:val="29"/>
        </w:numPr>
        <w:spacing w:after="120"/>
        <w:ind w:left="2058" w:hanging="357"/>
      </w:pPr>
      <w:r w:rsidRPr="002847CF">
        <w:rPr>
          <w:b/>
          <w:bCs/>
        </w:rPr>
        <w:t>Add static IPV4 address</w:t>
      </w:r>
      <w:r>
        <w:t xml:space="preserve"> – Toggle </w:t>
      </w:r>
      <w:r w:rsidRPr="007A33C6">
        <w:rPr>
          <w:b/>
          <w:bCs/>
        </w:rPr>
        <w:t>DHCP</w:t>
      </w:r>
      <w:r>
        <w:rPr>
          <w:b/>
          <w:bCs/>
        </w:rPr>
        <w:t xml:space="preserve"> </w:t>
      </w:r>
      <w:r w:rsidRPr="00765EEA">
        <w:t>in</w:t>
      </w:r>
      <w:r>
        <w:rPr>
          <w:b/>
          <w:bCs/>
        </w:rPr>
        <w:t xml:space="preserve"> Network </w:t>
      </w:r>
      <w:r w:rsidRPr="00765EEA">
        <w:t>page</w:t>
      </w:r>
      <w:r>
        <w:rPr>
          <w:b/>
          <w:bCs/>
        </w:rPr>
        <w:t xml:space="preserve"> </w:t>
      </w:r>
      <w:r w:rsidRPr="003E5B15">
        <w:t>or</w:t>
      </w:r>
      <w:r>
        <w:rPr>
          <w:b/>
          <w:bCs/>
        </w:rPr>
        <w:t xml:space="preserve"> c</w:t>
      </w:r>
      <w:r>
        <w:t xml:space="preserve">lick </w:t>
      </w:r>
      <w:r w:rsidRPr="0095604E">
        <w:rPr>
          <w:b/>
        </w:rPr>
        <w:t>A</w:t>
      </w:r>
      <w:r>
        <w:rPr>
          <w:b/>
        </w:rPr>
        <w:t>dd</w:t>
      </w:r>
      <w:r w:rsidRPr="0095604E">
        <w:rPr>
          <w:b/>
        </w:rPr>
        <w:t xml:space="preserve"> static </w:t>
      </w:r>
      <w:r>
        <w:rPr>
          <w:b/>
        </w:rPr>
        <w:t xml:space="preserve">IPv4 </w:t>
      </w:r>
      <w:r w:rsidRPr="0095604E">
        <w:rPr>
          <w:b/>
        </w:rPr>
        <w:t>address</w:t>
      </w:r>
      <w:r>
        <w:t xml:space="preserve"> and enter </w:t>
      </w:r>
      <w:r w:rsidRPr="00820DAE">
        <w:rPr>
          <w:b/>
          <w:bCs/>
        </w:rPr>
        <w:t xml:space="preserve">IP </w:t>
      </w:r>
      <w:r>
        <w:rPr>
          <w:b/>
          <w:bCs/>
        </w:rPr>
        <w:t>a</w:t>
      </w:r>
      <w:r w:rsidRPr="00820DAE">
        <w:rPr>
          <w:b/>
          <w:bCs/>
        </w:rPr>
        <w:t>ddress</w:t>
      </w:r>
      <w:r w:rsidRPr="00820DAE">
        <w:t xml:space="preserve">, </w:t>
      </w:r>
      <w:r w:rsidRPr="00820DAE">
        <w:rPr>
          <w:b/>
          <w:bCs/>
        </w:rPr>
        <w:t>Gateway,</w:t>
      </w:r>
      <w:r w:rsidRPr="00820DAE">
        <w:t xml:space="preserve"> and </w:t>
      </w:r>
      <w:r w:rsidRPr="00820DAE">
        <w:rPr>
          <w:b/>
          <w:bCs/>
        </w:rPr>
        <w:t>Subnet mask</w:t>
      </w:r>
      <w:r>
        <w:rPr>
          <w:b/>
          <w:bCs/>
        </w:rPr>
        <w:t>.</w:t>
      </w:r>
    </w:p>
    <w:p w14:paraId="7044868D" w14:textId="77777777" w:rsidR="00D27B07" w:rsidRDefault="00D27B07" w:rsidP="00D91D9D">
      <w:pPr>
        <w:pStyle w:val="Bullet2"/>
        <w:numPr>
          <w:ilvl w:val="0"/>
          <w:numId w:val="29"/>
        </w:numPr>
        <w:spacing w:after="120"/>
        <w:ind w:left="2058" w:hanging="357"/>
      </w:pPr>
      <w:r w:rsidRPr="00820DAE">
        <w:rPr>
          <w:b/>
          <w:bCs/>
        </w:rPr>
        <w:t>Add</w:t>
      </w:r>
      <w:r>
        <w:rPr>
          <w:b/>
          <w:bCs/>
        </w:rPr>
        <w:t xml:space="preserve"> - </w:t>
      </w:r>
      <w:r>
        <w:t xml:space="preserve">Click </w:t>
      </w:r>
      <w:r w:rsidRPr="00820DAE">
        <w:rPr>
          <w:b/>
          <w:bCs/>
        </w:rPr>
        <w:t>Add</w:t>
      </w:r>
      <w:r>
        <w:rPr>
          <w:b/>
          <w:bCs/>
        </w:rPr>
        <w:t xml:space="preserve"> </w:t>
      </w:r>
      <w:r w:rsidRPr="003E5B15">
        <w:t>to</w:t>
      </w:r>
      <w:r>
        <w:rPr>
          <w:b/>
          <w:bCs/>
        </w:rPr>
        <w:t xml:space="preserve"> </w:t>
      </w:r>
      <w:r w:rsidRPr="006E6801">
        <w:t>add the static IPV4 address</w:t>
      </w:r>
      <w:r>
        <w:t>.</w:t>
      </w:r>
    </w:p>
    <w:p w14:paraId="0FEACBE8" w14:textId="2A4FDB23" w:rsidR="00D27B07" w:rsidRDefault="00D27B07" w:rsidP="00D91D9D">
      <w:pPr>
        <w:pStyle w:val="Bullet2"/>
        <w:numPr>
          <w:ilvl w:val="0"/>
          <w:numId w:val="29"/>
        </w:numPr>
        <w:spacing w:after="120"/>
        <w:ind w:left="2058" w:hanging="357"/>
      </w:pPr>
      <w:r w:rsidRPr="00AD03B5">
        <w:t>Add</w:t>
      </w:r>
      <w:r w:rsidR="006D0A0D">
        <w:t xml:space="preserve">ress </w:t>
      </w:r>
      <w:r w:rsidRPr="00AD03B5">
        <w:t xml:space="preserve">can be deleted or edited using </w:t>
      </w:r>
      <w:r w:rsidRPr="004D508B">
        <w:rPr>
          <w:b/>
          <w:bCs/>
        </w:rPr>
        <w:t>Delete</w:t>
      </w:r>
      <w:r w:rsidRPr="00AD03B5">
        <w:t xml:space="preserve"> or </w:t>
      </w:r>
      <w:r w:rsidRPr="004D508B">
        <w:rPr>
          <w:b/>
          <w:bCs/>
        </w:rPr>
        <w:t xml:space="preserve">Edit </w:t>
      </w:r>
      <w:r w:rsidRPr="003E5B15">
        <w:t>icon</w:t>
      </w:r>
      <w:r w:rsidRPr="00AD03B5">
        <w:t xml:space="preserve"> in the right corner.</w:t>
      </w:r>
    </w:p>
    <w:p w14:paraId="3D9D4059" w14:textId="719A7220" w:rsidR="00D27B07" w:rsidRDefault="00D27B07" w:rsidP="00D37737">
      <w:pPr>
        <w:pStyle w:val="StyleListParagraphNumberingBefore0pt"/>
      </w:pPr>
      <w:r w:rsidRPr="00820DAE">
        <w:t>IP</w:t>
      </w:r>
      <w:r>
        <w:t>v6</w:t>
      </w:r>
      <w:r w:rsidRPr="00820DAE">
        <w:t xml:space="preserve"> addresses – </w:t>
      </w:r>
      <w:r w:rsidRPr="002847CF">
        <w:t xml:space="preserve">It </w:t>
      </w:r>
      <w:r>
        <w:t xml:space="preserve">displays the information like </w:t>
      </w:r>
      <w:r w:rsidRPr="000618A9">
        <w:rPr>
          <w:b/>
          <w:bCs/>
        </w:rPr>
        <w:t>IP address</w:t>
      </w:r>
      <w:r w:rsidRPr="00820DAE">
        <w:t xml:space="preserve">, </w:t>
      </w:r>
      <w:r w:rsidRPr="000618A9">
        <w:rPr>
          <w:b/>
          <w:bCs/>
        </w:rPr>
        <w:t>Prefix Length</w:t>
      </w:r>
      <w:r w:rsidRPr="00820DAE">
        <w:t xml:space="preserve"> and</w:t>
      </w:r>
      <w:r>
        <w:t>.</w:t>
      </w:r>
      <w:r w:rsidRPr="00076135">
        <w:t xml:space="preserve"> </w:t>
      </w:r>
      <w:r w:rsidRPr="000618A9">
        <w:rPr>
          <w:b/>
          <w:bCs/>
        </w:rPr>
        <w:t>Gateway</w:t>
      </w:r>
      <w:r>
        <w:t xml:space="preserve">. </w:t>
      </w:r>
      <w:r w:rsidRPr="002847CF">
        <w:t>And</w:t>
      </w:r>
      <w:r>
        <w:t xml:space="preserve"> </w:t>
      </w:r>
      <w:proofErr w:type="gramStart"/>
      <w:r>
        <w:t>user</w:t>
      </w:r>
      <w:proofErr w:type="gramEnd"/>
      <w:r>
        <w:t xml:space="preserve"> can </w:t>
      </w:r>
      <w:r w:rsidR="006D0A0D">
        <w:t>a</w:t>
      </w:r>
      <w:r w:rsidRPr="002847CF">
        <w:rPr>
          <w:b/>
          <w:bCs/>
        </w:rPr>
        <w:t>dd static IP</w:t>
      </w:r>
      <w:r>
        <w:rPr>
          <w:b/>
          <w:bCs/>
        </w:rPr>
        <w:t>v6</w:t>
      </w:r>
      <w:r w:rsidRPr="002847CF">
        <w:rPr>
          <w:b/>
          <w:bCs/>
        </w:rPr>
        <w:t xml:space="preserve"> address</w:t>
      </w:r>
      <w:r>
        <w:t>.</w:t>
      </w:r>
    </w:p>
    <w:p w14:paraId="54BA7198" w14:textId="1403AA67" w:rsidR="00D27B07" w:rsidRDefault="00CE290C" w:rsidP="00B70AB4">
      <w:pPr>
        <w:pStyle w:val="Figure"/>
      </w:pPr>
      <w:r>
        <w:lastRenderedPageBreak/>
        <w:drawing>
          <wp:inline distT="0" distB="0" distL="0" distR="0" wp14:anchorId="6BACDB00" wp14:editId="458E86EC">
            <wp:extent cx="5943600" cy="2866832"/>
            <wp:effectExtent l="19050" t="19050" r="19050" b="10160"/>
            <wp:docPr id="212671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16049" name=""/>
                    <pic:cNvPicPr/>
                  </pic:nvPicPr>
                  <pic:blipFill>
                    <a:blip r:embed="rId15"/>
                    <a:stretch>
                      <a:fillRect/>
                    </a:stretch>
                  </pic:blipFill>
                  <pic:spPr>
                    <a:xfrm>
                      <a:off x="0" y="0"/>
                      <a:ext cx="5943600" cy="2866832"/>
                    </a:xfrm>
                    <a:prstGeom prst="rect">
                      <a:avLst/>
                    </a:prstGeom>
                    <a:ln>
                      <a:solidFill>
                        <a:schemeClr val="tx1"/>
                      </a:solidFill>
                    </a:ln>
                  </pic:spPr>
                </pic:pic>
              </a:graphicData>
            </a:graphic>
          </wp:inline>
        </w:drawing>
      </w:r>
    </w:p>
    <w:p w14:paraId="3D14F758" w14:textId="77777777" w:rsidR="00D27B07" w:rsidRPr="004A74E2" w:rsidRDefault="00D27B07" w:rsidP="00D91D9D">
      <w:pPr>
        <w:pStyle w:val="Bullet2"/>
        <w:numPr>
          <w:ilvl w:val="0"/>
          <w:numId w:val="29"/>
        </w:numPr>
        <w:spacing w:after="120"/>
        <w:ind w:left="2058" w:hanging="357"/>
      </w:pPr>
      <w:r w:rsidRPr="001564BD">
        <w:rPr>
          <w:b/>
          <w:bCs/>
        </w:rPr>
        <w:t>Add static IP</w:t>
      </w:r>
      <w:r>
        <w:rPr>
          <w:b/>
          <w:bCs/>
        </w:rPr>
        <w:t>v</w:t>
      </w:r>
      <w:r w:rsidRPr="001564BD">
        <w:rPr>
          <w:b/>
          <w:bCs/>
        </w:rPr>
        <w:t>6 address</w:t>
      </w:r>
      <w:r>
        <w:t xml:space="preserve"> - Toggle </w:t>
      </w:r>
      <w:r w:rsidRPr="007A33C6">
        <w:rPr>
          <w:b/>
          <w:bCs/>
        </w:rPr>
        <w:t>DHCP</w:t>
      </w:r>
      <w:r>
        <w:rPr>
          <w:b/>
          <w:bCs/>
        </w:rPr>
        <w:t xml:space="preserve"> </w:t>
      </w:r>
      <w:r w:rsidRPr="00765EEA">
        <w:t>in</w:t>
      </w:r>
      <w:r>
        <w:rPr>
          <w:b/>
          <w:bCs/>
        </w:rPr>
        <w:t xml:space="preserve"> Network </w:t>
      </w:r>
      <w:r w:rsidRPr="00765EEA">
        <w:t>page</w:t>
      </w:r>
      <w:r>
        <w:rPr>
          <w:b/>
          <w:bCs/>
        </w:rPr>
        <w:t xml:space="preserve"> </w:t>
      </w:r>
      <w:r w:rsidRPr="003E5B15">
        <w:t>or</w:t>
      </w:r>
      <w:r>
        <w:rPr>
          <w:b/>
          <w:bCs/>
        </w:rPr>
        <w:t xml:space="preserve"> c</w:t>
      </w:r>
      <w:r>
        <w:t xml:space="preserve">lick </w:t>
      </w:r>
      <w:r w:rsidRPr="0095604E">
        <w:rPr>
          <w:b/>
        </w:rPr>
        <w:t>A</w:t>
      </w:r>
      <w:r>
        <w:rPr>
          <w:b/>
        </w:rPr>
        <w:t>dd</w:t>
      </w:r>
      <w:r w:rsidRPr="0095604E">
        <w:rPr>
          <w:b/>
        </w:rPr>
        <w:t xml:space="preserve"> static </w:t>
      </w:r>
      <w:r>
        <w:rPr>
          <w:b/>
        </w:rPr>
        <w:t xml:space="preserve">IPv6 </w:t>
      </w:r>
      <w:r w:rsidRPr="0095604E">
        <w:rPr>
          <w:b/>
        </w:rPr>
        <w:t>address</w:t>
      </w:r>
      <w:r>
        <w:t xml:space="preserve"> and enter </w:t>
      </w:r>
      <w:r w:rsidRPr="00820DAE">
        <w:rPr>
          <w:b/>
          <w:bCs/>
        </w:rPr>
        <w:t xml:space="preserve">IP </w:t>
      </w:r>
      <w:r>
        <w:rPr>
          <w:b/>
          <w:bCs/>
        </w:rPr>
        <w:t>a</w:t>
      </w:r>
      <w:r w:rsidRPr="00820DAE">
        <w:rPr>
          <w:b/>
          <w:bCs/>
        </w:rPr>
        <w:t>ddress</w:t>
      </w:r>
      <w:r w:rsidRPr="00820DAE">
        <w:t xml:space="preserve">, </w:t>
      </w:r>
      <w:r w:rsidRPr="001564BD">
        <w:rPr>
          <w:b/>
          <w:bCs/>
        </w:rPr>
        <w:t>Prefix Length</w:t>
      </w:r>
      <w:r>
        <w:rPr>
          <w:b/>
          <w:bCs/>
        </w:rPr>
        <w:t xml:space="preserve"> </w:t>
      </w:r>
      <w:r w:rsidRPr="00820DAE">
        <w:t>and</w:t>
      </w:r>
      <w:r>
        <w:t xml:space="preserve"> </w:t>
      </w:r>
      <w:r w:rsidRPr="004A74E2">
        <w:rPr>
          <w:b/>
          <w:bCs/>
        </w:rPr>
        <w:t>Gateway</w:t>
      </w:r>
      <w:r>
        <w:rPr>
          <w:b/>
          <w:bCs/>
        </w:rPr>
        <w:t>.</w:t>
      </w:r>
    </w:p>
    <w:p w14:paraId="6861C04F" w14:textId="77777777" w:rsidR="00D27B07" w:rsidRDefault="00D27B07" w:rsidP="00D91D9D">
      <w:pPr>
        <w:pStyle w:val="Bullet2"/>
        <w:numPr>
          <w:ilvl w:val="0"/>
          <w:numId w:val="29"/>
        </w:numPr>
        <w:spacing w:after="120"/>
        <w:ind w:left="2058" w:hanging="357"/>
      </w:pPr>
      <w:r w:rsidRPr="00820DAE">
        <w:rPr>
          <w:b/>
          <w:bCs/>
        </w:rPr>
        <w:t>Add</w:t>
      </w:r>
      <w:r>
        <w:rPr>
          <w:b/>
          <w:bCs/>
        </w:rPr>
        <w:t xml:space="preserve"> - </w:t>
      </w:r>
      <w:r>
        <w:t xml:space="preserve">Click </w:t>
      </w:r>
      <w:r w:rsidRPr="00820DAE">
        <w:rPr>
          <w:b/>
          <w:bCs/>
        </w:rPr>
        <w:t>Add</w:t>
      </w:r>
      <w:r>
        <w:rPr>
          <w:b/>
          <w:bCs/>
        </w:rPr>
        <w:t xml:space="preserve"> </w:t>
      </w:r>
      <w:r w:rsidRPr="003E5B15">
        <w:t>to</w:t>
      </w:r>
      <w:r>
        <w:rPr>
          <w:b/>
          <w:bCs/>
        </w:rPr>
        <w:t xml:space="preserve"> </w:t>
      </w:r>
      <w:r w:rsidRPr="006E6801">
        <w:t>add the static IP</w:t>
      </w:r>
      <w:r>
        <w:t>v</w:t>
      </w:r>
      <w:r w:rsidRPr="006E6801">
        <w:t>6 address</w:t>
      </w:r>
      <w:r>
        <w:t>.</w:t>
      </w:r>
    </w:p>
    <w:p w14:paraId="091B92A2" w14:textId="4D1936A7" w:rsidR="00D27B07" w:rsidRDefault="00D27B07" w:rsidP="00D91D9D">
      <w:pPr>
        <w:pStyle w:val="Bullet2"/>
        <w:numPr>
          <w:ilvl w:val="0"/>
          <w:numId w:val="29"/>
        </w:numPr>
        <w:spacing w:after="120"/>
        <w:ind w:left="2058" w:hanging="357"/>
      </w:pPr>
      <w:r w:rsidRPr="00AD03B5">
        <w:t xml:space="preserve">Added can be deleted or edited using </w:t>
      </w:r>
      <w:r w:rsidRPr="004D508B">
        <w:rPr>
          <w:b/>
          <w:bCs/>
        </w:rPr>
        <w:t>Delete</w:t>
      </w:r>
      <w:r w:rsidRPr="00AD03B5">
        <w:t xml:space="preserve"> or </w:t>
      </w:r>
      <w:r w:rsidRPr="004D508B">
        <w:rPr>
          <w:b/>
          <w:bCs/>
        </w:rPr>
        <w:t xml:space="preserve">Edit </w:t>
      </w:r>
      <w:r w:rsidRPr="003E5B15">
        <w:t>icon</w:t>
      </w:r>
      <w:r w:rsidRPr="00AD03B5">
        <w:t xml:space="preserve"> in the right corner.</w:t>
      </w:r>
    </w:p>
    <w:p w14:paraId="01D514F7" w14:textId="77777777" w:rsidR="00D27B07" w:rsidRPr="004D508B" w:rsidRDefault="00D27B07" w:rsidP="00D37737">
      <w:pPr>
        <w:pStyle w:val="StyleListParagraphNumberingBefore0pt"/>
      </w:pPr>
      <w:r w:rsidRPr="005A2A56">
        <w:t>Static DNS</w:t>
      </w:r>
      <w:r>
        <w:t xml:space="preserve"> - </w:t>
      </w:r>
      <w:r w:rsidRPr="005A2A56">
        <w:t xml:space="preserve">Click </w:t>
      </w:r>
      <w:r w:rsidRPr="005627F8">
        <w:rPr>
          <w:b/>
          <w:bCs/>
        </w:rPr>
        <w:t>Add IP address</w:t>
      </w:r>
      <w:r w:rsidRPr="005A2A56">
        <w:t xml:space="preserve">, enter the </w:t>
      </w:r>
      <w:r w:rsidRPr="005627F8">
        <w:rPr>
          <w:b/>
          <w:bCs/>
        </w:rPr>
        <w:t>Static DNS</w:t>
      </w:r>
      <w:r>
        <w:t xml:space="preserve"> </w:t>
      </w:r>
      <w:r w:rsidRPr="005A2A56">
        <w:t xml:space="preserve">and click </w:t>
      </w:r>
      <w:r w:rsidRPr="005627F8">
        <w:rPr>
          <w:b/>
          <w:bCs/>
        </w:rPr>
        <w:t>ADD</w:t>
      </w:r>
      <w:r w:rsidRPr="005A2A56">
        <w:t xml:space="preserve"> to successfully </w:t>
      </w:r>
      <w:r>
        <w:t>add</w:t>
      </w:r>
      <w:r w:rsidRPr="005A2A56">
        <w:t xml:space="preserve"> the Static DNS</w:t>
      </w:r>
      <w:r>
        <w:t>.</w:t>
      </w:r>
    </w:p>
    <w:p w14:paraId="6691FF7A" w14:textId="165259D0" w:rsidR="00D27B07" w:rsidRDefault="00CE290C" w:rsidP="00B70AB4">
      <w:pPr>
        <w:pStyle w:val="Figure"/>
      </w:pPr>
      <w:r>
        <w:drawing>
          <wp:inline distT="0" distB="0" distL="0" distR="0" wp14:anchorId="704C4100" wp14:editId="0D798FAA">
            <wp:extent cx="5943600" cy="2584011"/>
            <wp:effectExtent l="0" t="0" r="0" b="6985"/>
            <wp:docPr id="1098020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20867" name="Picture 1" descr="A screenshot of a computer&#10;&#10;Description automatically generated"/>
                    <pic:cNvPicPr/>
                  </pic:nvPicPr>
                  <pic:blipFill>
                    <a:blip r:embed="rId16"/>
                    <a:stretch>
                      <a:fillRect/>
                    </a:stretch>
                  </pic:blipFill>
                  <pic:spPr>
                    <a:xfrm>
                      <a:off x="0" y="0"/>
                      <a:ext cx="5943600" cy="2584011"/>
                    </a:xfrm>
                    <a:prstGeom prst="rect">
                      <a:avLst/>
                    </a:prstGeom>
                  </pic:spPr>
                </pic:pic>
              </a:graphicData>
            </a:graphic>
          </wp:inline>
        </w:drawing>
      </w:r>
    </w:p>
    <w:p w14:paraId="387ACFA8" w14:textId="6E49B273" w:rsidR="00B4689A" w:rsidRPr="00D37737" w:rsidRDefault="00B4689A" w:rsidP="00B4689A">
      <w:pPr>
        <w:rPr>
          <w:b/>
          <w:i/>
          <w:iCs/>
        </w:rPr>
      </w:pPr>
      <w:r w:rsidRPr="00D37737">
        <w:rPr>
          <w:b/>
          <w:i/>
          <w:iCs/>
        </w:rPr>
        <w:t>Note:</w:t>
      </w:r>
    </w:p>
    <w:p w14:paraId="2E58FE49" w14:textId="66B1667F" w:rsidR="00B4689A" w:rsidRPr="00D37737" w:rsidRDefault="00B4689A" w:rsidP="00B4689A">
      <w:pPr>
        <w:rPr>
          <w:i/>
          <w:iCs/>
        </w:rPr>
      </w:pPr>
      <w:r w:rsidRPr="00D37737">
        <w:rPr>
          <w:i/>
          <w:iCs/>
        </w:rPr>
        <w:t xml:space="preserve">Open BMC will support only </w:t>
      </w:r>
      <w:proofErr w:type="spellStart"/>
      <w:r w:rsidRPr="00D37737">
        <w:rPr>
          <w:i/>
          <w:iCs/>
        </w:rPr>
        <w:t>uni</w:t>
      </w:r>
      <w:proofErr w:type="spellEnd"/>
      <w:r w:rsidRPr="00D37737">
        <w:rPr>
          <w:i/>
          <w:iCs/>
        </w:rPr>
        <w:t>-cast and locally administrated MAC address</w:t>
      </w:r>
      <w:r w:rsidR="005627F8">
        <w:rPr>
          <w:i/>
          <w:iCs/>
        </w:rPr>
        <w:t>.</w:t>
      </w:r>
    </w:p>
    <w:p w14:paraId="10BC5227" w14:textId="4919CA92" w:rsidR="00B4689A" w:rsidRPr="0061798F" w:rsidRDefault="00B4689A" w:rsidP="00B4689A">
      <w:pPr>
        <w:rPr>
          <w:b/>
        </w:rPr>
      </w:pPr>
      <w:r w:rsidRPr="0061798F">
        <w:rPr>
          <w:b/>
        </w:rPr>
        <w:t>Range:</w:t>
      </w:r>
    </w:p>
    <w:p w14:paraId="0E62D02A" w14:textId="7D7D25B7" w:rsidR="00B4689A" w:rsidRDefault="00B4689A" w:rsidP="00B4689A">
      <w:r>
        <w:t>There are 4 ranges of Locally Administered Address Ranges that can be used on a local network:</w:t>
      </w:r>
    </w:p>
    <w:p w14:paraId="33F3BC6F" w14:textId="451CE626" w:rsidR="00B4689A" w:rsidRDefault="00B4689A" w:rsidP="00B4689A">
      <w:r>
        <w:t>x2-xx-xx-xx-xx-xx</w:t>
      </w:r>
    </w:p>
    <w:p w14:paraId="521FEA2D" w14:textId="00B625A3" w:rsidR="00B4689A" w:rsidRDefault="00B4689A" w:rsidP="00B4689A">
      <w:r>
        <w:lastRenderedPageBreak/>
        <w:t>x6-xx-xx-xx-xx-xx</w:t>
      </w:r>
    </w:p>
    <w:p w14:paraId="7A25BA05" w14:textId="66CE8BEB" w:rsidR="00B4689A" w:rsidRDefault="00B4689A" w:rsidP="00B4689A">
      <w:proofErr w:type="spellStart"/>
      <w:r>
        <w:t>xA</w:t>
      </w:r>
      <w:proofErr w:type="spellEnd"/>
      <w:r>
        <w:t>-xx-xx-xx-xx-xx</w:t>
      </w:r>
    </w:p>
    <w:p w14:paraId="01E4D6E9" w14:textId="1CDAAEEF" w:rsidR="00B4689A" w:rsidRDefault="00B4689A" w:rsidP="00B4689A">
      <w:proofErr w:type="spellStart"/>
      <w:r>
        <w:t>xE</w:t>
      </w:r>
      <w:proofErr w:type="spellEnd"/>
      <w:r>
        <w:t>-xx-xx-xx-xx-xx</w:t>
      </w:r>
    </w:p>
    <w:p w14:paraId="651898C8" w14:textId="3DCF7238" w:rsidR="00B4689A" w:rsidRDefault="00B4689A" w:rsidP="00B4689A">
      <w:r>
        <w:t>Where x can be replaced by any hex value</w:t>
      </w:r>
    </w:p>
    <w:p w14:paraId="5A5DA08A" w14:textId="5B52766A" w:rsidR="00D37737" w:rsidRDefault="00D37737" w:rsidP="00B4689A"/>
    <w:p w14:paraId="167557CA" w14:textId="25580314" w:rsidR="00FA5508" w:rsidRPr="00050E4C" w:rsidRDefault="009D3A73" w:rsidP="00DF67E6">
      <w:pPr>
        <w:rPr>
          <w:b/>
          <w:bCs/>
        </w:rPr>
      </w:pPr>
      <w:bookmarkStart w:id="27" w:name="_Toc482710748"/>
      <w:r w:rsidRPr="00050E4C">
        <w:rPr>
          <w:b/>
          <w:bCs/>
        </w:rPr>
        <w:t xml:space="preserve">Establish </w:t>
      </w:r>
      <w:r w:rsidR="00FA5508" w:rsidRPr="00050E4C">
        <w:rPr>
          <w:b/>
          <w:bCs/>
        </w:rPr>
        <w:t>WEB</w:t>
      </w:r>
      <w:bookmarkEnd w:id="27"/>
    </w:p>
    <w:p w14:paraId="3C7AD342" w14:textId="13842EE7" w:rsidR="00D27B07" w:rsidRPr="00D27B07" w:rsidRDefault="009815A6" w:rsidP="00D27B07">
      <w:r>
        <w:t xml:space="preserve">BMC FW supports a web server based on the </w:t>
      </w:r>
      <w:proofErr w:type="spellStart"/>
      <w:r>
        <w:t>bmcweb</w:t>
      </w:r>
      <w:proofErr w:type="spellEnd"/>
      <w:r>
        <w:t xml:space="preserve"> implementation and </w:t>
      </w:r>
      <w:proofErr w:type="spellStart"/>
      <w:r>
        <w:t>web</w:t>
      </w:r>
      <w:r w:rsidR="00EC03D8">
        <w:t>ui-vue</w:t>
      </w:r>
      <w:proofErr w:type="spellEnd"/>
      <w:r>
        <w:t xml:space="preserve"> front end. This can be accessed using the BMC IP address. </w:t>
      </w:r>
    </w:p>
    <w:p w14:paraId="4BFD794B" w14:textId="77777777" w:rsidR="00D27B07" w:rsidRDefault="00D27B07" w:rsidP="00DF67E6">
      <w:r>
        <w:t>The fields are explained as follows:</w:t>
      </w:r>
    </w:p>
    <w:p w14:paraId="56230FAE" w14:textId="77777777" w:rsidR="00D27B07" w:rsidRDefault="00D27B07" w:rsidP="00DF67E6">
      <w:r w:rsidRPr="00B05B80">
        <w:rPr>
          <w:b/>
          <w:bCs/>
        </w:rPr>
        <w:t>Username</w:t>
      </w:r>
      <w:r>
        <w:t xml:space="preserve">: Enter your username in this field. </w:t>
      </w:r>
    </w:p>
    <w:p w14:paraId="1A1D7376" w14:textId="77777777" w:rsidR="00D27B07" w:rsidRDefault="00D27B07" w:rsidP="00DF67E6">
      <w:r w:rsidRPr="00B05B80">
        <w:rPr>
          <w:b/>
          <w:bCs/>
        </w:rPr>
        <w:t>Password</w:t>
      </w:r>
      <w:r>
        <w:t xml:space="preserve">: Enter your password in this field. </w:t>
      </w:r>
    </w:p>
    <w:p w14:paraId="02BEB1C4" w14:textId="58AD6E11" w:rsidR="00D27B07" w:rsidRPr="00B05B80" w:rsidRDefault="00D27B07" w:rsidP="00DF67E6">
      <w:r w:rsidRPr="00282BF3">
        <w:rPr>
          <w:b/>
          <w:bCs/>
        </w:rPr>
        <w:t>Log in</w:t>
      </w:r>
      <w:r w:rsidRPr="00282BF3">
        <w:t xml:space="preserve">: After entering the required credentials, click </w:t>
      </w:r>
      <w:r w:rsidRPr="00D301C3">
        <w:rPr>
          <w:b/>
          <w:bCs/>
        </w:rPr>
        <w:t>Log in</w:t>
      </w:r>
      <w:r w:rsidRPr="00282BF3">
        <w:t xml:space="preserve"> to login to </w:t>
      </w:r>
      <w:proofErr w:type="spellStart"/>
      <w:r w:rsidRPr="005D2BF1">
        <w:t>MegaRAC</w:t>
      </w:r>
      <w:proofErr w:type="spellEnd"/>
      <w:r w:rsidR="00EC03D8" w:rsidRPr="005D2BF1">
        <w:t xml:space="preserve"> </w:t>
      </w:r>
      <w:r w:rsidR="008B5419">
        <w:t xml:space="preserve">community edition </w:t>
      </w:r>
      <w:r w:rsidRPr="005D2BF1">
        <w:t>GUI.</w:t>
      </w:r>
    </w:p>
    <w:p w14:paraId="68B6685E" w14:textId="21CEC657" w:rsidR="00D27B07" w:rsidRDefault="00D27B07" w:rsidP="00D27B07">
      <w:r w:rsidRPr="006C5305">
        <w:t>Once logged</w:t>
      </w:r>
      <w:r w:rsidR="00EC03D8">
        <w:t xml:space="preserve"> successfully</w:t>
      </w:r>
      <w:r w:rsidRPr="006C5305">
        <w:t>, you will get the BMC Overview page as shown below.</w:t>
      </w:r>
    </w:p>
    <w:p w14:paraId="6FC22B3C" w14:textId="42A86C55" w:rsidR="00D27B07" w:rsidRDefault="00050E4C" w:rsidP="00B70AB4">
      <w:pPr>
        <w:pStyle w:val="Figure"/>
      </w:pPr>
      <w:r>
        <w:drawing>
          <wp:inline distT="0" distB="0" distL="0" distR="0" wp14:anchorId="5250C814" wp14:editId="57A3A7C1">
            <wp:extent cx="5943600" cy="2912308"/>
            <wp:effectExtent l="19050" t="19050" r="19050" b="21590"/>
            <wp:docPr id="129740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0786" name="Picture 1" descr="A screenshot of a computer&#10;&#10;Description automatically generated"/>
                    <pic:cNvPicPr/>
                  </pic:nvPicPr>
                  <pic:blipFill>
                    <a:blip r:embed="rId17"/>
                    <a:stretch>
                      <a:fillRect/>
                    </a:stretch>
                  </pic:blipFill>
                  <pic:spPr>
                    <a:xfrm>
                      <a:off x="0" y="0"/>
                      <a:ext cx="5943600" cy="2912308"/>
                    </a:xfrm>
                    <a:prstGeom prst="rect">
                      <a:avLst/>
                    </a:prstGeom>
                    <a:ln>
                      <a:solidFill>
                        <a:schemeClr val="tx1"/>
                      </a:solidFill>
                    </a:ln>
                  </pic:spPr>
                </pic:pic>
              </a:graphicData>
            </a:graphic>
          </wp:inline>
        </w:drawing>
      </w:r>
    </w:p>
    <w:p w14:paraId="635E70BA" w14:textId="77777777" w:rsidR="00D27B07" w:rsidRDefault="00D27B07" w:rsidP="00DF67E6">
      <w:r>
        <w:t xml:space="preserve">Quick buttons at the top right panel in </w:t>
      </w:r>
      <w:r w:rsidRPr="00323F5B">
        <w:rPr>
          <w:b/>
          <w:bCs/>
        </w:rPr>
        <w:t>Overview</w:t>
      </w:r>
      <w:r>
        <w:t xml:space="preserve"> page:</w:t>
      </w:r>
    </w:p>
    <w:p w14:paraId="39177C11" w14:textId="77777777" w:rsidR="00D27B07" w:rsidRDefault="00D27B07" w:rsidP="00D91D9D">
      <w:pPr>
        <w:pStyle w:val="ListNumber2"/>
        <w:numPr>
          <w:ilvl w:val="0"/>
          <w:numId w:val="30"/>
        </w:numPr>
        <w:tabs>
          <w:tab w:val="clear" w:pos="720"/>
          <w:tab w:val="num" w:pos="1077"/>
        </w:tabs>
        <w:ind w:left="1077"/>
      </w:pPr>
      <w:r w:rsidRPr="00D27B07">
        <w:rPr>
          <w:b/>
          <w:bCs/>
        </w:rPr>
        <w:t>Health</w:t>
      </w:r>
      <w:r>
        <w:t xml:space="preserve"> - Click </w:t>
      </w:r>
      <w:r w:rsidRPr="00D27B07">
        <w:rPr>
          <w:b/>
          <w:bCs/>
        </w:rPr>
        <w:t>Health</w:t>
      </w:r>
      <w:r>
        <w:t xml:space="preserve"> will redirect to </w:t>
      </w:r>
      <w:r w:rsidRPr="00D27B07">
        <w:rPr>
          <w:b/>
          <w:bCs/>
        </w:rPr>
        <w:t xml:space="preserve">Event Logs </w:t>
      </w:r>
      <w:r w:rsidRPr="00323F5B">
        <w:t>page</w:t>
      </w:r>
      <w:r>
        <w:t>.</w:t>
      </w:r>
    </w:p>
    <w:p w14:paraId="54FF729D" w14:textId="77777777" w:rsidR="00D27B07" w:rsidRDefault="00D27B07">
      <w:pPr>
        <w:pStyle w:val="ListNumber2"/>
        <w:tabs>
          <w:tab w:val="num" w:pos="1077"/>
        </w:tabs>
        <w:ind w:left="1077"/>
      </w:pPr>
      <w:r w:rsidRPr="004C382B">
        <w:rPr>
          <w:b/>
          <w:bCs/>
        </w:rPr>
        <w:t>Power</w:t>
      </w:r>
      <w:r>
        <w:t xml:space="preserve"> - Click </w:t>
      </w:r>
      <w:r w:rsidRPr="004C382B">
        <w:rPr>
          <w:b/>
          <w:bCs/>
        </w:rPr>
        <w:t>Power</w:t>
      </w:r>
      <w:r>
        <w:t xml:space="preserve"> will redirect to </w:t>
      </w:r>
      <w:r w:rsidRPr="004F0FCA">
        <w:rPr>
          <w:b/>
          <w:bCs/>
        </w:rPr>
        <w:t>Server power operations</w:t>
      </w:r>
      <w:r>
        <w:rPr>
          <w:b/>
          <w:bCs/>
        </w:rPr>
        <w:t xml:space="preserve"> </w:t>
      </w:r>
      <w:r w:rsidRPr="004C382B">
        <w:t>page</w:t>
      </w:r>
      <w:r>
        <w:t>.</w:t>
      </w:r>
    </w:p>
    <w:p w14:paraId="66DCD417" w14:textId="77777777" w:rsidR="00D27B07" w:rsidRDefault="00D27B07">
      <w:pPr>
        <w:pStyle w:val="ListNumber2"/>
        <w:tabs>
          <w:tab w:val="num" w:pos="1077"/>
        </w:tabs>
        <w:ind w:left="1077"/>
      </w:pPr>
      <w:r w:rsidRPr="00323F5B">
        <w:rPr>
          <w:b/>
          <w:bCs/>
        </w:rPr>
        <w:t>Refresh</w:t>
      </w:r>
      <w:r>
        <w:t xml:space="preserve"> - It helps to refresh the current window.</w:t>
      </w:r>
    </w:p>
    <w:p w14:paraId="40C15524" w14:textId="54F908FA" w:rsidR="00D27B07" w:rsidRPr="006D0A0D" w:rsidRDefault="00D27B07">
      <w:pPr>
        <w:pStyle w:val="ListNumber2"/>
        <w:tabs>
          <w:tab w:val="num" w:pos="1077"/>
        </w:tabs>
        <w:ind w:left="1077"/>
      </w:pPr>
      <w:r w:rsidRPr="00323F5B">
        <w:rPr>
          <w:b/>
          <w:bCs/>
        </w:rPr>
        <w:t>Root</w:t>
      </w:r>
      <w:r>
        <w:rPr>
          <w:b/>
          <w:bCs/>
        </w:rPr>
        <w:t xml:space="preserve"> - </w:t>
      </w:r>
      <w:r>
        <w:t xml:space="preserve">Click </w:t>
      </w:r>
      <w:r w:rsidRPr="004C382B">
        <w:rPr>
          <w:b/>
          <w:bCs/>
        </w:rPr>
        <w:t>Root</w:t>
      </w:r>
      <w:r>
        <w:t xml:space="preserve"> </w:t>
      </w:r>
      <w:r w:rsidRPr="0086295C">
        <w:rPr>
          <w:b/>
          <w:bCs/>
        </w:rPr>
        <w:t xml:space="preserve">-&gt; </w:t>
      </w:r>
      <w:r w:rsidR="006D0A0D">
        <w:t xml:space="preserve">navigate </w:t>
      </w:r>
      <w:r>
        <w:t xml:space="preserve">to </w:t>
      </w:r>
      <w:r w:rsidRPr="004F0FCA">
        <w:rPr>
          <w:b/>
          <w:bCs/>
        </w:rPr>
        <w:t>Profile Setting</w:t>
      </w:r>
      <w:r>
        <w:t xml:space="preserve"> page to find </w:t>
      </w:r>
      <w:r w:rsidRPr="00A42F69">
        <w:t>Profile information, Change password</w:t>
      </w:r>
      <w:r>
        <w:t xml:space="preserve">, </w:t>
      </w:r>
      <w:r w:rsidRPr="00A42F69">
        <w:t>Time</w:t>
      </w:r>
      <w:r w:rsidR="00A47B8E">
        <w:t xml:space="preserve"> </w:t>
      </w:r>
      <w:r w:rsidRPr="00A42F69">
        <w:t>zone</w:t>
      </w:r>
      <w:r>
        <w:t>.</w:t>
      </w:r>
      <w:r w:rsidRPr="00A42F69">
        <w:t xml:space="preserve"> </w:t>
      </w:r>
      <w:r>
        <w:t xml:space="preserve">and </w:t>
      </w:r>
      <w:r w:rsidRPr="004C382B">
        <w:rPr>
          <w:b/>
          <w:bCs/>
        </w:rPr>
        <w:t>logout</w:t>
      </w:r>
      <w:r>
        <w:rPr>
          <w:b/>
          <w:bCs/>
        </w:rPr>
        <w:t xml:space="preserve"> </w:t>
      </w:r>
      <w:r>
        <w:t>which will come back to the Login page</w:t>
      </w:r>
      <w:r>
        <w:rPr>
          <w:b/>
          <w:bCs/>
        </w:rPr>
        <w:t>.</w:t>
      </w:r>
    </w:p>
    <w:p w14:paraId="3E9FDE21" w14:textId="77777777" w:rsidR="00155BB3" w:rsidRPr="001B42DD" w:rsidRDefault="00155BB3" w:rsidP="00DF67E6">
      <w:pPr>
        <w:pStyle w:val="Heading1"/>
      </w:pPr>
      <w:bookmarkStart w:id="28" w:name="_Toc493496645"/>
      <w:bookmarkStart w:id="29" w:name="_Toc211962944"/>
      <w:r>
        <w:lastRenderedPageBreak/>
        <w:t>BMC Debug Console</w:t>
      </w:r>
      <w:bookmarkEnd w:id="28"/>
      <w:bookmarkEnd w:id="29"/>
    </w:p>
    <w:p w14:paraId="16195DD3" w14:textId="77777777" w:rsidR="00F42945" w:rsidRPr="00CE2FB3" w:rsidRDefault="00F42945" w:rsidP="009D7F95">
      <w:pPr>
        <w:pStyle w:val="Heading2"/>
      </w:pPr>
      <w:bookmarkStart w:id="30" w:name="_Toc211962945"/>
      <w:r>
        <w:t>Minicom Configuration</w:t>
      </w:r>
      <w:bookmarkEnd w:id="30"/>
    </w:p>
    <w:p w14:paraId="66312637" w14:textId="77777777" w:rsidR="00155BB3" w:rsidRPr="00EF21B1" w:rsidRDefault="00155BB3" w:rsidP="0078403B">
      <w:proofErr w:type="gramStart"/>
      <w:r w:rsidRPr="00EF21B1">
        <w:t>In order to</w:t>
      </w:r>
      <w:proofErr w:type="gramEnd"/>
      <w:r w:rsidRPr="00EF21B1">
        <w:t xml:space="preserve"> get correct BMC Debug console, </w:t>
      </w:r>
      <w:proofErr w:type="gramStart"/>
      <w:r w:rsidRPr="00EF21B1">
        <w:t>user</w:t>
      </w:r>
      <w:proofErr w:type="gramEnd"/>
      <w:r w:rsidRPr="00EF21B1">
        <w:t xml:space="preserve"> should configure following, apart from ‘TTY to USB serial cable’ connections from server to minicom machine. Here minicom machine can be any machine where user can get access to BMC debug console.</w:t>
      </w:r>
    </w:p>
    <w:p w14:paraId="0693FF86" w14:textId="77777777" w:rsidR="00155BB3" w:rsidRPr="00594A4E" w:rsidRDefault="00155BB3" w:rsidP="0078403B">
      <w:pPr>
        <w:rPr>
          <w:b/>
        </w:rPr>
      </w:pPr>
      <w:r w:rsidRPr="00594A4E">
        <w:rPr>
          <w:b/>
        </w:rPr>
        <w:t xml:space="preserve">When using Ubuntu as minicom machine, </w:t>
      </w:r>
    </w:p>
    <w:p w14:paraId="76BE6E99" w14:textId="3F123C0E" w:rsidR="00155BB3" w:rsidRPr="00EF21B1" w:rsidRDefault="00155BB3" w:rsidP="00D91D9D">
      <w:pPr>
        <w:pStyle w:val="ListNumber3"/>
        <w:numPr>
          <w:ilvl w:val="0"/>
          <w:numId w:val="32"/>
        </w:numPr>
      </w:pPr>
      <w:r w:rsidRPr="00EF21B1">
        <w:t>Open a terminal and type “</w:t>
      </w:r>
      <w:proofErr w:type="spellStart"/>
      <w:r w:rsidRPr="00EF21B1">
        <w:t>dm</w:t>
      </w:r>
      <w:r w:rsidR="00013FBC">
        <w:t>e</w:t>
      </w:r>
      <w:r w:rsidRPr="00EF21B1">
        <w:t>sg</w:t>
      </w:r>
      <w:proofErr w:type="spellEnd"/>
      <w:r w:rsidRPr="00EF21B1">
        <w:t xml:space="preserve"> | grep </w:t>
      </w:r>
      <w:proofErr w:type="spellStart"/>
      <w:r w:rsidRPr="00EF21B1">
        <w:t>tty</w:t>
      </w:r>
      <w:proofErr w:type="spellEnd"/>
      <w:r w:rsidRPr="00EF21B1">
        <w:t xml:space="preserve">” which gives you in which </w:t>
      </w:r>
      <w:proofErr w:type="spellStart"/>
      <w:r w:rsidRPr="00EF21B1">
        <w:t>tty</w:t>
      </w:r>
      <w:proofErr w:type="spellEnd"/>
      <w:r w:rsidRPr="00EF21B1">
        <w:t xml:space="preserve"> device, the TTY to USB cable active.</w:t>
      </w:r>
    </w:p>
    <w:p w14:paraId="02A5E942" w14:textId="77777777" w:rsidR="00155BB3" w:rsidRPr="00EF21B1" w:rsidRDefault="00155BB3">
      <w:pPr>
        <w:pStyle w:val="ListNumber3"/>
      </w:pPr>
      <w:r w:rsidRPr="00EF21B1">
        <w:t xml:space="preserve">Install ‘minicom’ if not already available. By giving “apt-get install minicom”. If you already have minicom installed, type “minicom </w:t>
      </w:r>
      <w:proofErr w:type="spellStart"/>
      <w:r w:rsidRPr="00EF21B1">
        <w:t>ttyUSB</w:t>
      </w:r>
      <w:proofErr w:type="spellEnd"/>
      <w:r w:rsidRPr="00EF21B1">
        <w:t xml:space="preserve">&lt;x&gt;” </w:t>
      </w:r>
      <w:proofErr w:type="gramStart"/>
      <w:r w:rsidRPr="00EF21B1">
        <w:t>in order to</w:t>
      </w:r>
      <w:proofErr w:type="gramEnd"/>
      <w:r w:rsidRPr="00EF21B1">
        <w:t xml:space="preserve"> get the debug console.</w:t>
      </w:r>
    </w:p>
    <w:p w14:paraId="31F23E40" w14:textId="77777777" w:rsidR="00155BB3" w:rsidRPr="00EF21B1" w:rsidRDefault="00155BB3">
      <w:pPr>
        <w:pStyle w:val="ListNumber3"/>
      </w:pPr>
      <w:r w:rsidRPr="00EF21B1">
        <w:t xml:space="preserve">Press ‘Ctrl + a + o’ which will show ‘configuration’ grid. From there, traverse down to “Serial Port Setup” hit enter. Following parameters are observed. </w:t>
      </w:r>
    </w:p>
    <w:p w14:paraId="354AFCB6" w14:textId="77777777" w:rsidR="00155BB3" w:rsidRPr="00EF21B1" w:rsidRDefault="00155BB3" w:rsidP="00EA7FC3">
      <w:pPr>
        <w:pStyle w:val="ListBullet4"/>
      </w:pPr>
      <w:r w:rsidRPr="00EF21B1">
        <w:t>Press ‘A’ – and set ‘Serial Device’ with ‘/dev/</w:t>
      </w:r>
      <w:proofErr w:type="spellStart"/>
      <w:r w:rsidRPr="00EF21B1">
        <w:t>ttyUSB</w:t>
      </w:r>
      <w:proofErr w:type="spellEnd"/>
      <w:r w:rsidRPr="00EF21B1">
        <w:t>&lt;x&gt;’</w:t>
      </w:r>
    </w:p>
    <w:p w14:paraId="18CDAC55" w14:textId="77777777" w:rsidR="00155BB3" w:rsidRPr="00EF21B1" w:rsidRDefault="00155BB3" w:rsidP="00EA7FC3">
      <w:pPr>
        <w:pStyle w:val="ListBullet4"/>
      </w:pPr>
      <w:r w:rsidRPr="00EF21B1">
        <w:t>Press ‘E’ – and cho</w:t>
      </w:r>
      <w:r w:rsidR="00120560">
        <w:t>o</w:t>
      </w:r>
      <w:r w:rsidRPr="00EF21B1">
        <w:t>se 115200 8N1 as ‘Bps’</w:t>
      </w:r>
    </w:p>
    <w:p w14:paraId="25590708" w14:textId="77777777" w:rsidR="00155BB3" w:rsidRPr="00EF21B1" w:rsidRDefault="00155BB3" w:rsidP="00EA7FC3">
      <w:pPr>
        <w:pStyle w:val="ListBullet4"/>
      </w:pPr>
      <w:r w:rsidRPr="00EF21B1">
        <w:t xml:space="preserve">Press ‘G’ – </w:t>
      </w:r>
      <w:r w:rsidR="00120560" w:rsidRPr="00EF21B1">
        <w:t>cho</w:t>
      </w:r>
      <w:r w:rsidR="00120560">
        <w:t>o</w:t>
      </w:r>
      <w:r w:rsidR="00120560" w:rsidRPr="00EF21B1">
        <w:t xml:space="preserve">se </w:t>
      </w:r>
      <w:r w:rsidRPr="00EF21B1">
        <w:t>‘Hardware Flow Control’ as ‘No’</w:t>
      </w:r>
    </w:p>
    <w:p w14:paraId="636F82B0" w14:textId="77777777" w:rsidR="00155BB3" w:rsidRPr="00EF21B1" w:rsidRDefault="00155BB3" w:rsidP="00EA7FC3">
      <w:pPr>
        <w:pStyle w:val="ListBullet4"/>
      </w:pPr>
      <w:r w:rsidRPr="00EF21B1">
        <w:t>Press ‘H’ – cho</w:t>
      </w:r>
      <w:r w:rsidR="00120560">
        <w:t>os</w:t>
      </w:r>
      <w:r w:rsidRPr="00EF21B1">
        <w:t xml:space="preserve">e ‘Software Flow Control’ as ‘No’ </w:t>
      </w:r>
    </w:p>
    <w:p w14:paraId="47F59066" w14:textId="77777777" w:rsidR="00155BB3" w:rsidRPr="00EF21B1" w:rsidRDefault="00155BB3" w:rsidP="00686665">
      <w:pPr>
        <w:ind w:firstLine="360"/>
      </w:pPr>
      <w:r w:rsidRPr="00EF21B1">
        <w:t xml:space="preserve">After setting all the parameters, it should look like below. </w:t>
      </w:r>
    </w:p>
    <w:p w14:paraId="32B17990" w14:textId="77777777" w:rsidR="00155BB3" w:rsidRPr="00CE2FB3" w:rsidRDefault="00155BB3" w:rsidP="00415855">
      <w:pPr>
        <w:pStyle w:val="Figure"/>
      </w:pPr>
      <w:r w:rsidRPr="00415855">
        <w:drawing>
          <wp:inline distT="0" distB="0" distL="0" distR="0" wp14:anchorId="3B122A3A" wp14:editId="7CE3F68B">
            <wp:extent cx="4473245" cy="2395767"/>
            <wp:effectExtent l="19050" t="19050" r="22860"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70811_16190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82150" cy="2400536"/>
                    </a:xfrm>
                    <a:prstGeom prst="rect">
                      <a:avLst/>
                    </a:prstGeom>
                    <a:ln>
                      <a:solidFill>
                        <a:schemeClr val="tx1"/>
                      </a:solidFill>
                    </a:ln>
                  </pic:spPr>
                </pic:pic>
              </a:graphicData>
            </a:graphic>
          </wp:inline>
        </w:drawing>
      </w:r>
    </w:p>
    <w:p w14:paraId="5D91615A" w14:textId="77777777" w:rsidR="00155BB3" w:rsidRPr="00EF21B1" w:rsidRDefault="00155BB3">
      <w:pPr>
        <w:pStyle w:val="ListNumber3"/>
      </w:pPr>
      <w:r w:rsidRPr="00CE2FB3">
        <w:t>Press</w:t>
      </w:r>
      <w:r w:rsidRPr="00EF21B1">
        <w:t xml:space="preserve"> ‘Enter’ after setting all the parameters, which will take you back to ‘configuration’ grid, traverse down to ‘Save Setup as </w:t>
      </w:r>
      <w:proofErr w:type="spellStart"/>
      <w:r w:rsidRPr="00EF21B1">
        <w:t>ttyUSB</w:t>
      </w:r>
      <w:proofErr w:type="spellEnd"/>
      <w:r w:rsidRPr="00EF21B1">
        <w:t>&lt;x&gt;’ and save your configurations. And then ‘exit’</w:t>
      </w:r>
    </w:p>
    <w:p w14:paraId="2D50A3F2" w14:textId="77777777" w:rsidR="00155BB3" w:rsidRPr="00EF21B1" w:rsidRDefault="00155BB3">
      <w:pPr>
        <w:pStyle w:val="ListNumber3"/>
      </w:pPr>
      <w:r w:rsidRPr="00EF21B1">
        <w:t>Now close the minicom session by giving ‘Ctrl + a + q’ and reopen the session. After that users should be having decent BMC Debug Console.</w:t>
      </w:r>
    </w:p>
    <w:p w14:paraId="09AE441F" w14:textId="77777777" w:rsidR="008F7EE6" w:rsidRDefault="008F7EE6" w:rsidP="00DF67E6">
      <w:r>
        <w:br w:type="page"/>
      </w:r>
    </w:p>
    <w:p w14:paraId="0436C1B0" w14:textId="77777777" w:rsidR="00155BB3" w:rsidRPr="00594A4E" w:rsidRDefault="00155BB3" w:rsidP="0078403B">
      <w:pPr>
        <w:rPr>
          <w:b/>
        </w:rPr>
      </w:pPr>
      <w:r w:rsidRPr="00594A4E">
        <w:rPr>
          <w:b/>
        </w:rPr>
        <w:lastRenderedPageBreak/>
        <w:t xml:space="preserve">When using Windows as Minicom Machine, </w:t>
      </w:r>
    </w:p>
    <w:p w14:paraId="43B11E6E" w14:textId="77777777" w:rsidR="00155BB3" w:rsidRPr="00EF21B1" w:rsidRDefault="00155BB3" w:rsidP="00D91D9D">
      <w:pPr>
        <w:pStyle w:val="ListNumber3"/>
        <w:numPr>
          <w:ilvl w:val="0"/>
          <w:numId w:val="24"/>
        </w:numPr>
      </w:pPr>
      <w:proofErr w:type="gramStart"/>
      <w:r w:rsidRPr="00EF21B1">
        <w:t>User needs</w:t>
      </w:r>
      <w:proofErr w:type="gramEnd"/>
      <w:r w:rsidRPr="00EF21B1">
        <w:t xml:space="preserve"> to </w:t>
      </w:r>
      <w:proofErr w:type="gramStart"/>
      <w:r w:rsidRPr="00EF21B1">
        <w:t>install drivers for</w:t>
      </w:r>
      <w:proofErr w:type="gramEnd"/>
      <w:r w:rsidRPr="00EF21B1">
        <w:t xml:space="preserve"> TTY to USB </w:t>
      </w:r>
      <w:proofErr w:type="gramStart"/>
      <w:r w:rsidRPr="00EF21B1">
        <w:t>cable</w:t>
      </w:r>
      <w:proofErr w:type="gramEnd"/>
      <w:r w:rsidRPr="00EF21B1">
        <w:t xml:space="preserve"> for the first time. Following link can be used for getting drivers. </w:t>
      </w:r>
    </w:p>
    <w:p w14:paraId="7CE94337" w14:textId="77777777" w:rsidR="00155BB3" w:rsidRPr="00EF21B1" w:rsidRDefault="00155BB3" w:rsidP="00DF67E6">
      <w:hyperlink r:id="rId19" w:history="1">
        <w:r w:rsidRPr="00EF21B1">
          <w:rPr>
            <w:rStyle w:val="Hyperlink"/>
          </w:rPr>
          <w:t>https://learn.adafruit.com/adafruits-raspberry-pi-lesson-5-using-a-console-cable/software-installation-windows</w:t>
        </w:r>
      </w:hyperlink>
    </w:p>
    <w:p w14:paraId="1BC48C58" w14:textId="77777777" w:rsidR="00155BB3" w:rsidRDefault="00155BB3">
      <w:pPr>
        <w:pStyle w:val="ListNumber3"/>
      </w:pPr>
      <w:r w:rsidRPr="00EF21B1">
        <w:t xml:space="preserve">After successful installation of drivers, plug in the USB to minicom machine, and go </w:t>
      </w:r>
      <w:proofErr w:type="gramStart"/>
      <w:r w:rsidRPr="00EF21B1">
        <w:t>to, ‘</w:t>
      </w:r>
      <w:proofErr w:type="gramEnd"/>
      <w:r w:rsidRPr="00EF21B1">
        <w:t>Device Manager’ -&gt; ‘Serial COM ports’ and find out on which COM Port</w:t>
      </w:r>
      <w:r w:rsidR="00B52147">
        <w:t>,</w:t>
      </w:r>
      <w:r w:rsidRPr="00EF21B1">
        <w:t xml:space="preserve"> the device is populated.</w:t>
      </w:r>
    </w:p>
    <w:p w14:paraId="5E48CD14" w14:textId="77777777" w:rsidR="00040D01" w:rsidRPr="00EF21B1" w:rsidRDefault="00040D01" w:rsidP="00DF67E6"/>
    <w:p w14:paraId="29F0728D" w14:textId="35B7B77F" w:rsidR="00155BB3" w:rsidRPr="00EF21B1" w:rsidRDefault="00B70AB4">
      <w:pPr>
        <w:pStyle w:val="ListNumber3"/>
      </w:pPr>
      <w:r w:rsidRPr="00EF21B1">
        <w:t xml:space="preserve">Open Putty </w:t>
      </w:r>
      <w:r w:rsidRPr="00B52147">
        <w:t>terminal</w:t>
      </w:r>
      <w:r w:rsidR="00155BB3" w:rsidRPr="00EF21B1">
        <w:t xml:space="preserve"> chose the last section ‘Serial’ from ‘Category’. On right side, user gets following options</w:t>
      </w:r>
    </w:p>
    <w:p w14:paraId="08674F7C" w14:textId="77777777" w:rsidR="00155BB3" w:rsidRPr="00EF21B1" w:rsidRDefault="00155BB3" w:rsidP="00DF67E6">
      <w:r w:rsidRPr="00EF21B1">
        <w:t>‘Serial line to connect to’ -&gt; mention whatever the COM port observed from step 2.</w:t>
      </w:r>
    </w:p>
    <w:p w14:paraId="7E610DBA" w14:textId="77777777" w:rsidR="00155BB3" w:rsidRPr="00EF21B1" w:rsidRDefault="00155BB3" w:rsidP="00DF67E6">
      <w:r w:rsidRPr="00EF21B1">
        <w:t>‘Speed’ -&gt; set as ‘115200’</w:t>
      </w:r>
    </w:p>
    <w:p w14:paraId="6C5895EC" w14:textId="77777777" w:rsidR="00155BB3" w:rsidRPr="00EF21B1" w:rsidRDefault="00155BB3" w:rsidP="00DF67E6">
      <w:r w:rsidRPr="00EF21B1">
        <w:t xml:space="preserve">‘Data bits’ -&gt; set as ‘8’ </w:t>
      </w:r>
    </w:p>
    <w:p w14:paraId="1D7C7A98" w14:textId="77777777" w:rsidR="00155BB3" w:rsidRPr="00EF21B1" w:rsidRDefault="00155BB3" w:rsidP="00DF67E6">
      <w:r w:rsidRPr="00EF21B1">
        <w:t>‘Stop bits’ -&gt; set as ‘1’</w:t>
      </w:r>
    </w:p>
    <w:p w14:paraId="4B77D66F" w14:textId="77777777" w:rsidR="00155BB3" w:rsidRPr="00EF21B1" w:rsidRDefault="00155BB3" w:rsidP="00DF67E6">
      <w:r w:rsidRPr="00EF21B1">
        <w:t>‘Parity’-&gt; set as ‘None’</w:t>
      </w:r>
    </w:p>
    <w:p w14:paraId="4F6A4986" w14:textId="77777777" w:rsidR="00155BB3" w:rsidRPr="00EF21B1" w:rsidRDefault="00155BB3" w:rsidP="00DF67E6">
      <w:r w:rsidRPr="00EF21B1">
        <w:t>‘Flow Control’ -&gt;set as ‘XON/XOFF’</w:t>
      </w:r>
    </w:p>
    <w:p w14:paraId="3B93746B" w14:textId="77777777" w:rsidR="00155BB3" w:rsidRPr="00EF21B1" w:rsidRDefault="00155BB3">
      <w:pPr>
        <w:pStyle w:val="ListNumber3"/>
      </w:pPr>
      <w:r w:rsidRPr="00EF21B1">
        <w:t>Hit ‘Open’ at the end to start accessing the BMC Debug Console.</w:t>
      </w:r>
    </w:p>
    <w:p w14:paraId="22E60570" w14:textId="77777777" w:rsidR="00155BB3" w:rsidRPr="00CE2FB3" w:rsidRDefault="00F42945">
      <w:pPr>
        <w:pStyle w:val="Heading2"/>
      </w:pPr>
      <w:bookmarkStart w:id="31" w:name="_Toc490139459"/>
      <w:bookmarkStart w:id="32" w:name="_Toc493496646"/>
      <w:bookmarkStart w:id="33" w:name="_Toc211962946"/>
      <w:proofErr w:type="spellStart"/>
      <w:r>
        <w:t>U</w:t>
      </w:r>
      <w:r w:rsidR="00155BB3">
        <w:t>boot</w:t>
      </w:r>
      <w:bookmarkEnd w:id="31"/>
      <w:bookmarkEnd w:id="32"/>
      <w:bookmarkEnd w:id="33"/>
      <w:proofErr w:type="spellEnd"/>
    </w:p>
    <w:p w14:paraId="574389F1" w14:textId="5719CB1B" w:rsidR="18BF610C" w:rsidRDefault="18BF610C" w:rsidP="09A5596F">
      <w:r>
        <w:t xml:space="preserve">By </w:t>
      </w:r>
      <w:r w:rsidR="00C62CD1">
        <w:t>default,</w:t>
      </w:r>
      <w:r>
        <w:t xml:space="preserve"> auto delay is not configured when debug-tweaks is disabled. User </w:t>
      </w:r>
      <w:proofErr w:type="gramStart"/>
      <w:r>
        <w:t>ha</w:t>
      </w:r>
      <w:r w:rsidR="70650433">
        <w:t xml:space="preserve">s </w:t>
      </w:r>
      <w:r>
        <w:t>to</w:t>
      </w:r>
      <w:proofErr w:type="gramEnd"/>
      <w:r>
        <w:t xml:space="preserve"> enable the deb</w:t>
      </w:r>
      <w:r w:rsidR="42EA4A04">
        <w:t>ug-tweaks to stop the BMC in –boot.</w:t>
      </w:r>
    </w:p>
    <w:p w14:paraId="2E81AFBC" w14:textId="24FDE230" w:rsidR="4FB776CC" w:rsidRDefault="4FB776CC" w:rsidP="09A5596F">
      <w:r>
        <w:t>Uncomment EXTRA_IMAGE_FEATURES += "debug-tweaks" in build/conf/</w:t>
      </w:r>
      <w:proofErr w:type="spellStart"/>
      <w:r>
        <w:t>local.conf</w:t>
      </w:r>
      <w:proofErr w:type="spellEnd"/>
    </w:p>
    <w:p w14:paraId="6D6B67FC" w14:textId="5986C9A5" w:rsidR="00155BB3" w:rsidRPr="00EF21B1" w:rsidRDefault="00EA7FC3" w:rsidP="00594A4E">
      <w:r w:rsidRPr="00EF21B1">
        <w:t>Users</w:t>
      </w:r>
      <w:r w:rsidR="00155BB3" w:rsidRPr="00EF21B1">
        <w:t xml:space="preserve"> can get to </w:t>
      </w:r>
      <w:proofErr w:type="spellStart"/>
      <w:r w:rsidR="00155BB3" w:rsidRPr="00EF21B1">
        <w:t>uboot</w:t>
      </w:r>
      <w:proofErr w:type="spellEnd"/>
      <w:r w:rsidR="00155BB3" w:rsidRPr="00EF21B1">
        <w:t xml:space="preserve"> prompt via 2 ways, mainly during AC Power ON or by issuing ‘reboot’ </w:t>
      </w:r>
      <w:r w:rsidR="00601AED">
        <w:t>BMC</w:t>
      </w:r>
      <w:r w:rsidR="00155BB3" w:rsidRPr="00EF21B1">
        <w:t xml:space="preserve">. </w:t>
      </w:r>
    </w:p>
    <w:p w14:paraId="4C8127A1" w14:textId="77777777" w:rsidR="00155BB3" w:rsidRPr="00EF21B1" w:rsidRDefault="00155BB3" w:rsidP="00D91D9D">
      <w:pPr>
        <w:pStyle w:val="ListNumber3"/>
        <w:numPr>
          <w:ilvl w:val="0"/>
          <w:numId w:val="25"/>
        </w:numPr>
      </w:pPr>
      <w:proofErr w:type="gramStart"/>
      <w:r w:rsidRPr="00EF21B1">
        <w:t>In order to</w:t>
      </w:r>
      <w:proofErr w:type="gramEnd"/>
      <w:r w:rsidRPr="00EF21B1">
        <w:t xml:space="preserve"> get </w:t>
      </w:r>
      <w:proofErr w:type="spellStart"/>
      <w:r w:rsidRPr="00EF21B1">
        <w:t>uboot</w:t>
      </w:r>
      <w:proofErr w:type="spellEnd"/>
      <w:r w:rsidRPr="00EF21B1">
        <w:t xml:space="preserve"> prompt upon AC power on, user should press and hold the “Esc or Del” key as soon as AC power is applied, until redirected to </w:t>
      </w:r>
      <w:proofErr w:type="spellStart"/>
      <w:r w:rsidRPr="00EF21B1">
        <w:t>uboot</w:t>
      </w:r>
      <w:proofErr w:type="spellEnd"/>
      <w:r w:rsidRPr="00EF21B1">
        <w:t xml:space="preserve"> prompt.</w:t>
      </w:r>
    </w:p>
    <w:p w14:paraId="11DA39B6" w14:textId="041B622B" w:rsidR="00155BB3" w:rsidRPr="00EF21B1" w:rsidRDefault="00155BB3" w:rsidP="00DF67E6">
      <w:r w:rsidRPr="00EF21B1">
        <w:t xml:space="preserve">Sometimes, user may not succeed in getting to </w:t>
      </w:r>
      <w:proofErr w:type="spellStart"/>
      <w:r w:rsidRPr="00EF21B1">
        <w:t>uboot</w:t>
      </w:r>
      <w:proofErr w:type="spellEnd"/>
      <w:r w:rsidRPr="00EF21B1">
        <w:t xml:space="preserve"> as, ‘</w:t>
      </w:r>
      <w:proofErr w:type="spellStart"/>
      <w:r w:rsidRPr="00EF21B1">
        <w:t>bootdelay</w:t>
      </w:r>
      <w:proofErr w:type="spellEnd"/>
      <w:r w:rsidRPr="00EF21B1">
        <w:t xml:space="preserve">’ environment variable in </w:t>
      </w:r>
      <w:proofErr w:type="spellStart"/>
      <w:r w:rsidRPr="00EF21B1">
        <w:t>uboot</w:t>
      </w:r>
      <w:proofErr w:type="spellEnd"/>
      <w:r w:rsidRPr="00EF21B1">
        <w:t xml:space="preserve"> is ‘0’ initially. Which means as soon as AC power is applied to board, BMC starts booting to Linux, within ‘0’ seconds of delay or in other terms no delay. In such cases, </w:t>
      </w:r>
      <w:r w:rsidR="00CA092C" w:rsidRPr="00EF21B1">
        <w:t>the user</w:t>
      </w:r>
      <w:r w:rsidRPr="00EF21B1">
        <w:t xml:space="preserve"> should wait till BMC boots to Linux completely. And follow next method mentioned below.</w:t>
      </w:r>
    </w:p>
    <w:p w14:paraId="7BE4B602" w14:textId="77777777" w:rsidR="00155BB3" w:rsidRPr="00EF21B1" w:rsidRDefault="00155BB3">
      <w:pPr>
        <w:pStyle w:val="ListNumber3"/>
      </w:pPr>
      <w:r w:rsidRPr="00EF21B1">
        <w:t xml:space="preserve">Please refer “Section 12.3 BMC Debug Console: BMC Linux shell prompt” to get access to BMC Linux prompt. </w:t>
      </w:r>
    </w:p>
    <w:p w14:paraId="10276217" w14:textId="77777777" w:rsidR="00155BB3" w:rsidRPr="00EF21B1" w:rsidRDefault="00155BB3" w:rsidP="00DF67E6">
      <w:r w:rsidRPr="00EF21B1">
        <w:t xml:space="preserve">From BMC Linux shell prompt, issue ‘reboot’ command and press and hold the “Esc or Del” key until redirected to </w:t>
      </w:r>
      <w:proofErr w:type="spellStart"/>
      <w:r w:rsidRPr="00EF21B1">
        <w:t>uboot</w:t>
      </w:r>
      <w:proofErr w:type="spellEnd"/>
      <w:r w:rsidRPr="00EF21B1">
        <w:t xml:space="preserve"> prompt. </w:t>
      </w:r>
    </w:p>
    <w:p w14:paraId="51EACD78" w14:textId="77777777" w:rsidR="00155BB3" w:rsidRPr="00EF21B1" w:rsidRDefault="00155BB3" w:rsidP="009A04CD">
      <w:pPr>
        <w:ind w:firstLine="360"/>
      </w:pPr>
      <w:r w:rsidRPr="00EF21B1">
        <w:t>User may optionally set ‘</w:t>
      </w:r>
      <w:proofErr w:type="spellStart"/>
      <w:r w:rsidRPr="00EF21B1">
        <w:t>bootdelay</w:t>
      </w:r>
      <w:proofErr w:type="spellEnd"/>
      <w:r w:rsidRPr="00EF21B1">
        <w:t xml:space="preserve">’ </w:t>
      </w:r>
      <w:proofErr w:type="spellStart"/>
      <w:r w:rsidRPr="00EF21B1">
        <w:t>uboot</w:t>
      </w:r>
      <w:proofErr w:type="spellEnd"/>
      <w:r w:rsidRPr="00EF21B1">
        <w:t xml:space="preserve"> environment variable with desired delay in seconds.</w:t>
      </w:r>
    </w:p>
    <w:p w14:paraId="37D94884" w14:textId="77777777" w:rsidR="00155BB3" w:rsidRPr="00EF21B1" w:rsidRDefault="00155BB3" w:rsidP="009A04CD">
      <w:pPr>
        <w:ind w:firstLine="360"/>
      </w:pPr>
      <w:r w:rsidRPr="00EF21B1">
        <w:t xml:space="preserve">This defines how much </w:t>
      </w:r>
      <w:proofErr w:type="gramStart"/>
      <w:r w:rsidRPr="00EF21B1">
        <w:t>seconds</w:t>
      </w:r>
      <w:proofErr w:type="gramEnd"/>
      <w:r w:rsidRPr="00EF21B1">
        <w:t xml:space="preserve"> BMC booting should be delayed upon reboot or next AC cycle.</w:t>
      </w:r>
    </w:p>
    <w:p w14:paraId="25BFB437" w14:textId="77777777" w:rsidR="00155BB3" w:rsidRDefault="00155BB3" w:rsidP="009A04CD">
      <w:pPr>
        <w:ind w:firstLine="360"/>
      </w:pPr>
      <w:proofErr w:type="spellStart"/>
      <w:r w:rsidRPr="00EF21B1">
        <w:t>ast</w:t>
      </w:r>
      <w:proofErr w:type="spellEnd"/>
      <w:r w:rsidRPr="00EF21B1">
        <w:t xml:space="preserve">&gt; set </w:t>
      </w:r>
      <w:proofErr w:type="spellStart"/>
      <w:r w:rsidRPr="00EF21B1">
        <w:t>bootdelay</w:t>
      </w:r>
      <w:proofErr w:type="spellEnd"/>
      <w:r w:rsidRPr="00EF21B1">
        <w:t xml:space="preserve"> 3; </w:t>
      </w:r>
      <w:proofErr w:type="gramStart"/>
      <w:r w:rsidRPr="00EF21B1">
        <w:t>save;</w:t>
      </w:r>
      <w:proofErr w:type="gramEnd"/>
      <w:r w:rsidRPr="00EF21B1">
        <w:t xml:space="preserve"> </w:t>
      </w:r>
    </w:p>
    <w:p w14:paraId="467167AA" w14:textId="77777777" w:rsidR="0034523F" w:rsidRPr="00EF21B1" w:rsidRDefault="0034523F" w:rsidP="009A04CD">
      <w:pPr>
        <w:ind w:firstLine="360"/>
      </w:pPr>
    </w:p>
    <w:p w14:paraId="07A2BBC1" w14:textId="77777777" w:rsidR="00155BB3" w:rsidRPr="00CE2FB3" w:rsidRDefault="00155BB3">
      <w:pPr>
        <w:pStyle w:val="Heading2"/>
      </w:pPr>
      <w:bookmarkStart w:id="34" w:name="_Toc490139460"/>
      <w:bookmarkStart w:id="35" w:name="_Toc493496647"/>
      <w:bookmarkStart w:id="36" w:name="_Toc211962947"/>
      <w:r>
        <w:t>Linux</w:t>
      </w:r>
      <w:bookmarkEnd w:id="34"/>
      <w:bookmarkEnd w:id="35"/>
      <w:bookmarkEnd w:id="36"/>
    </w:p>
    <w:p w14:paraId="09098A2C" w14:textId="09AFC265" w:rsidR="00155BB3" w:rsidRDefault="00155BB3" w:rsidP="00DF67E6">
      <w:r w:rsidRPr="001047CB">
        <w:t xml:space="preserve">Upon BMC successfully booting to Linux, </w:t>
      </w:r>
      <w:r w:rsidR="00B52147">
        <w:t xml:space="preserve">the </w:t>
      </w:r>
      <w:r w:rsidRPr="001047CB">
        <w:t xml:space="preserve">user will be asked for username and password at ‘login’ to give access to BMC Linux shell prompt. </w:t>
      </w:r>
      <w:r w:rsidR="00B70AB4" w:rsidRPr="001047CB">
        <w:t>Users</w:t>
      </w:r>
      <w:r w:rsidRPr="001047CB">
        <w:t xml:space="preserve"> can use </w:t>
      </w:r>
      <w:r w:rsidR="00415855" w:rsidRPr="001047CB">
        <w:t>the credentials below</w:t>
      </w:r>
      <w:r w:rsidRPr="001047CB">
        <w:t xml:space="preserve"> to login.</w:t>
      </w:r>
    </w:p>
    <w:p w14:paraId="4E067028" w14:textId="77777777" w:rsidR="009A04CD" w:rsidRDefault="00155BB3" w:rsidP="009A04CD">
      <w:pPr>
        <w:ind w:firstLine="198"/>
      </w:pPr>
      <w:r w:rsidRPr="001047CB">
        <w:t xml:space="preserve">Username: </w:t>
      </w:r>
      <w:r w:rsidR="009A04CD">
        <w:t>root</w:t>
      </w:r>
    </w:p>
    <w:p w14:paraId="680994E2" w14:textId="77777777" w:rsidR="00155BB3" w:rsidRPr="001047CB" w:rsidRDefault="00155BB3" w:rsidP="009A04CD">
      <w:pPr>
        <w:ind w:firstLine="198"/>
      </w:pPr>
      <w:r w:rsidRPr="001047CB">
        <w:lastRenderedPageBreak/>
        <w:t>Password</w:t>
      </w:r>
      <w:r w:rsidR="00EF21B1" w:rsidRPr="001047CB">
        <w:t>: 0penBmc</w:t>
      </w:r>
      <w:r w:rsidR="006F0CA8">
        <w:tab/>
      </w:r>
    </w:p>
    <w:p w14:paraId="52A18096" w14:textId="77777777" w:rsidR="00155BB3" w:rsidRPr="00CE2FB3" w:rsidRDefault="00105DBC" w:rsidP="003C3F11">
      <w:pPr>
        <w:pStyle w:val="Heading2"/>
      </w:pPr>
      <w:bookmarkStart w:id="37" w:name="_Toc490139461"/>
      <w:bookmarkStart w:id="38" w:name="_Toc493496648"/>
      <w:bookmarkStart w:id="39" w:name="_Toc211962948"/>
      <w:proofErr w:type="spellStart"/>
      <w:r>
        <w:t>Uboot</w:t>
      </w:r>
      <w:proofErr w:type="spellEnd"/>
      <w:r>
        <w:t xml:space="preserve"> </w:t>
      </w:r>
      <w:r w:rsidR="00155BB3">
        <w:t>- Booting to BMC Linux</w:t>
      </w:r>
      <w:bookmarkEnd w:id="37"/>
      <w:bookmarkEnd w:id="38"/>
      <w:bookmarkEnd w:id="39"/>
    </w:p>
    <w:p w14:paraId="18CED635" w14:textId="77777777" w:rsidR="00155BB3" w:rsidRPr="001047CB" w:rsidRDefault="00155BB3" w:rsidP="00DF67E6">
      <w:r w:rsidRPr="001047CB">
        <w:t xml:space="preserve">After completing required operations in </w:t>
      </w:r>
      <w:proofErr w:type="spellStart"/>
      <w:r w:rsidRPr="001047CB">
        <w:t>uboot</w:t>
      </w:r>
      <w:proofErr w:type="spellEnd"/>
      <w:r w:rsidRPr="001047CB">
        <w:t xml:space="preserve"> prompt, </w:t>
      </w:r>
      <w:proofErr w:type="gramStart"/>
      <w:r w:rsidRPr="001047CB">
        <w:t>user</w:t>
      </w:r>
      <w:proofErr w:type="gramEnd"/>
      <w:r w:rsidRPr="001047CB">
        <w:t xml:space="preserve"> should issue </w:t>
      </w:r>
      <w:r w:rsidR="007F3B9B">
        <w:rPr>
          <w:b/>
        </w:rPr>
        <w:t>reset</w:t>
      </w:r>
      <w:r w:rsidRPr="001047CB">
        <w:t xml:space="preserve"> command to continue booting to BMC Linux. </w:t>
      </w:r>
    </w:p>
    <w:p w14:paraId="51FC6F51" w14:textId="21528651" w:rsidR="009A04CD" w:rsidRDefault="00155BB3" w:rsidP="00FB287C">
      <w:pPr>
        <w:ind w:firstLine="198"/>
        <w:rPr>
          <w:b/>
        </w:rPr>
      </w:pPr>
      <w:proofErr w:type="spellStart"/>
      <w:r w:rsidRPr="001047CB">
        <w:t>ast</w:t>
      </w:r>
      <w:proofErr w:type="spellEnd"/>
      <w:r w:rsidRPr="001047CB">
        <w:rPr>
          <w:b/>
        </w:rPr>
        <w:t>&gt;</w:t>
      </w:r>
      <w:r w:rsidR="007F3B9B">
        <w:rPr>
          <w:b/>
        </w:rPr>
        <w:t>reset</w:t>
      </w:r>
      <w:r w:rsidR="001B585B">
        <w:rPr>
          <w:b/>
        </w:rPr>
        <w:t xml:space="preserve"> or </w:t>
      </w:r>
      <w:proofErr w:type="spellStart"/>
      <w:r w:rsidR="001B585B">
        <w:rPr>
          <w:b/>
        </w:rPr>
        <w:t>bootm</w:t>
      </w:r>
      <w:proofErr w:type="spellEnd"/>
      <w:r w:rsidR="001B585B">
        <w:rPr>
          <w:b/>
        </w:rPr>
        <w:t xml:space="preserve"> &lt;kernel load address&gt;</w:t>
      </w:r>
    </w:p>
    <w:p w14:paraId="5C475BE1" w14:textId="77777777" w:rsidR="001B3FBA" w:rsidRPr="00CE2FB3" w:rsidRDefault="001B3FBA" w:rsidP="00DF67E6">
      <w:bookmarkStart w:id="40" w:name="_Hlk120708463"/>
      <w:r w:rsidRPr="00CE2FB3">
        <w:t xml:space="preserve">Environmental Variables for </w:t>
      </w:r>
      <w:proofErr w:type="spellStart"/>
      <w:r w:rsidRPr="00CE2FB3">
        <w:t>UBoot</w:t>
      </w:r>
      <w:proofErr w:type="spellEnd"/>
    </w:p>
    <w:bookmarkEnd w:id="40"/>
    <w:p w14:paraId="389C9E55" w14:textId="77777777" w:rsidR="001B3FBA" w:rsidRPr="00C03045" w:rsidRDefault="001B3FBA" w:rsidP="001B3FBA">
      <w:pPr>
        <w:pStyle w:val="Paragraph1"/>
      </w:pPr>
      <w:r w:rsidRPr="00C03045">
        <w:t xml:space="preserve">The basic environmental variables for </w:t>
      </w:r>
      <w:proofErr w:type="spellStart"/>
      <w:r w:rsidRPr="00C03045">
        <w:t>uboot</w:t>
      </w:r>
      <w:proofErr w:type="spellEnd"/>
      <w:r w:rsidRPr="00C03045">
        <w:t xml:space="preserve"> are: </w:t>
      </w:r>
    </w:p>
    <w:p w14:paraId="6B72E351" w14:textId="6407467F" w:rsidR="001B3FBA" w:rsidRPr="00C03045" w:rsidRDefault="001B3FBA">
      <w:pPr>
        <w:pStyle w:val="ListBullet3"/>
      </w:pPr>
      <w:proofErr w:type="spellStart"/>
      <w:r w:rsidRPr="001C3726">
        <w:rPr>
          <w:b/>
        </w:rPr>
        <w:t>Serverip</w:t>
      </w:r>
      <w:proofErr w:type="spellEnd"/>
      <w:r w:rsidRPr="001C3726">
        <w:rPr>
          <w:b/>
        </w:rPr>
        <w:t>:</w:t>
      </w:r>
      <w:r w:rsidRPr="00C03045">
        <w:t xml:space="preserve"> Th</w:t>
      </w:r>
      <w:r w:rsidR="00946DB6">
        <w:t xml:space="preserve">e server </w:t>
      </w:r>
      <w:proofErr w:type="spellStart"/>
      <w:r w:rsidR="00946DB6">
        <w:t>ip</w:t>
      </w:r>
      <w:proofErr w:type="spellEnd"/>
      <w:r w:rsidR="00946DB6">
        <w:t xml:space="preserve"> contains the </w:t>
      </w:r>
      <w:proofErr w:type="spellStart"/>
      <w:proofErr w:type="gramStart"/>
      <w:r w:rsidR="00946DB6">
        <w:t>ip</w:t>
      </w:r>
      <w:proofErr w:type="spellEnd"/>
      <w:proofErr w:type="gramEnd"/>
      <w:r w:rsidR="00946DB6">
        <w:t xml:space="preserve"> of the</w:t>
      </w:r>
      <w:r w:rsidRPr="00C03045">
        <w:t xml:space="preserve"> Linux or Windows system in which </w:t>
      </w:r>
      <w:proofErr w:type="spellStart"/>
      <w:r w:rsidRPr="00C03045">
        <w:t>tftp</w:t>
      </w:r>
      <w:proofErr w:type="spellEnd"/>
      <w:r w:rsidRPr="00C03045">
        <w:t xml:space="preserve"> server is present and running. The command to set the server </w:t>
      </w:r>
      <w:proofErr w:type="spellStart"/>
      <w:r w:rsidRPr="00C03045">
        <w:t>ip</w:t>
      </w:r>
      <w:proofErr w:type="spellEnd"/>
      <w:r w:rsidRPr="00C03045">
        <w:t xml:space="preserve"> is below</w:t>
      </w:r>
      <w:r w:rsidR="00B70AB4">
        <w:t>.</w:t>
      </w:r>
    </w:p>
    <w:p w14:paraId="31877C5C" w14:textId="77777777" w:rsidR="001B3FBA" w:rsidRPr="00C03045" w:rsidRDefault="001B3FBA" w:rsidP="001B3FBA">
      <w:pPr>
        <w:ind w:firstLine="720"/>
        <w:rPr>
          <w:b/>
        </w:rPr>
      </w:pPr>
      <w:proofErr w:type="spellStart"/>
      <w:r w:rsidRPr="00C03045">
        <w:rPr>
          <w:b/>
        </w:rPr>
        <w:t>setenv</w:t>
      </w:r>
      <w:proofErr w:type="spellEnd"/>
      <w:r w:rsidRPr="00C03045">
        <w:rPr>
          <w:b/>
        </w:rPr>
        <w:t xml:space="preserve"> </w:t>
      </w:r>
      <w:proofErr w:type="spellStart"/>
      <w:r w:rsidRPr="00C03045">
        <w:rPr>
          <w:b/>
        </w:rPr>
        <w:t>serverip</w:t>
      </w:r>
      <w:proofErr w:type="spellEnd"/>
      <w:r w:rsidRPr="00C03045">
        <w:rPr>
          <w:b/>
        </w:rPr>
        <w:t xml:space="preserve"> &lt;IP Address&gt;</w:t>
      </w:r>
    </w:p>
    <w:p w14:paraId="35BA987C" w14:textId="77777777" w:rsidR="001B3FBA" w:rsidRPr="00C03045" w:rsidRDefault="001B3FBA">
      <w:pPr>
        <w:pStyle w:val="ListBullet3"/>
      </w:pPr>
      <w:proofErr w:type="spellStart"/>
      <w:r w:rsidRPr="001C3726">
        <w:rPr>
          <w:b/>
        </w:rPr>
        <w:t>Ethaddr</w:t>
      </w:r>
      <w:proofErr w:type="spellEnd"/>
      <w:r w:rsidRPr="001C3726">
        <w:rPr>
          <w:b/>
        </w:rPr>
        <w:t xml:space="preserve"> and Eth1addr:</w:t>
      </w:r>
      <w:r w:rsidRPr="00C03045">
        <w:t xml:space="preserve"> Both variables are used for setting the mac address for the board. To set the mac address</w:t>
      </w:r>
      <w:r w:rsidR="00946DB6">
        <w:t>,</w:t>
      </w:r>
      <w:r w:rsidRPr="00C03045">
        <w:t xml:space="preserve"> the command</w:t>
      </w:r>
      <w:r w:rsidR="00946DB6">
        <w:t>s</w:t>
      </w:r>
      <w:r w:rsidRPr="00C03045">
        <w:t xml:space="preserve"> are </w:t>
      </w:r>
    </w:p>
    <w:p w14:paraId="52789653" w14:textId="77777777" w:rsidR="001B3FBA" w:rsidRPr="00C03045" w:rsidRDefault="001B3FBA" w:rsidP="006F0CA8">
      <w:pPr>
        <w:pStyle w:val="Bullet3"/>
        <w:numPr>
          <w:ilvl w:val="0"/>
          <w:numId w:val="0"/>
        </w:numPr>
        <w:ind w:left="749" w:firstLine="691"/>
      </w:pPr>
      <w:proofErr w:type="spellStart"/>
      <w:r w:rsidRPr="00C03045">
        <w:rPr>
          <w:b/>
        </w:rPr>
        <w:t>setenv</w:t>
      </w:r>
      <w:proofErr w:type="spellEnd"/>
      <w:r w:rsidRPr="00C03045">
        <w:rPr>
          <w:b/>
        </w:rPr>
        <w:t xml:space="preserve"> </w:t>
      </w:r>
      <w:proofErr w:type="spellStart"/>
      <w:r w:rsidRPr="00C03045">
        <w:rPr>
          <w:b/>
        </w:rPr>
        <w:t>ethaddr</w:t>
      </w:r>
      <w:proofErr w:type="spellEnd"/>
      <w:r w:rsidRPr="00C03045">
        <w:rPr>
          <w:b/>
        </w:rPr>
        <w:t xml:space="preserve"> </w:t>
      </w:r>
      <w:r w:rsidR="00CF4328" w:rsidRPr="00C03045">
        <w:rPr>
          <w:b/>
        </w:rPr>
        <w:t>&lt;MAC ADDRESS&gt;</w:t>
      </w:r>
    </w:p>
    <w:p w14:paraId="772BE0B7" w14:textId="77777777" w:rsidR="001B3FBA" w:rsidRPr="00C03045" w:rsidRDefault="001B3FBA" w:rsidP="006F0CA8">
      <w:pPr>
        <w:ind w:firstLine="720"/>
        <w:rPr>
          <w:b/>
        </w:rPr>
      </w:pPr>
      <w:proofErr w:type="spellStart"/>
      <w:r w:rsidRPr="00C03045">
        <w:rPr>
          <w:b/>
        </w:rPr>
        <w:t>setenv</w:t>
      </w:r>
      <w:proofErr w:type="spellEnd"/>
      <w:r w:rsidRPr="00C03045">
        <w:rPr>
          <w:b/>
        </w:rPr>
        <w:t xml:space="preserve"> eth1addr </w:t>
      </w:r>
      <w:r w:rsidR="00CF4328" w:rsidRPr="00C03045">
        <w:rPr>
          <w:b/>
        </w:rPr>
        <w:t>&lt;MAC ADDRESS&gt;</w:t>
      </w:r>
    </w:p>
    <w:p w14:paraId="6958C244" w14:textId="77777777" w:rsidR="001B3FBA" w:rsidRPr="00C03045" w:rsidRDefault="001B3FBA">
      <w:pPr>
        <w:pStyle w:val="ListBullet3"/>
      </w:pPr>
      <w:proofErr w:type="spellStart"/>
      <w:r w:rsidRPr="001C3726">
        <w:rPr>
          <w:b/>
        </w:rPr>
        <w:t>Ethact</w:t>
      </w:r>
      <w:proofErr w:type="spellEnd"/>
      <w:r w:rsidRPr="001C3726">
        <w:rPr>
          <w:b/>
        </w:rPr>
        <w:t>:</w:t>
      </w:r>
      <w:r w:rsidRPr="00C03045">
        <w:t xml:space="preserve"> This variable is used to set the active network interface for the board. The command is given below.</w:t>
      </w:r>
    </w:p>
    <w:bookmarkEnd w:id="8"/>
    <w:bookmarkEnd w:id="12"/>
    <w:p w14:paraId="3C6E4749" w14:textId="49BEC2A4" w:rsidR="00513949" w:rsidRPr="00513949" w:rsidRDefault="00513949" w:rsidP="00513949">
      <w:pPr>
        <w:ind w:firstLine="720"/>
        <w:rPr>
          <w:b/>
        </w:rPr>
      </w:pPr>
      <w:r w:rsidRPr="00513949">
        <w:rPr>
          <w:b/>
        </w:rPr>
        <w:t>For eth</w:t>
      </w:r>
      <w:r w:rsidR="00CB44E3">
        <w:rPr>
          <w:b/>
        </w:rPr>
        <w:t>0</w:t>
      </w:r>
      <w:r w:rsidRPr="00513949">
        <w:rPr>
          <w:b/>
        </w:rPr>
        <w:t xml:space="preserve"> – </w:t>
      </w:r>
      <w:proofErr w:type="spellStart"/>
      <w:r w:rsidRPr="00513949">
        <w:rPr>
          <w:b/>
        </w:rPr>
        <w:t>setenv</w:t>
      </w:r>
      <w:proofErr w:type="spellEnd"/>
      <w:r w:rsidRPr="00513949">
        <w:rPr>
          <w:b/>
        </w:rPr>
        <w:t xml:space="preserve"> </w:t>
      </w:r>
      <w:proofErr w:type="spellStart"/>
      <w:r w:rsidRPr="00513949">
        <w:rPr>
          <w:b/>
        </w:rPr>
        <w:t>ethact</w:t>
      </w:r>
      <w:proofErr w:type="spellEnd"/>
      <w:r w:rsidRPr="00513949">
        <w:rPr>
          <w:b/>
        </w:rPr>
        <w:t xml:space="preserve"> </w:t>
      </w:r>
      <w:proofErr w:type="spellStart"/>
      <w:r w:rsidR="00003D9A">
        <w:rPr>
          <w:b/>
        </w:rPr>
        <w:t>ethaddr</w:t>
      </w:r>
      <w:proofErr w:type="spellEnd"/>
    </w:p>
    <w:p w14:paraId="6DB19FFF" w14:textId="1F42E504" w:rsidR="00513949" w:rsidRPr="00513949" w:rsidRDefault="00513949" w:rsidP="00513949">
      <w:pPr>
        <w:ind w:firstLine="720"/>
        <w:rPr>
          <w:b/>
        </w:rPr>
      </w:pPr>
      <w:r w:rsidRPr="00513949">
        <w:rPr>
          <w:b/>
        </w:rPr>
        <w:t xml:space="preserve">For eth1 – </w:t>
      </w:r>
      <w:proofErr w:type="spellStart"/>
      <w:r w:rsidRPr="00513949">
        <w:rPr>
          <w:b/>
        </w:rPr>
        <w:t>setenv</w:t>
      </w:r>
      <w:proofErr w:type="spellEnd"/>
      <w:r w:rsidRPr="00513949">
        <w:rPr>
          <w:b/>
        </w:rPr>
        <w:t xml:space="preserve"> </w:t>
      </w:r>
      <w:proofErr w:type="spellStart"/>
      <w:r w:rsidRPr="00513949">
        <w:rPr>
          <w:b/>
        </w:rPr>
        <w:t>ethact</w:t>
      </w:r>
      <w:proofErr w:type="spellEnd"/>
      <w:r w:rsidRPr="00513949">
        <w:rPr>
          <w:b/>
        </w:rPr>
        <w:t xml:space="preserve"> </w:t>
      </w:r>
      <w:r w:rsidR="00003D9A">
        <w:rPr>
          <w:b/>
        </w:rPr>
        <w:t>eth1addr</w:t>
      </w:r>
    </w:p>
    <w:p w14:paraId="5CFFF679" w14:textId="607AF93E" w:rsidR="00B54394" w:rsidRDefault="00513949" w:rsidP="00513949">
      <w:pPr>
        <w:ind w:firstLine="720"/>
        <w:rPr>
          <w:b/>
        </w:rPr>
      </w:pPr>
      <w:r w:rsidRPr="00513949">
        <w:rPr>
          <w:b/>
        </w:rPr>
        <w:t xml:space="preserve">For eth2 – </w:t>
      </w:r>
      <w:proofErr w:type="spellStart"/>
      <w:r w:rsidRPr="00513949">
        <w:rPr>
          <w:b/>
        </w:rPr>
        <w:t>setenv</w:t>
      </w:r>
      <w:proofErr w:type="spellEnd"/>
      <w:r w:rsidRPr="00513949">
        <w:rPr>
          <w:b/>
        </w:rPr>
        <w:t xml:space="preserve"> </w:t>
      </w:r>
      <w:proofErr w:type="spellStart"/>
      <w:r w:rsidRPr="00513949">
        <w:rPr>
          <w:b/>
        </w:rPr>
        <w:t>ethact</w:t>
      </w:r>
      <w:proofErr w:type="spellEnd"/>
      <w:r w:rsidRPr="00513949">
        <w:rPr>
          <w:b/>
        </w:rPr>
        <w:t xml:space="preserve"> </w:t>
      </w:r>
      <w:r w:rsidR="00003D9A">
        <w:rPr>
          <w:b/>
        </w:rPr>
        <w:t>eth2addr</w:t>
      </w:r>
    </w:p>
    <w:p w14:paraId="701DFC82" w14:textId="04CBC802" w:rsidR="00F265BF" w:rsidRDefault="00003D9A" w:rsidP="00482638">
      <w:pPr>
        <w:ind w:firstLine="720"/>
        <w:rPr>
          <w:b/>
        </w:rPr>
      </w:pPr>
      <w:r>
        <w:rPr>
          <w:b/>
        </w:rPr>
        <w:t xml:space="preserve">For eth3 – </w:t>
      </w:r>
      <w:proofErr w:type="spellStart"/>
      <w:r>
        <w:rPr>
          <w:b/>
        </w:rPr>
        <w:t>setenv</w:t>
      </w:r>
      <w:proofErr w:type="spellEnd"/>
      <w:r>
        <w:rPr>
          <w:b/>
        </w:rPr>
        <w:t xml:space="preserve"> </w:t>
      </w:r>
      <w:proofErr w:type="spellStart"/>
      <w:r>
        <w:rPr>
          <w:b/>
        </w:rPr>
        <w:t>ethact</w:t>
      </w:r>
      <w:proofErr w:type="spellEnd"/>
      <w:r>
        <w:rPr>
          <w:b/>
        </w:rPr>
        <w:t xml:space="preserve"> eth3addr</w:t>
      </w:r>
    </w:p>
    <w:p w14:paraId="458DF469" w14:textId="77777777" w:rsidR="00AF380B" w:rsidRDefault="00AF380B" w:rsidP="00482638">
      <w:pPr>
        <w:ind w:firstLine="720"/>
        <w:rPr>
          <w:b/>
        </w:rPr>
      </w:pPr>
    </w:p>
    <w:p w14:paraId="2967DD6B" w14:textId="77777777" w:rsidR="00AF380B" w:rsidRDefault="00AF380B" w:rsidP="00482638">
      <w:pPr>
        <w:ind w:firstLine="720"/>
        <w:rPr>
          <w:b/>
        </w:rPr>
      </w:pPr>
    </w:p>
    <w:p w14:paraId="4E332177" w14:textId="77777777" w:rsidR="00AF380B" w:rsidRDefault="00AF380B" w:rsidP="00482638">
      <w:pPr>
        <w:ind w:firstLine="720"/>
        <w:rPr>
          <w:b/>
        </w:rPr>
      </w:pPr>
    </w:p>
    <w:p w14:paraId="4A34E33E" w14:textId="77777777" w:rsidR="00AF380B" w:rsidRDefault="00AF380B" w:rsidP="00482638">
      <w:pPr>
        <w:ind w:firstLine="720"/>
        <w:rPr>
          <w:b/>
        </w:rPr>
      </w:pPr>
    </w:p>
    <w:p w14:paraId="672DD55F" w14:textId="77777777" w:rsidR="00AF380B" w:rsidRDefault="00AF380B" w:rsidP="00482638">
      <w:pPr>
        <w:ind w:firstLine="720"/>
        <w:rPr>
          <w:b/>
        </w:rPr>
      </w:pPr>
    </w:p>
    <w:p w14:paraId="3DDA04B6" w14:textId="77777777" w:rsidR="00AF380B" w:rsidRDefault="00AF380B" w:rsidP="00482638">
      <w:pPr>
        <w:ind w:firstLine="720"/>
        <w:rPr>
          <w:b/>
        </w:rPr>
      </w:pPr>
    </w:p>
    <w:p w14:paraId="6F3227A8" w14:textId="77777777" w:rsidR="00AF380B" w:rsidRDefault="00AF380B" w:rsidP="00482638">
      <w:pPr>
        <w:ind w:firstLine="720"/>
        <w:rPr>
          <w:b/>
        </w:rPr>
      </w:pPr>
    </w:p>
    <w:p w14:paraId="0CF0F409" w14:textId="77777777" w:rsidR="00AF380B" w:rsidRDefault="00AF380B" w:rsidP="00482638">
      <w:pPr>
        <w:ind w:firstLine="720"/>
        <w:rPr>
          <w:b/>
        </w:rPr>
      </w:pPr>
    </w:p>
    <w:p w14:paraId="1F1758C9" w14:textId="77777777" w:rsidR="00AF380B" w:rsidRDefault="00AF380B" w:rsidP="00482638">
      <w:pPr>
        <w:ind w:firstLine="720"/>
        <w:rPr>
          <w:b/>
        </w:rPr>
      </w:pPr>
    </w:p>
    <w:p w14:paraId="22CCF44F" w14:textId="77777777" w:rsidR="00AF380B" w:rsidRDefault="00AF380B" w:rsidP="00482638">
      <w:pPr>
        <w:ind w:firstLine="720"/>
        <w:rPr>
          <w:b/>
        </w:rPr>
      </w:pPr>
    </w:p>
    <w:p w14:paraId="4AE493D7" w14:textId="77777777" w:rsidR="00AF380B" w:rsidRDefault="00AF380B" w:rsidP="00482638">
      <w:pPr>
        <w:ind w:firstLine="720"/>
        <w:rPr>
          <w:b/>
        </w:rPr>
      </w:pPr>
    </w:p>
    <w:p w14:paraId="67DAD926" w14:textId="77777777" w:rsidR="00AF380B" w:rsidRDefault="00AF380B" w:rsidP="00482638">
      <w:pPr>
        <w:ind w:firstLine="720"/>
        <w:rPr>
          <w:b/>
        </w:rPr>
      </w:pPr>
    </w:p>
    <w:p w14:paraId="3B64285D" w14:textId="77777777" w:rsidR="00AF380B" w:rsidRDefault="00AF380B" w:rsidP="00482638">
      <w:pPr>
        <w:ind w:firstLine="720"/>
        <w:rPr>
          <w:b/>
        </w:rPr>
      </w:pPr>
    </w:p>
    <w:p w14:paraId="599EF043" w14:textId="77777777" w:rsidR="00AF380B" w:rsidRDefault="00AF380B" w:rsidP="00482638">
      <w:pPr>
        <w:ind w:firstLine="720"/>
        <w:rPr>
          <w:b/>
        </w:rPr>
      </w:pPr>
    </w:p>
    <w:p w14:paraId="1CA1811C" w14:textId="77777777" w:rsidR="00AF380B" w:rsidRDefault="00AF380B" w:rsidP="00482638">
      <w:pPr>
        <w:ind w:firstLine="720"/>
        <w:rPr>
          <w:b/>
        </w:rPr>
      </w:pPr>
    </w:p>
    <w:p w14:paraId="6B9F45F4" w14:textId="77777777" w:rsidR="00AF380B" w:rsidRDefault="00AF380B" w:rsidP="00482638">
      <w:pPr>
        <w:ind w:firstLine="720"/>
        <w:rPr>
          <w:b/>
        </w:rPr>
      </w:pPr>
    </w:p>
    <w:p w14:paraId="6522D487" w14:textId="77777777" w:rsidR="00AF380B" w:rsidRDefault="00AF380B" w:rsidP="00482638">
      <w:pPr>
        <w:ind w:firstLine="720"/>
        <w:rPr>
          <w:b/>
        </w:rPr>
      </w:pPr>
    </w:p>
    <w:p w14:paraId="2EC75112" w14:textId="714B6763" w:rsidR="00AF380B" w:rsidRDefault="00EB45E2" w:rsidP="00EB45E2">
      <w:pPr>
        <w:pStyle w:val="Heading1"/>
      </w:pPr>
      <w:bookmarkStart w:id="41" w:name="_Toc211962949"/>
      <w:r>
        <w:lastRenderedPageBreak/>
        <w:t>Supported Features</w:t>
      </w:r>
      <w:bookmarkEnd w:id="41"/>
      <w:r>
        <w:t xml:space="preserve"> </w:t>
      </w:r>
    </w:p>
    <w:p w14:paraId="76CBDDBA" w14:textId="77777777" w:rsidR="00FE5D48" w:rsidRDefault="00FE5D48" w:rsidP="00FE5D48"/>
    <w:p w14:paraId="6A9A6D05" w14:textId="0FB89B9A" w:rsidR="00270BC6" w:rsidRDefault="00FE5D48" w:rsidP="00EF1CA1">
      <w:pPr>
        <w:pStyle w:val="Heading2"/>
      </w:pPr>
      <w:bookmarkStart w:id="42" w:name="_Toc211962950"/>
      <w:r>
        <w:t>Generic Features</w:t>
      </w:r>
      <w:bookmarkEnd w:id="42"/>
      <w:r>
        <w:t xml:space="preserve"> </w:t>
      </w:r>
    </w:p>
    <w:p w14:paraId="0F90CD31" w14:textId="1E4411E6" w:rsidR="00EF1CA1" w:rsidRDefault="00EF1CA1" w:rsidP="00D91D9D">
      <w:pPr>
        <w:pStyle w:val="ListParagraph"/>
        <w:numPr>
          <w:ilvl w:val="0"/>
          <w:numId w:val="35"/>
        </w:numPr>
      </w:pPr>
      <w:r w:rsidRPr="00EF1CA1">
        <w:t xml:space="preserve">IPMI 2.0 </w:t>
      </w:r>
      <w:r w:rsidR="00ED3DE8">
        <w:t xml:space="preserve">and </w:t>
      </w:r>
      <w:r w:rsidRPr="00EF1CA1">
        <w:t>DCMI</w:t>
      </w:r>
    </w:p>
    <w:p w14:paraId="61A68237" w14:textId="75338C77" w:rsidR="003B21F5" w:rsidRDefault="003B21F5" w:rsidP="00D91D9D">
      <w:pPr>
        <w:pStyle w:val="ListParagraph"/>
        <w:numPr>
          <w:ilvl w:val="0"/>
          <w:numId w:val="35"/>
        </w:numPr>
      </w:pPr>
      <w:r w:rsidRPr="003B21F5">
        <w:t>IPMI LAN Interface</w:t>
      </w:r>
    </w:p>
    <w:p w14:paraId="634F22B6" w14:textId="75110CCD" w:rsidR="003B21F5" w:rsidRDefault="00C33968" w:rsidP="00D91D9D">
      <w:pPr>
        <w:pStyle w:val="ListParagraph"/>
        <w:numPr>
          <w:ilvl w:val="0"/>
          <w:numId w:val="35"/>
        </w:numPr>
      </w:pPr>
      <w:r w:rsidRPr="00C33968">
        <w:t>IPMB Support</w:t>
      </w:r>
      <w:r>
        <w:t xml:space="preserve"> </w:t>
      </w:r>
    </w:p>
    <w:p w14:paraId="31815DBC" w14:textId="07B45727" w:rsidR="007A45AA" w:rsidRDefault="007A45AA" w:rsidP="00D91D9D">
      <w:pPr>
        <w:pStyle w:val="ListParagraph"/>
        <w:numPr>
          <w:ilvl w:val="0"/>
          <w:numId w:val="35"/>
        </w:numPr>
      </w:pPr>
      <w:r w:rsidRPr="007A45AA">
        <w:t>IPv4 and IPv6</w:t>
      </w:r>
      <w:r>
        <w:t xml:space="preserve"> </w:t>
      </w:r>
    </w:p>
    <w:p w14:paraId="5049F344" w14:textId="5C17C8E1" w:rsidR="00062E99" w:rsidRDefault="00062E99" w:rsidP="00D91D9D">
      <w:pPr>
        <w:pStyle w:val="ListParagraph"/>
        <w:numPr>
          <w:ilvl w:val="0"/>
          <w:numId w:val="35"/>
        </w:numPr>
      </w:pPr>
      <w:r w:rsidRPr="00062E99">
        <w:t>Active Directory</w:t>
      </w:r>
      <w:r>
        <w:t xml:space="preserve"> </w:t>
      </w:r>
    </w:p>
    <w:p w14:paraId="3A2D5F01" w14:textId="6A017AEA" w:rsidR="00062E99" w:rsidRDefault="00062E99" w:rsidP="00D91D9D">
      <w:pPr>
        <w:pStyle w:val="ListParagraph"/>
        <w:numPr>
          <w:ilvl w:val="0"/>
          <w:numId w:val="35"/>
        </w:numPr>
      </w:pPr>
      <w:r w:rsidRPr="00062E99">
        <w:t>Sensor M</w:t>
      </w:r>
      <w:r w:rsidR="00AB0835">
        <w:t xml:space="preserve">onitoring </w:t>
      </w:r>
    </w:p>
    <w:p w14:paraId="55505F32" w14:textId="77BBCBB2" w:rsidR="00062E99" w:rsidRDefault="00B03F4F" w:rsidP="00D91D9D">
      <w:pPr>
        <w:pStyle w:val="ListParagraph"/>
        <w:numPr>
          <w:ilvl w:val="0"/>
          <w:numId w:val="35"/>
        </w:numPr>
      </w:pPr>
      <w:r w:rsidRPr="00B03F4F">
        <w:t>FRU Support</w:t>
      </w:r>
      <w:r>
        <w:t xml:space="preserve"> </w:t>
      </w:r>
    </w:p>
    <w:p w14:paraId="76D8C7C2" w14:textId="29DEFA59" w:rsidR="00B03F4F" w:rsidRDefault="00B03F4F" w:rsidP="00D91D9D">
      <w:pPr>
        <w:pStyle w:val="ListParagraph"/>
        <w:numPr>
          <w:ilvl w:val="0"/>
          <w:numId w:val="35"/>
        </w:numPr>
      </w:pPr>
      <w:r w:rsidRPr="00B03F4F">
        <w:t>NTP Support</w:t>
      </w:r>
      <w:r>
        <w:t xml:space="preserve"> </w:t>
      </w:r>
    </w:p>
    <w:p w14:paraId="01D211A7" w14:textId="5D8F4F41" w:rsidR="00A46CAB" w:rsidRDefault="00A46CAB" w:rsidP="00D91D9D">
      <w:pPr>
        <w:pStyle w:val="ListParagraph"/>
        <w:numPr>
          <w:ilvl w:val="0"/>
          <w:numId w:val="35"/>
        </w:numPr>
      </w:pPr>
      <w:r>
        <w:t>Network Management</w:t>
      </w:r>
    </w:p>
    <w:p w14:paraId="5B892196" w14:textId="2633F39B" w:rsidR="00B03F4F" w:rsidRDefault="00B03F4F" w:rsidP="00D91D9D">
      <w:pPr>
        <w:pStyle w:val="ListParagraph"/>
        <w:numPr>
          <w:ilvl w:val="0"/>
          <w:numId w:val="35"/>
        </w:numPr>
      </w:pPr>
      <w:proofErr w:type="spellStart"/>
      <w:r w:rsidRPr="00B03F4F">
        <w:t>mDNS</w:t>
      </w:r>
      <w:proofErr w:type="spellEnd"/>
      <w:r w:rsidRPr="00B03F4F">
        <w:t xml:space="preserve"> and DNS Support</w:t>
      </w:r>
      <w:r>
        <w:t xml:space="preserve"> </w:t>
      </w:r>
    </w:p>
    <w:p w14:paraId="4A298810" w14:textId="6C93C84D" w:rsidR="00EF5D1F" w:rsidRDefault="00ED62A1" w:rsidP="00D91D9D">
      <w:pPr>
        <w:pStyle w:val="ListParagraph"/>
        <w:numPr>
          <w:ilvl w:val="0"/>
          <w:numId w:val="35"/>
        </w:numPr>
      </w:pPr>
      <w:r w:rsidRPr="00ED62A1">
        <w:t>Redfish</w:t>
      </w:r>
      <w:r w:rsidR="006D2D6B">
        <w:t xml:space="preserve"> Support</w:t>
      </w:r>
    </w:p>
    <w:p w14:paraId="3A22E5A4" w14:textId="77777777" w:rsidR="00EF5D1F" w:rsidRDefault="00EF5D1F" w:rsidP="00D91D9D">
      <w:pPr>
        <w:pStyle w:val="ListParagraph"/>
        <w:numPr>
          <w:ilvl w:val="0"/>
          <w:numId w:val="35"/>
        </w:numPr>
      </w:pPr>
      <w:r w:rsidRPr="00EF5D1F">
        <w:t>Event Logging</w:t>
      </w:r>
    </w:p>
    <w:p w14:paraId="43AB628C" w14:textId="77777777" w:rsidR="00EF5D1F" w:rsidRDefault="00EF5D1F" w:rsidP="00D91D9D">
      <w:pPr>
        <w:pStyle w:val="ListParagraph"/>
        <w:numPr>
          <w:ilvl w:val="0"/>
          <w:numId w:val="35"/>
        </w:numPr>
      </w:pPr>
      <w:r w:rsidRPr="00EF5D1F">
        <w:t>Firmware Update</w:t>
      </w:r>
    </w:p>
    <w:p w14:paraId="327CF659" w14:textId="77777777" w:rsidR="00F472D5" w:rsidRDefault="00F472D5" w:rsidP="00D91D9D">
      <w:pPr>
        <w:pStyle w:val="ListParagraph"/>
        <w:numPr>
          <w:ilvl w:val="0"/>
          <w:numId w:val="35"/>
        </w:numPr>
      </w:pPr>
      <w:r w:rsidRPr="00F472D5">
        <w:t>Web UI Support</w:t>
      </w:r>
    </w:p>
    <w:p w14:paraId="5602FAD7" w14:textId="6625F533" w:rsidR="00F472D5" w:rsidRDefault="00F472D5" w:rsidP="00D91D9D">
      <w:pPr>
        <w:pStyle w:val="ListParagraph"/>
        <w:numPr>
          <w:ilvl w:val="0"/>
          <w:numId w:val="35"/>
        </w:numPr>
      </w:pPr>
      <w:r>
        <w:t xml:space="preserve">LDAP </w:t>
      </w:r>
    </w:p>
    <w:p w14:paraId="5B9E6D4D" w14:textId="34CBDEF7" w:rsidR="007A4D63" w:rsidRDefault="00F472D5" w:rsidP="00D91D9D">
      <w:pPr>
        <w:pStyle w:val="ListParagraph"/>
        <w:numPr>
          <w:ilvl w:val="0"/>
          <w:numId w:val="35"/>
        </w:numPr>
      </w:pPr>
      <w:r w:rsidRPr="00F472D5">
        <w:t>User Management</w:t>
      </w:r>
      <w:r>
        <w:t xml:space="preserve"> </w:t>
      </w:r>
    </w:p>
    <w:p w14:paraId="3E0607DA" w14:textId="7A18F52E" w:rsidR="007A4D63" w:rsidRDefault="007A4D63" w:rsidP="00D91D9D">
      <w:pPr>
        <w:pStyle w:val="ListParagraph"/>
        <w:numPr>
          <w:ilvl w:val="0"/>
          <w:numId w:val="35"/>
        </w:numPr>
      </w:pPr>
      <w:r w:rsidRPr="007A4D63">
        <w:t>Certificate Management</w:t>
      </w:r>
      <w:r>
        <w:t xml:space="preserve"> </w:t>
      </w:r>
    </w:p>
    <w:p w14:paraId="0A5A0D09" w14:textId="429A7BF5" w:rsidR="007A4D63" w:rsidRDefault="00493454" w:rsidP="00D91D9D">
      <w:pPr>
        <w:pStyle w:val="ListParagraph"/>
        <w:numPr>
          <w:ilvl w:val="0"/>
          <w:numId w:val="35"/>
        </w:numPr>
      </w:pPr>
      <w:r>
        <w:t>SEL:</w:t>
      </w:r>
      <w:r w:rsidR="000E056B">
        <w:t xml:space="preserve"> </w:t>
      </w:r>
      <w:r>
        <w:t xml:space="preserve">Linear and </w:t>
      </w:r>
      <w:r w:rsidR="007A4D63" w:rsidRPr="007A4D63">
        <w:t>Circular SEL Support</w:t>
      </w:r>
      <w:r w:rsidR="007A4D63">
        <w:t xml:space="preserve"> </w:t>
      </w:r>
    </w:p>
    <w:p w14:paraId="1AAE314C" w14:textId="1C340E53" w:rsidR="006D2D6B" w:rsidRDefault="009262CD" w:rsidP="00D91D9D">
      <w:pPr>
        <w:pStyle w:val="ListParagraph"/>
        <w:numPr>
          <w:ilvl w:val="0"/>
          <w:numId w:val="35"/>
        </w:numPr>
      </w:pPr>
      <w:r>
        <w:t xml:space="preserve">Telemetry </w:t>
      </w:r>
      <w:r w:rsidR="00FD3AAC">
        <w:t>Support</w:t>
      </w:r>
    </w:p>
    <w:p w14:paraId="4CB1E2CF" w14:textId="3E51135E" w:rsidR="006D2D6B" w:rsidRDefault="006D2D6B" w:rsidP="00D91D9D">
      <w:pPr>
        <w:pStyle w:val="ListParagraph"/>
        <w:numPr>
          <w:ilvl w:val="0"/>
          <w:numId w:val="35"/>
        </w:numPr>
      </w:pPr>
      <w:r w:rsidRPr="006D2D6B">
        <w:t>PEF and Alert Management (Email)</w:t>
      </w:r>
      <w:r>
        <w:t xml:space="preserve"> </w:t>
      </w:r>
    </w:p>
    <w:p w14:paraId="530029DA" w14:textId="28D7EAE6" w:rsidR="00E16A72" w:rsidRDefault="00BC11FF" w:rsidP="00D91D9D">
      <w:pPr>
        <w:pStyle w:val="ListParagraph"/>
        <w:numPr>
          <w:ilvl w:val="0"/>
          <w:numId w:val="35"/>
        </w:numPr>
      </w:pPr>
      <w:r>
        <w:t>En</w:t>
      </w:r>
      <w:r w:rsidR="00C5699F">
        <w:t xml:space="preserve">hanced Password Policy Support </w:t>
      </w:r>
      <w:r w:rsidR="00E03815">
        <w:t xml:space="preserve"> </w:t>
      </w:r>
    </w:p>
    <w:p w14:paraId="7794E94C" w14:textId="37528188" w:rsidR="00A345C1" w:rsidRDefault="00F12DA1" w:rsidP="00D91D9D">
      <w:pPr>
        <w:pStyle w:val="ListParagraph"/>
        <w:numPr>
          <w:ilvl w:val="0"/>
          <w:numId w:val="35"/>
        </w:numPr>
      </w:pPr>
      <w:r>
        <w:t>Backup</w:t>
      </w:r>
      <w:r w:rsidR="00BE65C4">
        <w:t xml:space="preserve"> R</w:t>
      </w:r>
      <w:r>
        <w:t>estore</w:t>
      </w:r>
      <w:r w:rsidR="00BE65C4">
        <w:t xml:space="preserve"> Support</w:t>
      </w:r>
    </w:p>
    <w:p w14:paraId="75311613" w14:textId="67D349B0" w:rsidR="00F12DA1" w:rsidRDefault="00F12DA1" w:rsidP="00D91D9D">
      <w:pPr>
        <w:pStyle w:val="ListParagraph"/>
        <w:numPr>
          <w:ilvl w:val="0"/>
          <w:numId w:val="35"/>
        </w:numPr>
      </w:pPr>
      <w:r>
        <w:t>Service Manager</w:t>
      </w:r>
    </w:p>
    <w:p w14:paraId="496C479F" w14:textId="1E69DB7A" w:rsidR="00F12DA1" w:rsidRDefault="00C464CA" w:rsidP="00D91D9D">
      <w:pPr>
        <w:pStyle w:val="ListParagraph"/>
        <w:numPr>
          <w:ilvl w:val="0"/>
          <w:numId w:val="35"/>
        </w:numPr>
      </w:pPr>
      <w:r>
        <w:t>SSH Configuration</w:t>
      </w:r>
    </w:p>
    <w:p w14:paraId="7F125C65" w14:textId="7B0AD579" w:rsidR="00C464CA" w:rsidRDefault="00C464CA" w:rsidP="00D91D9D">
      <w:pPr>
        <w:pStyle w:val="ListParagraph"/>
        <w:numPr>
          <w:ilvl w:val="0"/>
          <w:numId w:val="35"/>
        </w:numPr>
      </w:pPr>
      <w:r>
        <w:t>SLPD</w:t>
      </w:r>
    </w:p>
    <w:p w14:paraId="1B727F29" w14:textId="6E8FBEE3" w:rsidR="00C464CA" w:rsidRDefault="00C464CA" w:rsidP="00D91D9D">
      <w:pPr>
        <w:pStyle w:val="ListParagraph"/>
        <w:numPr>
          <w:ilvl w:val="0"/>
          <w:numId w:val="35"/>
        </w:numPr>
      </w:pPr>
      <w:r>
        <w:t>LLDPD</w:t>
      </w:r>
    </w:p>
    <w:p w14:paraId="371A0C6D" w14:textId="31A67215" w:rsidR="00C85E12" w:rsidRDefault="00C85E12" w:rsidP="00D91D9D">
      <w:pPr>
        <w:pStyle w:val="ListParagraph"/>
        <w:numPr>
          <w:ilvl w:val="0"/>
          <w:numId w:val="35"/>
        </w:numPr>
      </w:pPr>
      <w:r w:rsidRPr="00C85E12">
        <w:t>Hardware Watchdog</w:t>
      </w:r>
    </w:p>
    <w:p w14:paraId="22438F65" w14:textId="60C26795" w:rsidR="00673FA2" w:rsidRDefault="00D72158" w:rsidP="00D91D9D">
      <w:pPr>
        <w:pStyle w:val="ListParagraph"/>
        <w:numPr>
          <w:ilvl w:val="0"/>
          <w:numId w:val="35"/>
        </w:numPr>
      </w:pPr>
      <w:r>
        <w:t>SNMP</w:t>
      </w:r>
    </w:p>
    <w:p w14:paraId="0C5CF9D5" w14:textId="2D0E6660" w:rsidR="00D72158" w:rsidRDefault="003E6F54" w:rsidP="00D91D9D">
      <w:pPr>
        <w:pStyle w:val="ListParagraph"/>
        <w:numPr>
          <w:ilvl w:val="0"/>
          <w:numId w:val="35"/>
        </w:numPr>
      </w:pPr>
      <w:r>
        <w:t>Remote syslog Support</w:t>
      </w:r>
    </w:p>
    <w:p w14:paraId="16107404" w14:textId="28734634" w:rsidR="003E6F54" w:rsidRDefault="00FE2352" w:rsidP="00D91D9D">
      <w:pPr>
        <w:pStyle w:val="ListParagraph"/>
        <w:numPr>
          <w:ilvl w:val="0"/>
          <w:numId w:val="35"/>
        </w:numPr>
      </w:pPr>
      <w:r>
        <w:t xml:space="preserve">Session Management </w:t>
      </w:r>
    </w:p>
    <w:p w14:paraId="19984BD2" w14:textId="0A26F97C" w:rsidR="00FB4893" w:rsidRDefault="00FB4893" w:rsidP="00D91D9D">
      <w:pPr>
        <w:pStyle w:val="ListParagraph"/>
        <w:numPr>
          <w:ilvl w:val="0"/>
          <w:numId w:val="35"/>
        </w:numPr>
      </w:pPr>
      <w:r>
        <w:t>SMTP</w:t>
      </w:r>
    </w:p>
    <w:p w14:paraId="49DC126C" w14:textId="77777777" w:rsidR="00D42B16" w:rsidRDefault="00D42B16" w:rsidP="006A7EC5">
      <w:pPr>
        <w:pStyle w:val="ListParagraph"/>
        <w:ind w:left="1440"/>
      </w:pPr>
    </w:p>
    <w:p w14:paraId="1112A9E8" w14:textId="77777777" w:rsidR="006A7EC5" w:rsidRDefault="006A7EC5" w:rsidP="006A7EC5">
      <w:pPr>
        <w:pStyle w:val="ListParagraph"/>
        <w:ind w:left="1440"/>
      </w:pPr>
    </w:p>
    <w:p w14:paraId="540C03E3" w14:textId="77777777" w:rsidR="006A7EC5" w:rsidRDefault="006A7EC5" w:rsidP="006A7EC5">
      <w:pPr>
        <w:pStyle w:val="ListParagraph"/>
        <w:ind w:left="1440"/>
      </w:pPr>
    </w:p>
    <w:p w14:paraId="43849DB7" w14:textId="77777777" w:rsidR="006A7EC5" w:rsidRDefault="006A7EC5" w:rsidP="006A7EC5">
      <w:pPr>
        <w:pStyle w:val="ListParagraph"/>
        <w:ind w:left="1440"/>
      </w:pPr>
    </w:p>
    <w:p w14:paraId="401FFF94" w14:textId="77777777" w:rsidR="006A7EC5" w:rsidRDefault="006A7EC5" w:rsidP="006A7EC5">
      <w:pPr>
        <w:pStyle w:val="ListParagraph"/>
        <w:ind w:left="1440"/>
      </w:pPr>
    </w:p>
    <w:p w14:paraId="69F91745" w14:textId="77777777" w:rsidR="006A7EC5" w:rsidRDefault="006A7EC5" w:rsidP="006A7EC5">
      <w:pPr>
        <w:pStyle w:val="ListParagraph"/>
        <w:ind w:left="1440"/>
      </w:pPr>
    </w:p>
    <w:p w14:paraId="1C4BC688" w14:textId="77777777" w:rsidR="00347390" w:rsidRDefault="00347390" w:rsidP="006A7EC5">
      <w:pPr>
        <w:pStyle w:val="ListParagraph"/>
        <w:ind w:left="1440"/>
      </w:pPr>
    </w:p>
    <w:p w14:paraId="45A5DDEF" w14:textId="77777777" w:rsidR="00347390" w:rsidRPr="00EF1CA1" w:rsidRDefault="00347390" w:rsidP="006A7EC5">
      <w:pPr>
        <w:pStyle w:val="ListParagraph"/>
        <w:ind w:left="1440"/>
      </w:pPr>
    </w:p>
    <w:p w14:paraId="15C759D6" w14:textId="239AD576" w:rsidR="002E565A" w:rsidRDefault="00B94F9D" w:rsidP="006A7EC5">
      <w:pPr>
        <w:pStyle w:val="Heading2"/>
      </w:pPr>
      <w:bookmarkStart w:id="43" w:name="_Toc211962951"/>
      <w:r>
        <w:t>SOC Specific</w:t>
      </w:r>
      <w:bookmarkEnd w:id="43"/>
      <w:r>
        <w:t xml:space="preserve"> </w:t>
      </w:r>
    </w:p>
    <w:p w14:paraId="2AD766B9" w14:textId="77777777" w:rsidR="006A7EC5" w:rsidRPr="006A7EC5" w:rsidRDefault="006A7EC5" w:rsidP="006A7EC5"/>
    <w:p w14:paraId="23835594" w14:textId="7E89D074" w:rsidR="00CE1FDC" w:rsidRDefault="002E565A" w:rsidP="002E565A">
      <w:pPr>
        <w:pStyle w:val="Heading3"/>
      </w:pPr>
      <w:bookmarkStart w:id="44" w:name="_Toc211962952"/>
      <w:r>
        <w:lastRenderedPageBreak/>
        <w:t>AST2600</w:t>
      </w:r>
      <w:bookmarkEnd w:id="44"/>
    </w:p>
    <w:p w14:paraId="3D325138" w14:textId="5C8B7E06" w:rsidR="002E565A" w:rsidRDefault="002E565A" w:rsidP="00D91D9D">
      <w:pPr>
        <w:pStyle w:val="ListParagraph"/>
        <w:numPr>
          <w:ilvl w:val="0"/>
          <w:numId w:val="36"/>
        </w:numPr>
      </w:pPr>
      <w:r>
        <w:t xml:space="preserve">IPMI KCS Interface </w:t>
      </w:r>
    </w:p>
    <w:p w14:paraId="0D43DED9" w14:textId="231C2931" w:rsidR="005D59A3" w:rsidRDefault="005D59A3" w:rsidP="00D91D9D">
      <w:pPr>
        <w:pStyle w:val="ListParagraph"/>
        <w:numPr>
          <w:ilvl w:val="0"/>
          <w:numId w:val="36"/>
        </w:numPr>
      </w:pPr>
      <w:r>
        <w:t>VLAN</w:t>
      </w:r>
    </w:p>
    <w:p w14:paraId="2EEFE17F" w14:textId="0F305C98" w:rsidR="00C50423" w:rsidRDefault="00C50423" w:rsidP="00D91D9D">
      <w:pPr>
        <w:pStyle w:val="ListParagraph"/>
        <w:numPr>
          <w:ilvl w:val="0"/>
          <w:numId w:val="36"/>
        </w:numPr>
      </w:pPr>
      <w:r>
        <w:t xml:space="preserve">KVM </w:t>
      </w:r>
    </w:p>
    <w:p w14:paraId="03069788" w14:textId="53A229F4" w:rsidR="00C50423" w:rsidRDefault="00C50423" w:rsidP="00D91D9D">
      <w:pPr>
        <w:pStyle w:val="ListParagraph"/>
        <w:numPr>
          <w:ilvl w:val="0"/>
          <w:numId w:val="36"/>
        </w:numPr>
      </w:pPr>
      <w:r w:rsidRPr="00A60585">
        <w:t>Virtual and Remote Media</w:t>
      </w:r>
      <w:r>
        <w:t xml:space="preserve"> </w:t>
      </w:r>
    </w:p>
    <w:p w14:paraId="3AAF24C3" w14:textId="2D68E43D" w:rsidR="005043AB" w:rsidRDefault="00AA2DC5" w:rsidP="00D91D9D">
      <w:pPr>
        <w:pStyle w:val="ListParagraph"/>
        <w:numPr>
          <w:ilvl w:val="0"/>
          <w:numId w:val="36"/>
        </w:numPr>
      </w:pPr>
      <w:r w:rsidRPr="00AA2DC5">
        <w:t>Dual image support</w:t>
      </w:r>
      <w:r>
        <w:t xml:space="preserve"> </w:t>
      </w:r>
    </w:p>
    <w:p w14:paraId="7A0B6078" w14:textId="66E1B9D6" w:rsidR="00F673A2" w:rsidRDefault="00F673A2" w:rsidP="00D91D9D">
      <w:pPr>
        <w:pStyle w:val="ListParagraph"/>
        <w:numPr>
          <w:ilvl w:val="0"/>
          <w:numId w:val="36"/>
        </w:numPr>
      </w:pPr>
      <w:r w:rsidRPr="007A4D63">
        <w:t>Factory Reset</w:t>
      </w:r>
      <w:r>
        <w:t xml:space="preserve"> </w:t>
      </w:r>
    </w:p>
    <w:p w14:paraId="317F06AA" w14:textId="778C0285" w:rsidR="00763E58" w:rsidRDefault="000521F8" w:rsidP="00D91D9D">
      <w:pPr>
        <w:pStyle w:val="ListParagraph"/>
        <w:numPr>
          <w:ilvl w:val="0"/>
          <w:numId w:val="36"/>
        </w:numPr>
      </w:pPr>
      <w:r>
        <w:t xml:space="preserve">Bonding Support </w:t>
      </w:r>
    </w:p>
    <w:p w14:paraId="36B847E4" w14:textId="5722DB21" w:rsidR="0048788C" w:rsidRDefault="0048788C" w:rsidP="00D91D9D">
      <w:pPr>
        <w:pStyle w:val="ListParagraph"/>
        <w:numPr>
          <w:ilvl w:val="0"/>
          <w:numId w:val="36"/>
        </w:numPr>
      </w:pPr>
      <w:r>
        <w:t>UART Logging Support</w:t>
      </w:r>
    </w:p>
    <w:p w14:paraId="516B90FF" w14:textId="12D9FBCC" w:rsidR="001B4160" w:rsidRDefault="001B4160" w:rsidP="00D91D9D">
      <w:pPr>
        <w:pStyle w:val="ListParagraph"/>
        <w:numPr>
          <w:ilvl w:val="0"/>
          <w:numId w:val="36"/>
        </w:numPr>
      </w:pPr>
      <w:r>
        <w:t xml:space="preserve">Preserve Configuration Support </w:t>
      </w:r>
    </w:p>
    <w:p w14:paraId="09032D00" w14:textId="62F90A15" w:rsidR="00026CD9" w:rsidRDefault="00026CD9" w:rsidP="00D91D9D">
      <w:pPr>
        <w:pStyle w:val="ListParagraph"/>
        <w:numPr>
          <w:ilvl w:val="0"/>
          <w:numId w:val="36"/>
        </w:numPr>
      </w:pPr>
      <w:r>
        <w:t>SOL</w:t>
      </w:r>
    </w:p>
    <w:p w14:paraId="5CB1561A" w14:textId="4EC813AB" w:rsidR="00480615" w:rsidRDefault="00480615" w:rsidP="00D91D9D">
      <w:pPr>
        <w:pStyle w:val="ListParagraph"/>
        <w:numPr>
          <w:ilvl w:val="0"/>
          <w:numId w:val="36"/>
        </w:numPr>
      </w:pPr>
      <w:r>
        <w:t xml:space="preserve">License </w:t>
      </w:r>
      <w:r w:rsidR="00A345C1">
        <w:t>Control</w:t>
      </w:r>
      <w:r w:rsidR="00507F10">
        <w:t xml:space="preserve"> Support</w:t>
      </w:r>
    </w:p>
    <w:p w14:paraId="21CF7865" w14:textId="665BD243" w:rsidR="00CD193A" w:rsidRDefault="00CD193A" w:rsidP="00D91D9D">
      <w:pPr>
        <w:pStyle w:val="ListParagraph"/>
        <w:numPr>
          <w:ilvl w:val="0"/>
          <w:numId w:val="36"/>
        </w:numPr>
      </w:pPr>
      <w:r>
        <w:t>RADIUS</w:t>
      </w:r>
    </w:p>
    <w:p w14:paraId="21463D6C" w14:textId="51588FE3" w:rsidR="002E565A" w:rsidRDefault="002E565A" w:rsidP="002E565A">
      <w:pPr>
        <w:pStyle w:val="Heading3"/>
      </w:pPr>
      <w:bookmarkStart w:id="45" w:name="_Toc211962953"/>
      <w:r>
        <w:t>AST2700</w:t>
      </w:r>
      <w:bookmarkEnd w:id="45"/>
    </w:p>
    <w:p w14:paraId="6259618E" w14:textId="3B2FA5D7" w:rsidR="002E565A" w:rsidRDefault="00E02C98" w:rsidP="00D91D9D">
      <w:pPr>
        <w:pStyle w:val="ListParagraph"/>
        <w:numPr>
          <w:ilvl w:val="0"/>
          <w:numId w:val="36"/>
        </w:numPr>
      </w:pPr>
      <w:r>
        <w:t>SOL</w:t>
      </w:r>
    </w:p>
    <w:p w14:paraId="6081C183" w14:textId="1396F278" w:rsidR="005D59A3" w:rsidRDefault="005D59A3" w:rsidP="00D91D9D">
      <w:pPr>
        <w:pStyle w:val="ListParagraph"/>
        <w:numPr>
          <w:ilvl w:val="0"/>
          <w:numId w:val="36"/>
        </w:numPr>
      </w:pPr>
      <w:r>
        <w:t>VLAN</w:t>
      </w:r>
    </w:p>
    <w:p w14:paraId="2C929A1A" w14:textId="1C9AA07B" w:rsidR="003D3AE1" w:rsidRDefault="003D3AE1" w:rsidP="00D91D9D">
      <w:pPr>
        <w:pStyle w:val="ListParagraph"/>
        <w:numPr>
          <w:ilvl w:val="0"/>
          <w:numId w:val="36"/>
        </w:numPr>
      </w:pPr>
      <w:r>
        <w:t xml:space="preserve">KVM </w:t>
      </w:r>
    </w:p>
    <w:p w14:paraId="70CC45F0" w14:textId="77777777" w:rsidR="00B65032" w:rsidRDefault="003D3AE1" w:rsidP="00D91D9D">
      <w:pPr>
        <w:pStyle w:val="ListParagraph"/>
        <w:numPr>
          <w:ilvl w:val="0"/>
          <w:numId w:val="36"/>
        </w:numPr>
      </w:pPr>
      <w:r w:rsidRPr="00A60585">
        <w:t>Virtual and Remote Media</w:t>
      </w:r>
    </w:p>
    <w:p w14:paraId="1462C7AB" w14:textId="17C0BA16" w:rsidR="003D3AE1" w:rsidRDefault="00B65032" w:rsidP="00D91D9D">
      <w:pPr>
        <w:pStyle w:val="ListParagraph"/>
        <w:numPr>
          <w:ilvl w:val="0"/>
          <w:numId w:val="36"/>
        </w:numPr>
      </w:pPr>
      <w:r w:rsidRPr="007A4D63">
        <w:t>Factory Reset</w:t>
      </w:r>
      <w:r>
        <w:t xml:space="preserve"> </w:t>
      </w:r>
      <w:r w:rsidR="003D3AE1">
        <w:t xml:space="preserve"> </w:t>
      </w:r>
    </w:p>
    <w:p w14:paraId="2130F8E9" w14:textId="71A824A3" w:rsidR="0048788C" w:rsidRDefault="0048788C" w:rsidP="00D91D9D">
      <w:pPr>
        <w:pStyle w:val="ListParagraph"/>
        <w:numPr>
          <w:ilvl w:val="0"/>
          <w:numId w:val="36"/>
        </w:numPr>
      </w:pPr>
      <w:r>
        <w:t>UART Logging Support</w:t>
      </w:r>
    </w:p>
    <w:p w14:paraId="6DE82B71" w14:textId="09360398" w:rsidR="00A345C1" w:rsidRDefault="00A345C1" w:rsidP="00D91D9D">
      <w:pPr>
        <w:pStyle w:val="ListParagraph"/>
        <w:numPr>
          <w:ilvl w:val="0"/>
          <w:numId w:val="36"/>
        </w:numPr>
      </w:pPr>
      <w:r>
        <w:t>License Control</w:t>
      </w:r>
      <w:r w:rsidR="00507F10">
        <w:t xml:space="preserve"> Support </w:t>
      </w:r>
    </w:p>
    <w:p w14:paraId="17568A35" w14:textId="77777777" w:rsidR="001B4160" w:rsidRDefault="001B4160" w:rsidP="00D91D9D">
      <w:pPr>
        <w:pStyle w:val="ListParagraph"/>
        <w:numPr>
          <w:ilvl w:val="0"/>
          <w:numId w:val="36"/>
        </w:numPr>
      </w:pPr>
      <w:r>
        <w:t xml:space="preserve">Preserve Configuration Support </w:t>
      </w:r>
    </w:p>
    <w:p w14:paraId="078C1B35" w14:textId="0F3693C5" w:rsidR="00A437F5" w:rsidRDefault="00A437F5" w:rsidP="00D91D9D">
      <w:pPr>
        <w:pStyle w:val="ListParagraph"/>
        <w:numPr>
          <w:ilvl w:val="0"/>
          <w:numId w:val="36"/>
        </w:numPr>
      </w:pPr>
      <w:r>
        <w:t>A1 board support</w:t>
      </w:r>
    </w:p>
    <w:p w14:paraId="652A0033" w14:textId="77777777" w:rsidR="001B4160" w:rsidRDefault="001B4160" w:rsidP="001B4160">
      <w:pPr>
        <w:pStyle w:val="ListParagraph"/>
        <w:ind w:left="1440"/>
      </w:pPr>
    </w:p>
    <w:p w14:paraId="77F55F96" w14:textId="3368FF0E" w:rsidR="002E565A" w:rsidRDefault="000E0292" w:rsidP="000E0292">
      <w:pPr>
        <w:pStyle w:val="Heading3"/>
      </w:pPr>
      <w:bookmarkStart w:id="46" w:name="_Toc211962954"/>
      <w:r>
        <w:t>Arbel</w:t>
      </w:r>
      <w:bookmarkEnd w:id="46"/>
    </w:p>
    <w:p w14:paraId="263E62B8" w14:textId="2B58C314" w:rsidR="00C84660" w:rsidRDefault="00C84660" w:rsidP="00D91D9D">
      <w:pPr>
        <w:pStyle w:val="ListParagraph"/>
        <w:numPr>
          <w:ilvl w:val="0"/>
          <w:numId w:val="35"/>
        </w:numPr>
      </w:pPr>
      <w:r>
        <w:t xml:space="preserve">Bonding Support </w:t>
      </w:r>
    </w:p>
    <w:p w14:paraId="3AEA7A95" w14:textId="626E4CBF" w:rsidR="00E768E1" w:rsidRDefault="00E768E1" w:rsidP="00D91D9D">
      <w:pPr>
        <w:pStyle w:val="ListParagraph"/>
        <w:numPr>
          <w:ilvl w:val="0"/>
          <w:numId w:val="35"/>
        </w:numPr>
      </w:pPr>
      <w:r>
        <w:t>RADIUS</w:t>
      </w:r>
    </w:p>
    <w:p w14:paraId="46F33CA9" w14:textId="42BB4B23" w:rsidR="000E0292" w:rsidRDefault="000E0292" w:rsidP="001B4160">
      <w:pPr>
        <w:pStyle w:val="ListParagraph"/>
        <w:ind w:left="1440"/>
      </w:pPr>
    </w:p>
    <w:p w14:paraId="2AB79B20" w14:textId="77777777" w:rsidR="00CD193A" w:rsidRPr="000E0292" w:rsidRDefault="00CD193A" w:rsidP="00CD193A">
      <w:pPr>
        <w:pStyle w:val="ListParagraph"/>
        <w:ind w:left="1440"/>
      </w:pPr>
    </w:p>
    <w:p w14:paraId="14B60D68" w14:textId="272D0B7A" w:rsidR="00256A97" w:rsidRDefault="00256A97">
      <w:pPr>
        <w:spacing w:before="0" w:after="200" w:line="288" w:lineRule="auto"/>
        <w:ind w:left="0"/>
        <w:jc w:val="left"/>
        <w:rPr>
          <w:b/>
        </w:rPr>
      </w:pPr>
      <w:r>
        <w:rPr>
          <w:b/>
        </w:rPr>
        <w:br w:type="page"/>
      </w:r>
    </w:p>
    <w:sectPr w:rsidR="00256A97" w:rsidSect="00345A5B">
      <w:headerReference w:type="even" r:id="rId20"/>
      <w:headerReference w:type="default" r:id="rId21"/>
      <w:footerReference w:type="even" r:id="rId22"/>
      <w:footerReference w:type="default" r:id="rId23"/>
      <w:headerReference w:type="first" r:id="rId24"/>
      <w:footerReference w:type="first" r:id="rId25"/>
      <w:pgSz w:w="12240" w:h="15840" w:code="1"/>
      <w:pgMar w:top="840"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EB0110" w14:textId="77777777" w:rsidR="009561EA" w:rsidRDefault="009561EA" w:rsidP="009502E7">
      <w:r>
        <w:separator/>
      </w:r>
    </w:p>
  </w:endnote>
  <w:endnote w:type="continuationSeparator" w:id="0">
    <w:p w14:paraId="1E97F557" w14:textId="77777777" w:rsidR="009561EA" w:rsidRDefault="009561EA" w:rsidP="009502E7">
      <w:r>
        <w:continuationSeparator/>
      </w:r>
    </w:p>
  </w:endnote>
  <w:endnote w:type="continuationNotice" w:id="1">
    <w:p w14:paraId="48B01A62" w14:textId="77777777" w:rsidR="009561EA" w:rsidRDefault="009561EA">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Garamond Pro Bold">
    <w:altName w:val="Garamond"/>
    <w:panose1 w:val="00000000000000000000"/>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dobe Garamond Pro">
    <w:altName w:val="Garamond"/>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inion Pro">
    <w:panose1 w:val="00000000000000000000"/>
    <w:charset w:val="00"/>
    <w:family w:val="roman"/>
    <w:notTrueType/>
    <w:pitch w:val="variable"/>
    <w:sig w:usb0="60000287" w:usb1="00000001" w:usb2="00000000" w:usb3="00000000" w:csb0="0000019F" w:csb1="00000000"/>
  </w:font>
  <w:font w:name="Myriad Pro Light">
    <w:panose1 w:val="00000000000000000000"/>
    <w:charset w:val="00"/>
    <w:family w:val="swiss"/>
    <w:notTrueType/>
    <w:pitch w:val="variable"/>
    <w:sig w:usb0="2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Roman">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Palatino">
    <w:altName w:val="Book Antiqua"/>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Droid Sans Fallback">
    <w:altName w:val="Times New Roman"/>
    <w:charset w:val="00"/>
    <w:family w:val="auto"/>
    <w:pitch w:val="variable"/>
  </w:font>
  <w:font w:name="DejaVu Sans">
    <w:altName w:val="Arial"/>
    <w:charset w:val="00"/>
    <w:family w:val="swiss"/>
    <w:pitch w:val="variable"/>
    <w:sig w:usb0="00000000" w:usb1="D200FDFF" w:usb2="0A24602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D2E1A8" w14:textId="77777777" w:rsidR="00BC51FC" w:rsidRDefault="00BC51FC" w:rsidP="0058336C">
    <w:pPr>
      <w:pStyle w:val="FooterStyle"/>
      <w:rPr>
        <w:rStyle w:val="PageNumber"/>
        <w:rFonts w:ascii="Minion Pro" w:eastAsiaTheme="minorEastAsia" w:hAnsi="Minion Pro"/>
        <w:b w:val="0"/>
        <w:i w:val="0"/>
        <w:lang w:eastAsia="zh-TW"/>
      </w:rPr>
    </w:pPr>
  </w:p>
  <w:tbl>
    <w:tblPr>
      <w:tblW w:w="0" w:type="auto"/>
      <w:tblBorders>
        <w:top w:val="single" w:sz="4" w:space="0" w:color="auto"/>
      </w:tblBorders>
      <w:tblLook w:val="01E0" w:firstRow="1" w:lastRow="1" w:firstColumn="1" w:lastColumn="1" w:noHBand="0" w:noVBand="0"/>
    </w:tblPr>
    <w:tblGrid>
      <w:gridCol w:w="1634"/>
      <w:gridCol w:w="7726"/>
    </w:tblGrid>
    <w:tr w:rsidR="00BC51FC" w:rsidRPr="00261236" w14:paraId="38EB687C" w14:textId="77777777" w:rsidTr="00154514">
      <w:tc>
        <w:tcPr>
          <w:tcW w:w="1638" w:type="dxa"/>
        </w:tcPr>
        <w:p w14:paraId="3727CBBD" w14:textId="77777777" w:rsidR="00BC51FC" w:rsidRDefault="00BC51FC" w:rsidP="00456819">
          <w:pPr>
            <w:pStyle w:val="Footer"/>
            <w:ind w:right="360"/>
            <w:rPr>
              <w:rStyle w:val="PageNumber"/>
            </w:rPr>
          </w:pPr>
          <w:r w:rsidRPr="001A5FFF">
            <w:rPr>
              <w:rStyle w:val="PageNumber"/>
            </w:rPr>
            <w:fldChar w:fldCharType="begin"/>
          </w:r>
          <w:r w:rsidRPr="001A5FFF">
            <w:rPr>
              <w:rStyle w:val="PageNumber"/>
            </w:rPr>
            <w:instrText xml:space="preserve"> PAGE </w:instrText>
          </w:r>
          <w:r w:rsidRPr="001A5FFF">
            <w:rPr>
              <w:rStyle w:val="PageNumber"/>
            </w:rPr>
            <w:fldChar w:fldCharType="separate"/>
          </w:r>
          <w:r>
            <w:rPr>
              <w:rStyle w:val="PageNumber"/>
              <w:noProof/>
            </w:rPr>
            <w:t>26</w:t>
          </w:r>
          <w:r w:rsidRPr="001A5FFF">
            <w:rPr>
              <w:rStyle w:val="PageNumber"/>
            </w:rPr>
            <w:fldChar w:fldCharType="end"/>
          </w:r>
        </w:p>
      </w:tc>
      <w:tc>
        <w:tcPr>
          <w:tcW w:w="7830" w:type="dxa"/>
        </w:tcPr>
        <w:p w14:paraId="0CBFE61C" w14:textId="77777777" w:rsidR="00BC51FC" w:rsidRPr="00261236" w:rsidRDefault="00BC51FC" w:rsidP="00456819">
          <w:pPr>
            <w:pStyle w:val="FooterStyle"/>
            <w:rPr>
              <w:rStyle w:val="PageNumber"/>
              <w:b w:val="0"/>
              <w:i w:val="0"/>
            </w:rPr>
          </w:pPr>
          <w:r w:rsidRPr="00261236">
            <w:rPr>
              <w:rStyle w:val="PageNumber"/>
              <w:b w:val="0"/>
            </w:rPr>
            <w:t>Software R&amp;D E</w:t>
          </w:r>
          <w:r>
            <w:rPr>
              <w:rStyle w:val="PageNumber"/>
              <w:b w:val="0"/>
            </w:rPr>
            <w:t>F</w:t>
          </w:r>
          <w:r w:rsidRPr="00261236">
            <w:rPr>
              <w:rStyle w:val="PageNumber"/>
              <w:b w:val="0"/>
            </w:rPr>
            <w:t>S</w:t>
          </w:r>
        </w:p>
      </w:tc>
    </w:tr>
  </w:tbl>
  <w:p w14:paraId="3A142C3F" w14:textId="77777777" w:rsidR="00BC51FC" w:rsidRDefault="00BC51FC" w:rsidP="0058336C">
    <w:pPr>
      <w:pStyle w:val="FooterStyle"/>
      <w:rPr>
        <w:rStyle w:val="PageNumber"/>
        <w:rFonts w:ascii="Minion Pro" w:eastAsiaTheme="minorEastAsia" w:hAnsi="Minion Pro"/>
        <w:b w:val="0"/>
        <w:i w:val="0"/>
        <w:lang w:eastAsia="zh-TW"/>
      </w:rPr>
    </w:pPr>
  </w:p>
  <w:p w14:paraId="32F24681" w14:textId="77777777" w:rsidR="00BC51FC" w:rsidRPr="0058336C" w:rsidRDefault="00BC51FC" w:rsidP="00456819">
    <w:pPr>
      <w:pStyle w:val="Footer"/>
      <w:tabs>
        <w:tab w:val="clear" w:pos="4680"/>
        <w:tab w:val="clear" w:pos="9360"/>
        <w:tab w:val="center" w:pos="4320"/>
        <w:tab w:val="right" w:pos="8640"/>
      </w:tabs>
      <w:spacing w:after="120"/>
      <w:ind w:left="0" w:right="360"/>
      <w:rPr>
        <w:rFonts w:ascii="Minion Pro" w:hAnsi="Minion Pro"/>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4" w:space="0" w:color="auto"/>
      </w:tblBorders>
      <w:tblLook w:val="01E0" w:firstRow="1" w:lastRow="1" w:firstColumn="1" w:lastColumn="1" w:noHBand="0" w:noVBand="0"/>
    </w:tblPr>
    <w:tblGrid>
      <w:gridCol w:w="7304"/>
      <w:gridCol w:w="2056"/>
    </w:tblGrid>
    <w:tr w:rsidR="00BC51FC" w14:paraId="42F25C71" w14:textId="77777777" w:rsidTr="00154514">
      <w:tc>
        <w:tcPr>
          <w:tcW w:w="7398" w:type="dxa"/>
        </w:tcPr>
        <w:p w14:paraId="5038293E" w14:textId="43E3BA82" w:rsidR="00BC51FC" w:rsidRPr="00261236" w:rsidRDefault="00BC51FC" w:rsidP="00922DA7">
          <w:pPr>
            <w:pStyle w:val="FooterStyle"/>
            <w:ind w:right="360"/>
            <w:jc w:val="left"/>
            <w:rPr>
              <w:rStyle w:val="PageNumber"/>
            </w:rPr>
          </w:pPr>
        </w:p>
      </w:tc>
      <w:tc>
        <w:tcPr>
          <w:tcW w:w="2070" w:type="dxa"/>
        </w:tcPr>
        <w:p w14:paraId="1592FCA1" w14:textId="77777777" w:rsidR="00BC51FC" w:rsidRDefault="00BC51FC" w:rsidP="00456819">
          <w:pPr>
            <w:pStyle w:val="Footer"/>
            <w:jc w:val="right"/>
            <w:rPr>
              <w:rStyle w:val="PageNumber"/>
            </w:rPr>
          </w:pPr>
          <w:r w:rsidRPr="00FC449D">
            <w:rPr>
              <w:rStyle w:val="PageNumber"/>
            </w:rPr>
            <w:fldChar w:fldCharType="begin"/>
          </w:r>
          <w:r w:rsidRPr="00FC449D">
            <w:rPr>
              <w:rStyle w:val="PageNumber"/>
            </w:rPr>
            <w:instrText xml:space="preserve"> PAGE </w:instrText>
          </w:r>
          <w:r w:rsidRPr="00FC449D">
            <w:rPr>
              <w:rStyle w:val="PageNumber"/>
            </w:rPr>
            <w:fldChar w:fldCharType="separate"/>
          </w:r>
          <w:r>
            <w:rPr>
              <w:rStyle w:val="PageNumber"/>
              <w:noProof/>
            </w:rPr>
            <w:t>25</w:t>
          </w:r>
          <w:r w:rsidRPr="00FC449D">
            <w:rPr>
              <w:rStyle w:val="PageNumber"/>
            </w:rPr>
            <w:fldChar w:fldCharType="end"/>
          </w:r>
        </w:p>
      </w:tc>
    </w:tr>
  </w:tbl>
  <w:p w14:paraId="66D13E7B" w14:textId="77777777" w:rsidR="00BC51FC" w:rsidRPr="00456819" w:rsidRDefault="00BC51FC" w:rsidP="0045681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78D080" w14:textId="77777777" w:rsidR="00CB1535" w:rsidRDefault="00CB15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C4FA1F" w14:textId="77777777" w:rsidR="009561EA" w:rsidRDefault="009561EA" w:rsidP="009502E7">
      <w:r>
        <w:separator/>
      </w:r>
    </w:p>
  </w:footnote>
  <w:footnote w:type="continuationSeparator" w:id="0">
    <w:p w14:paraId="447600B7" w14:textId="77777777" w:rsidR="009561EA" w:rsidRDefault="009561EA" w:rsidP="009502E7">
      <w:r>
        <w:continuationSeparator/>
      </w:r>
    </w:p>
  </w:footnote>
  <w:footnote w:type="continuationNotice" w:id="1">
    <w:p w14:paraId="5134CFED" w14:textId="77777777" w:rsidR="009561EA" w:rsidRDefault="009561EA">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ADCDFF" w14:textId="3BB5F3FE" w:rsidR="00BC51FC" w:rsidRDefault="00BC51FC" w:rsidP="001F0FA1">
    <w:pPr>
      <w:pBdr>
        <w:bottom w:val="single" w:sz="4" w:space="1" w:color="auto"/>
      </w:pBdr>
      <w:tabs>
        <w:tab w:val="center" w:pos="4320"/>
        <w:tab w:val="right" w:pos="8640"/>
      </w:tabs>
      <w:spacing w:after="0"/>
      <w:rPr>
        <w:rFonts w:cs="Arial"/>
        <w:b/>
        <w:lang w:eastAsia="zh-TW"/>
      </w:rPr>
    </w:pPr>
    <w:r>
      <w:rPr>
        <w:rFonts w:cs="Arial"/>
        <w:b/>
        <w:lang w:eastAsia="zh-TW"/>
      </w:rPr>
      <w:tab/>
    </w:r>
    <w:r>
      <w:rPr>
        <w:rFonts w:cs="Arial"/>
        <w:b/>
        <w:lang w:eastAsia="zh-TW"/>
      </w:rPr>
      <w:tab/>
    </w:r>
    <w:proofErr w:type="spellStart"/>
    <w:r>
      <w:rPr>
        <w:rFonts w:cs="Arial"/>
        <w:b/>
        <w:lang w:eastAsia="zh-TW"/>
      </w:rPr>
      <w:t>MegaRAC</w:t>
    </w:r>
    <w:proofErr w:type="spellEnd"/>
    <w:r>
      <w:rPr>
        <w:rFonts w:cs="Arial"/>
        <w:b/>
        <w:lang w:eastAsia="zh-TW"/>
      </w:rPr>
      <w:t xml:space="preserve"> </w:t>
    </w:r>
    <w:r w:rsidR="00ED2802">
      <w:rPr>
        <w:rFonts w:cs="Arial"/>
        <w:b/>
        <w:lang w:eastAsia="zh-TW"/>
      </w:rPr>
      <w:t>OPENEDITION</w:t>
    </w:r>
    <w:r>
      <w:rPr>
        <w:rFonts w:cs="Arial"/>
        <w:b/>
        <w:lang w:eastAsia="zh-TW"/>
      </w:rPr>
      <w:t xml:space="preserve"> – </w:t>
    </w:r>
    <w:r>
      <w:rPr>
        <w:rFonts w:cs="Arial" w:hint="eastAsia"/>
        <w:b/>
        <w:lang w:eastAsia="zh-TW"/>
      </w:rPr>
      <w:t>Getting Started Guide</w:t>
    </w:r>
  </w:p>
  <w:p w14:paraId="38C484E8" w14:textId="77777777" w:rsidR="00BC51FC" w:rsidRPr="004C585A" w:rsidRDefault="00BC51FC" w:rsidP="001F0FA1">
    <w:pPr>
      <w:pBdr>
        <w:bottom w:val="single" w:sz="4" w:space="1" w:color="auto"/>
      </w:pBdr>
      <w:tabs>
        <w:tab w:val="center" w:pos="4320"/>
        <w:tab w:val="right" w:pos="8640"/>
      </w:tabs>
      <w:spacing w:after="0"/>
      <w:rPr>
        <w:rFonts w:cs="Arial"/>
        <w:b/>
        <w:lang w:eastAsia="zh-TW"/>
      </w:rPr>
    </w:pPr>
    <w:r>
      <w:rPr>
        <w:rFonts w:cs="Arial"/>
        <w:b/>
      </w:rPr>
      <w:tab/>
    </w:r>
    <w:r>
      <w:rPr>
        <w:rFonts w:cs="Arial"/>
        <w:b/>
      </w:rPr>
      <w:tab/>
    </w:r>
    <w:r w:rsidRPr="008D35E1">
      <w:rPr>
        <w:rFonts w:cs="Arial"/>
        <w:b/>
      </w:rPr>
      <w:t>Copyright © American Megatrends Inc.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25455" w14:textId="28113181" w:rsidR="00BC51FC" w:rsidRDefault="00BC51FC" w:rsidP="007A4EAB">
    <w:pPr>
      <w:pBdr>
        <w:bottom w:val="single" w:sz="4" w:space="1" w:color="auto"/>
      </w:pBdr>
      <w:tabs>
        <w:tab w:val="center" w:pos="4320"/>
        <w:tab w:val="right" w:pos="8640"/>
      </w:tabs>
      <w:spacing w:after="0"/>
      <w:ind w:left="0"/>
      <w:rPr>
        <w:rFonts w:cs="Arial"/>
        <w:b/>
        <w:lang w:eastAsia="zh-TW"/>
      </w:rPr>
    </w:pPr>
    <w:proofErr w:type="spellStart"/>
    <w:r>
      <w:rPr>
        <w:rFonts w:cs="Arial"/>
        <w:b/>
        <w:lang w:eastAsia="zh-TW"/>
      </w:rPr>
      <w:t>MegaRAC</w:t>
    </w:r>
    <w:proofErr w:type="spellEnd"/>
    <w:r>
      <w:rPr>
        <w:rFonts w:cs="Arial"/>
        <w:b/>
        <w:lang w:eastAsia="zh-TW"/>
      </w:rPr>
      <w:t xml:space="preserve"> </w:t>
    </w:r>
    <w:r w:rsidR="008B5419">
      <w:rPr>
        <w:rFonts w:cs="Arial"/>
        <w:b/>
        <w:lang w:eastAsia="zh-TW"/>
      </w:rPr>
      <w:t xml:space="preserve">Community Edition </w:t>
    </w:r>
    <w:r>
      <w:rPr>
        <w:rFonts w:cs="Arial"/>
        <w:b/>
        <w:lang w:eastAsia="zh-TW"/>
      </w:rPr>
      <w:t xml:space="preserve">– </w:t>
    </w:r>
    <w:r>
      <w:rPr>
        <w:rFonts w:cs="Arial" w:hint="eastAsia"/>
        <w:b/>
        <w:lang w:eastAsia="zh-TW"/>
      </w:rPr>
      <w:t>Getting Started Guide</w:t>
    </w:r>
  </w:p>
  <w:p w14:paraId="59701414" w14:textId="77777777" w:rsidR="007A4EAB" w:rsidRPr="00456995" w:rsidRDefault="007A4EAB" w:rsidP="007A4EAB">
    <w:pPr>
      <w:pBdr>
        <w:bottom w:val="single" w:sz="4" w:space="1" w:color="auto"/>
      </w:pBdr>
      <w:tabs>
        <w:tab w:val="center" w:pos="4320"/>
        <w:tab w:val="right" w:pos="8640"/>
      </w:tabs>
      <w:spacing w:before="0" w:after="240"/>
      <w:ind w:left="0"/>
      <w:rPr>
        <w:rFonts w:eastAsia="Times New Roman"/>
        <w:b/>
      </w:rPr>
    </w:pPr>
    <w:r w:rsidRPr="00A0128A">
      <w:rPr>
        <w:rFonts w:eastAsia="Times New Roman" w:cs="Arial"/>
        <w:b/>
      </w:rPr>
      <w:t>Copyright © American Megatrends International LLC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28A5C" w14:textId="77777777" w:rsidR="00CB1535" w:rsidRDefault="00CB15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3A4FCD6"/>
    <w:lvl w:ilvl="0">
      <w:start w:val="1"/>
      <w:numFmt w:val="lowerRoman"/>
      <w:pStyle w:val="ListNumber5"/>
      <w:lvlText w:val="%1."/>
      <w:lvlJc w:val="right"/>
      <w:pPr>
        <w:ind w:left="1800" w:hanging="360"/>
      </w:pPr>
    </w:lvl>
  </w:abstractNum>
  <w:abstractNum w:abstractNumId="1" w15:restartNumberingAfterBreak="0">
    <w:nsid w:val="FFFFFF7D"/>
    <w:multiLevelType w:val="singleLevel"/>
    <w:tmpl w:val="6A664FEA"/>
    <w:lvl w:ilvl="0">
      <w:start w:val="1"/>
      <w:numFmt w:val="lowerLetter"/>
      <w:pStyle w:val="ListNumber4"/>
      <w:lvlText w:val="%1."/>
      <w:lvlJc w:val="left"/>
      <w:pPr>
        <w:ind w:left="1440" w:hanging="360"/>
      </w:pPr>
      <w:rPr>
        <w:rFonts w:hint="eastAsia"/>
      </w:rPr>
    </w:lvl>
  </w:abstractNum>
  <w:abstractNum w:abstractNumId="2" w15:restartNumberingAfterBreak="0">
    <w:nsid w:val="FFFFFF7E"/>
    <w:multiLevelType w:val="singleLevel"/>
    <w:tmpl w:val="1116CB3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3C8AA4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2D4D30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2"/>
    <w:multiLevelType w:val="singleLevel"/>
    <w:tmpl w:val="4F9C9332"/>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5E263BE8"/>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9EB9FA"/>
    <w:lvl w:ilvl="0">
      <w:start w:val="1"/>
      <w:numFmt w:val="decimal"/>
      <w:pStyle w:val="ListNumber"/>
      <w:lvlText w:val="%1."/>
      <w:lvlJc w:val="left"/>
      <w:pPr>
        <w:tabs>
          <w:tab w:val="num" w:pos="360"/>
        </w:tabs>
        <w:ind w:left="360" w:hanging="360"/>
      </w:pPr>
    </w:lvl>
  </w:abstractNum>
  <w:abstractNum w:abstractNumId="8" w15:restartNumberingAfterBreak="0">
    <w:nsid w:val="00BE2796"/>
    <w:multiLevelType w:val="multilevel"/>
    <w:tmpl w:val="139CA388"/>
    <w:styleLink w:val="WWNum36"/>
    <w:lvl w:ilvl="0">
      <w:start w:val="1"/>
      <w:numFmt w:val="decimal"/>
      <w:lvlText w:val="%1. "/>
      <w:lvlJc w:val="center"/>
      <w:pPr>
        <w:ind w:left="360" w:hanging="360"/>
      </w:pPr>
      <w:rPr>
        <w:rFonts w:cs="Times New Roman" w:hint="default"/>
        <w:b w:val="0"/>
        <w:bCs w:val="0"/>
        <w:i w:val="0"/>
        <w:iCs w:val="0"/>
        <w:caps w:val="0"/>
        <w:strike w:val="0"/>
        <w:dstrike w:val="0"/>
        <w:vanish w:val="0"/>
        <w:color w:val="000000"/>
        <w:spacing w:val="0"/>
        <w:kern w:val="0"/>
        <w:position w:val="0"/>
        <w:sz w:val="32"/>
        <w:szCs w:val="32"/>
        <w:u w:val="none"/>
        <w:effect w:val="none"/>
        <w:vertAlign w:val="baseline"/>
        <w:em w:val="none"/>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9" w15:restartNumberingAfterBreak="0">
    <w:nsid w:val="01152B38"/>
    <w:multiLevelType w:val="singleLevel"/>
    <w:tmpl w:val="2F3EE4CC"/>
    <w:lvl w:ilvl="0">
      <w:start w:val="1"/>
      <w:numFmt w:val="bullet"/>
      <w:pStyle w:val="BulletedLevel2"/>
      <w:lvlText w:val=""/>
      <w:lvlJc w:val="left"/>
      <w:pPr>
        <w:tabs>
          <w:tab w:val="num" w:pos="2340"/>
        </w:tabs>
        <w:ind w:left="2340" w:hanging="360"/>
      </w:pPr>
      <w:rPr>
        <w:rFonts w:ascii="Symbol" w:hAnsi="Symbol" w:hint="default"/>
      </w:rPr>
    </w:lvl>
  </w:abstractNum>
  <w:abstractNum w:abstractNumId="10" w15:restartNumberingAfterBreak="0">
    <w:nsid w:val="014447BA"/>
    <w:multiLevelType w:val="multilevel"/>
    <w:tmpl w:val="D8968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5A57F2"/>
    <w:multiLevelType w:val="hybridMultilevel"/>
    <w:tmpl w:val="820A3A9C"/>
    <w:lvl w:ilvl="0" w:tplc="D488F6BE">
      <w:start w:val="1"/>
      <w:numFmt w:val="bullet"/>
      <w:pStyle w:val="Bullet1"/>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9484A94"/>
    <w:multiLevelType w:val="hybridMultilevel"/>
    <w:tmpl w:val="A5B4896C"/>
    <w:lvl w:ilvl="0" w:tplc="A6661B88">
      <w:start w:val="1"/>
      <w:numFmt w:val="bullet"/>
      <w:pStyle w:val="BulletedLevel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012BEE"/>
    <w:multiLevelType w:val="hybridMultilevel"/>
    <w:tmpl w:val="21729A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F1B2BE4"/>
    <w:multiLevelType w:val="hybridMultilevel"/>
    <w:tmpl w:val="D88AAC88"/>
    <w:lvl w:ilvl="0" w:tplc="5818F044">
      <w:start w:val="1"/>
      <w:numFmt w:val="decimal"/>
      <w:pStyle w:val="Numbering1"/>
      <w:lvlText w:val="%1."/>
      <w:lvlJc w:val="left"/>
      <w:pPr>
        <w:ind w:left="1080" w:hanging="360"/>
      </w:pPr>
      <w:rPr>
        <w:b w:val="0"/>
        <w:color w:val="auto"/>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19D12BE9"/>
    <w:multiLevelType w:val="singleLevel"/>
    <w:tmpl w:val="42CE3142"/>
    <w:lvl w:ilvl="0">
      <w:start w:val="1"/>
      <w:numFmt w:val="decimal"/>
      <w:pStyle w:val="BulletedNumbered2"/>
      <w:lvlText w:val="%1."/>
      <w:lvlJc w:val="left"/>
      <w:pPr>
        <w:tabs>
          <w:tab w:val="num" w:pos="360"/>
        </w:tabs>
        <w:ind w:left="360" w:hanging="360"/>
      </w:pPr>
    </w:lvl>
  </w:abstractNum>
  <w:abstractNum w:abstractNumId="16" w15:restartNumberingAfterBreak="0">
    <w:nsid w:val="1DD064B9"/>
    <w:multiLevelType w:val="singleLevel"/>
    <w:tmpl w:val="8AA8E9BA"/>
    <w:lvl w:ilvl="0">
      <w:start w:val="1"/>
      <w:numFmt w:val="decimal"/>
      <w:pStyle w:val="BulletedNumbered1"/>
      <w:lvlText w:val="%1."/>
      <w:lvlJc w:val="left"/>
      <w:pPr>
        <w:tabs>
          <w:tab w:val="num" w:pos="360"/>
        </w:tabs>
        <w:ind w:left="360" w:hanging="360"/>
      </w:pPr>
    </w:lvl>
  </w:abstractNum>
  <w:abstractNum w:abstractNumId="17" w15:restartNumberingAfterBreak="0">
    <w:nsid w:val="28D105B8"/>
    <w:multiLevelType w:val="hybridMultilevel"/>
    <w:tmpl w:val="4B8ED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B40A1E"/>
    <w:multiLevelType w:val="singleLevel"/>
    <w:tmpl w:val="5B702ED4"/>
    <w:lvl w:ilvl="0">
      <w:start w:val="1"/>
      <w:numFmt w:val="bullet"/>
      <w:pStyle w:val="Bullet"/>
      <w:lvlText w:val=""/>
      <w:lvlJc w:val="left"/>
      <w:pPr>
        <w:tabs>
          <w:tab w:val="num" w:pos="907"/>
        </w:tabs>
        <w:ind w:left="907" w:hanging="360"/>
      </w:pPr>
      <w:rPr>
        <w:rFonts w:ascii="Symbol" w:hAnsi="Symbol" w:hint="default"/>
      </w:rPr>
    </w:lvl>
  </w:abstractNum>
  <w:abstractNum w:abstractNumId="19" w15:restartNumberingAfterBreak="0">
    <w:nsid w:val="42947C13"/>
    <w:multiLevelType w:val="hybridMultilevel"/>
    <w:tmpl w:val="9C88B5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6137FF7"/>
    <w:multiLevelType w:val="hybridMultilevel"/>
    <w:tmpl w:val="CD5A9E5E"/>
    <w:lvl w:ilvl="0" w:tplc="3E56E414">
      <w:start w:val="1"/>
      <w:numFmt w:val="bullet"/>
      <w:pStyle w:val="BulletedList"/>
      <w:lvlText w:val="■"/>
      <w:lvlJc w:val="left"/>
      <w:pPr>
        <w:tabs>
          <w:tab w:val="num" w:pos="2160"/>
        </w:tabs>
        <w:ind w:left="2160" w:hanging="360"/>
      </w:pPr>
      <w:rPr>
        <w:rFonts w:ascii="Times New Roman" w:hAnsi="Times New Roman" w:cs="Times New Roman" w:hint="default"/>
        <w:color w:val="auto"/>
      </w:rPr>
    </w:lvl>
    <w:lvl w:ilvl="1" w:tplc="7A50DCA2">
      <w:start w:val="1"/>
      <w:numFmt w:val="bullet"/>
      <w:lvlText w:val="o"/>
      <w:lvlJc w:val="left"/>
      <w:pPr>
        <w:tabs>
          <w:tab w:val="num" w:pos="2880"/>
        </w:tabs>
        <w:ind w:left="2880" w:hanging="360"/>
      </w:pPr>
      <w:rPr>
        <w:rFonts w:ascii="Courier New" w:hAnsi="Courier New" w:cs="Courier New" w:hint="default"/>
      </w:rPr>
    </w:lvl>
    <w:lvl w:ilvl="2" w:tplc="D6BEB220" w:tentative="1">
      <w:start w:val="1"/>
      <w:numFmt w:val="bullet"/>
      <w:lvlText w:val=""/>
      <w:lvlJc w:val="left"/>
      <w:pPr>
        <w:tabs>
          <w:tab w:val="num" w:pos="3600"/>
        </w:tabs>
        <w:ind w:left="3600" w:hanging="360"/>
      </w:pPr>
      <w:rPr>
        <w:rFonts w:ascii="Wingdings" w:hAnsi="Wingdings" w:hint="default"/>
      </w:rPr>
    </w:lvl>
    <w:lvl w:ilvl="3" w:tplc="0D76E4D6" w:tentative="1">
      <w:start w:val="1"/>
      <w:numFmt w:val="bullet"/>
      <w:lvlText w:val=""/>
      <w:lvlJc w:val="left"/>
      <w:pPr>
        <w:tabs>
          <w:tab w:val="num" w:pos="4320"/>
        </w:tabs>
        <w:ind w:left="4320" w:hanging="360"/>
      </w:pPr>
      <w:rPr>
        <w:rFonts w:ascii="Symbol" w:hAnsi="Symbol" w:hint="default"/>
      </w:rPr>
    </w:lvl>
    <w:lvl w:ilvl="4" w:tplc="A73EA640" w:tentative="1">
      <w:start w:val="1"/>
      <w:numFmt w:val="bullet"/>
      <w:lvlText w:val="o"/>
      <w:lvlJc w:val="left"/>
      <w:pPr>
        <w:tabs>
          <w:tab w:val="num" w:pos="5040"/>
        </w:tabs>
        <w:ind w:left="5040" w:hanging="360"/>
      </w:pPr>
      <w:rPr>
        <w:rFonts w:ascii="Courier New" w:hAnsi="Courier New" w:cs="Courier New" w:hint="default"/>
      </w:rPr>
    </w:lvl>
    <w:lvl w:ilvl="5" w:tplc="4EC4106A" w:tentative="1">
      <w:start w:val="1"/>
      <w:numFmt w:val="bullet"/>
      <w:lvlText w:val=""/>
      <w:lvlJc w:val="left"/>
      <w:pPr>
        <w:tabs>
          <w:tab w:val="num" w:pos="5760"/>
        </w:tabs>
        <w:ind w:left="5760" w:hanging="360"/>
      </w:pPr>
      <w:rPr>
        <w:rFonts w:ascii="Wingdings" w:hAnsi="Wingdings" w:hint="default"/>
      </w:rPr>
    </w:lvl>
    <w:lvl w:ilvl="6" w:tplc="2BF49550" w:tentative="1">
      <w:start w:val="1"/>
      <w:numFmt w:val="bullet"/>
      <w:lvlText w:val=""/>
      <w:lvlJc w:val="left"/>
      <w:pPr>
        <w:tabs>
          <w:tab w:val="num" w:pos="6480"/>
        </w:tabs>
        <w:ind w:left="6480" w:hanging="360"/>
      </w:pPr>
      <w:rPr>
        <w:rFonts w:ascii="Symbol" w:hAnsi="Symbol" w:hint="default"/>
      </w:rPr>
    </w:lvl>
    <w:lvl w:ilvl="7" w:tplc="A7A26CF8" w:tentative="1">
      <w:start w:val="1"/>
      <w:numFmt w:val="bullet"/>
      <w:lvlText w:val="o"/>
      <w:lvlJc w:val="left"/>
      <w:pPr>
        <w:tabs>
          <w:tab w:val="num" w:pos="7200"/>
        </w:tabs>
        <w:ind w:left="7200" w:hanging="360"/>
      </w:pPr>
      <w:rPr>
        <w:rFonts w:ascii="Courier New" w:hAnsi="Courier New" w:cs="Courier New" w:hint="default"/>
      </w:rPr>
    </w:lvl>
    <w:lvl w:ilvl="8" w:tplc="E1562BDE" w:tentative="1">
      <w:start w:val="1"/>
      <w:numFmt w:val="bullet"/>
      <w:lvlText w:val=""/>
      <w:lvlJc w:val="left"/>
      <w:pPr>
        <w:tabs>
          <w:tab w:val="num" w:pos="7920"/>
        </w:tabs>
        <w:ind w:left="7920" w:hanging="360"/>
      </w:pPr>
      <w:rPr>
        <w:rFonts w:ascii="Wingdings" w:hAnsi="Wingdings" w:hint="default"/>
      </w:rPr>
    </w:lvl>
  </w:abstractNum>
  <w:abstractNum w:abstractNumId="21" w15:restartNumberingAfterBreak="0">
    <w:nsid w:val="4ADE785D"/>
    <w:multiLevelType w:val="hybridMultilevel"/>
    <w:tmpl w:val="92EAAFD2"/>
    <w:lvl w:ilvl="0" w:tplc="40090001">
      <w:start w:val="1"/>
      <w:numFmt w:val="bullet"/>
      <w:lvlText w:val=""/>
      <w:lvlJc w:val="left"/>
      <w:pPr>
        <w:ind w:left="1647" w:hanging="360"/>
      </w:pPr>
      <w:rPr>
        <w:rFonts w:ascii="Symbol" w:hAnsi="Symbol" w:hint="default"/>
      </w:rPr>
    </w:lvl>
    <w:lvl w:ilvl="1" w:tplc="40090003">
      <w:start w:val="1"/>
      <w:numFmt w:val="bullet"/>
      <w:lvlText w:val="o"/>
      <w:lvlJc w:val="left"/>
      <w:pPr>
        <w:ind w:left="2367" w:hanging="360"/>
      </w:pPr>
      <w:rPr>
        <w:rFonts w:ascii="Courier New" w:hAnsi="Courier New" w:cs="Courier New" w:hint="default"/>
      </w:rPr>
    </w:lvl>
    <w:lvl w:ilvl="2" w:tplc="40090005" w:tentative="1">
      <w:start w:val="1"/>
      <w:numFmt w:val="bullet"/>
      <w:lvlText w:val=""/>
      <w:lvlJc w:val="left"/>
      <w:pPr>
        <w:ind w:left="3087" w:hanging="360"/>
      </w:pPr>
      <w:rPr>
        <w:rFonts w:ascii="Wingdings" w:hAnsi="Wingdings" w:hint="default"/>
      </w:rPr>
    </w:lvl>
    <w:lvl w:ilvl="3" w:tplc="40090001" w:tentative="1">
      <w:start w:val="1"/>
      <w:numFmt w:val="bullet"/>
      <w:lvlText w:val=""/>
      <w:lvlJc w:val="left"/>
      <w:pPr>
        <w:ind w:left="3807" w:hanging="360"/>
      </w:pPr>
      <w:rPr>
        <w:rFonts w:ascii="Symbol" w:hAnsi="Symbol" w:hint="default"/>
      </w:rPr>
    </w:lvl>
    <w:lvl w:ilvl="4" w:tplc="40090003" w:tentative="1">
      <w:start w:val="1"/>
      <w:numFmt w:val="bullet"/>
      <w:lvlText w:val="o"/>
      <w:lvlJc w:val="left"/>
      <w:pPr>
        <w:ind w:left="4527" w:hanging="360"/>
      </w:pPr>
      <w:rPr>
        <w:rFonts w:ascii="Courier New" w:hAnsi="Courier New" w:cs="Courier New" w:hint="default"/>
      </w:rPr>
    </w:lvl>
    <w:lvl w:ilvl="5" w:tplc="40090005" w:tentative="1">
      <w:start w:val="1"/>
      <w:numFmt w:val="bullet"/>
      <w:lvlText w:val=""/>
      <w:lvlJc w:val="left"/>
      <w:pPr>
        <w:ind w:left="5247" w:hanging="360"/>
      </w:pPr>
      <w:rPr>
        <w:rFonts w:ascii="Wingdings" w:hAnsi="Wingdings" w:hint="default"/>
      </w:rPr>
    </w:lvl>
    <w:lvl w:ilvl="6" w:tplc="40090001" w:tentative="1">
      <w:start w:val="1"/>
      <w:numFmt w:val="bullet"/>
      <w:lvlText w:val=""/>
      <w:lvlJc w:val="left"/>
      <w:pPr>
        <w:ind w:left="5967" w:hanging="360"/>
      </w:pPr>
      <w:rPr>
        <w:rFonts w:ascii="Symbol" w:hAnsi="Symbol" w:hint="default"/>
      </w:rPr>
    </w:lvl>
    <w:lvl w:ilvl="7" w:tplc="40090003" w:tentative="1">
      <w:start w:val="1"/>
      <w:numFmt w:val="bullet"/>
      <w:lvlText w:val="o"/>
      <w:lvlJc w:val="left"/>
      <w:pPr>
        <w:ind w:left="6687" w:hanging="360"/>
      </w:pPr>
      <w:rPr>
        <w:rFonts w:ascii="Courier New" w:hAnsi="Courier New" w:cs="Courier New" w:hint="default"/>
      </w:rPr>
    </w:lvl>
    <w:lvl w:ilvl="8" w:tplc="40090005" w:tentative="1">
      <w:start w:val="1"/>
      <w:numFmt w:val="bullet"/>
      <w:lvlText w:val=""/>
      <w:lvlJc w:val="left"/>
      <w:pPr>
        <w:ind w:left="7407" w:hanging="360"/>
      </w:pPr>
      <w:rPr>
        <w:rFonts w:ascii="Wingdings" w:hAnsi="Wingdings" w:hint="default"/>
      </w:rPr>
    </w:lvl>
  </w:abstractNum>
  <w:abstractNum w:abstractNumId="22" w15:restartNumberingAfterBreak="0">
    <w:nsid w:val="4F9F3AEA"/>
    <w:multiLevelType w:val="hybridMultilevel"/>
    <w:tmpl w:val="EBE44474"/>
    <w:lvl w:ilvl="0" w:tplc="B770B72C">
      <w:start w:val="1"/>
      <w:numFmt w:val="lowerLetter"/>
      <w:pStyle w:val="ListNumber6"/>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3" w15:restartNumberingAfterBreak="0">
    <w:nsid w:val="53231F13"/>
    <w:multiLevelType w:val="hybridMultilevel"/>
    <w:tmpl w:val="7480CB20"/>
    <w:lvl w:ilvl="0" w:tplc="6B724EE4">
      <w:start w:val="1"/>
      <w:numFmt w:val="lowerLetter"/>
      <w:pStyle w:val="Number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015E3F"/>
    <w:multiLevelType w:val="hybridMultilevel"/>
    <w:tmpl w:val="BC0EEF22"/>
    <w:lvl w:ilvl="0" w:tplc="BC3E341E">
      <w:start w:val="1"/>
      <w:numFmt w:val="bullet"/>
      <w:pStyle w:val="ListBullet4"/>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B5E6401"/>
    <w:multiLevelType w:val="multilevel"/>
    <w:tmpl w:val="3454ED62"/>
    <w:lvl w:ilvl="0">
      <w:start w:val="1"/>
      <w:numFmt w:val="decimal"/>
      <w:pStyle w:val="Heading1"/>
      <w:suff w:val="space"/>
      <w:lvlText w:val="%1"/>
      <w:lvlJc w:val="left"/>
      <w:pPr>
        <w:ind w:left="432" w:hanging="432"/>
      </w:pPr>
      <w:rPr>
        <w:rFonts w:ascii="Adobe Garamond Pro Bold" w:hAnsi="Adobe Garamond Pro Bold" w:hint="default"/>
      </w:rPr>
    </w:lvl>
    <w:lvl w:ilvl="1">
      <w:start w:val="1"/>
      <w:numFmt w:val="decimal"/>
      <w:pStyle w:val="Heading2"/>
      <w:lvlText w:val="%1.%2"/>
      <w:lvlJc w:val="left"/>
      <w:pPr>
        <w:tabs>
          <w:tab w:val="num" w:pos="144"/>
        </w:tabs>
        <w:ind w:left="144" w:hanging="144"/>
      </w:pPr>
      <w:rPr>
        <w:rFonts w:hint="default"/>
        <w:b w:val="0"/>
        <w:bC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67741770"/>
    <w:multiLevelType w:val="hybridMultilevel"/>
    <w:tmpl w:val="BD98151A"/>
    <w:lvl w:ilvl="0" w:tplc="1A36037A">
      <w:numFmt w:val="bullet"/>
      <w:pStyle w:val="bull"/>
      <w:lvlText w:val="•"/>
      <w:lvlJc w:val="left"/>
      <w:pPr>
        <w:ind w:left="1368" w:hanging="360"/>
      </w:pPr>
      <w:rPr>
        <w:rFonts w:ascii="Times New Roman" w:hAnsi="Times New Roman" w:cs="Times New Roman" w:hint="default"/>
        <w:b/>
        <w:i w:val="0"/>
        <w:color w:val="auto"/>
        <w:sz w:val="20"/>
      </w:rPr>
    </w:lvl>
    <w:lvl w:ilvl="1" w:tplc="04090019">
      <w:start w:val="1"/>
      <w:numFmt w:val="bullet"/>
      <w:lvlText w:val="o"/>
      <w:lvlJc w:val="left"/>
      <w:pPr>
        <w:ind w:left="2448" w:hanging="360"/>
      </w:pPr>
      <w:rPr>
        <w:rFonts w:ascii="Courier New" w:hAnsi="Courier New" w:cs="Courier New" w:hint="default"/>
      </w:rPr>
    </w:lvl>
    <w:lvl w:ilvl="2" w:tplc="0409001B">
      <w:start w:val="1"/>
      <w:numFmt w:val="bullet"/>
      <w:lvlText w:val=""/>
      <w:lvlJc w:val="left"/>
      <w:pPr>
        <w:ind w:left="3168" w:hanging="360"/>
      </w:pPr>
      <w:rPr>
        <w:rFonts w:ascii="Wingdings" w:hAnsi="Wingdings" w:hint="default"/>
      </w:rPr>
    </w:lvl>
    <w:lvl w:ilvl="3" w:tplc="0409000F" w:tentative="1">
      <w:start w:val="1"/>
      <w:numFmt w:val="bullet"/>
      <w:lvlText w:val=""/>
      <w:lvlJc w:val="left"/>
      <w:pPr>
        <w:ind w:left="3888" w:hanging="360"/>
      </w:pPr>
      <w:rPr>
        <w:rFonts w:ascii="Symbol" w:hAnsi="Symbol" w:hint="default"/>
      </w:rPr>
    </w:lvl>
    <w:lvl w:ilvl="4" w:tplc="04090019" w:tentative="1">
      <w:start w:val="1"/>
      <w:numFmt w:val="bullet"/>
      <w:lvlText w:val="o"/>
      <w:lvlJc w:val="left"/>
      <w:pPr>
        <w:ind w:left="4608" w:hanging="360"/>
      </w:pPr>
      <w:rPr>
        <w:rFonts w:ascii="Courier New" w:hAnsi="Courier New" w:cs="Courier New" w:hint="default"/>
      </w:rPr>
    </w:lvl>
    <w:lvl w:ilvl="5" w:tplc="0409001B" w:tentative="1">
      <w:start w:val="1"/>
      <w:numFmt w:val="bullet"/>
      <w:lvlText w:val=""/>
      <w:lvlJc w:val="left"/>
      <w:pPr>
        <w:ind w:left="5328" w:hanging="360"/>
      </w:pPr>
      <w:rPr>
        <w:rFonts w:ascii="Wingdings" w:hAnsi="Wingdings" w:hint="default"/>
      </w:rPr>
    </w:lvl>
    <w:lvl w:ilvl="6" w:tplc="0409000F" w:tentative="1">
      <w:start w:val="1"/>
      <w:numFmt w:val="bullet"/>
      <w:lvlText w:val=""/>
      <w:lvlJc w:val="left"/>
      <w:pPr>
        <w:ind w:left="6048" w:hanging="360"/>
      </w:pPr>
      <w:rPr>
        <w:rFonts w:ascii="Symbol" w:hAnsi="Symbol" w:hint="default"/>
      </w:rPr>
    </w:lvl>
    <w:lvl w:ilvl="7" w:tplc="04090019" w:tentative="1">
      <w:start w:val="1"/>
      <w:numFmt w:val="bullet"/>
      <w:lvlText w:val="o"/>
      <w:lvlJc w:val="left"/>
      <w:pPr>
        <w:ind w:left="6768" w:hanging="360"/>
      </w:pPr>
      <w:rPr>
        <w:rFonts w:ascii="Courier New" w:hAnsi="Courier New" w:cs="Courier New" w:hint="default"/>
      </w:rPr>
    </w:lvl>
    <w:lvl w:ilvl="8" w:tplc="0409001B" w:tentative="1">
      <w:start w:val="1"/>
      <w:numFmt w:val="bullet"/>
      <w:lvlText w:val=""/>
      <w:lvlJc w:val="left"/>
      <w:pPr>
        <w:ind w:left="7488" w:hanging="360"/>
      </w:pPr>
      <w:rPr>
        <w:rFonts w:ascii="Wingdings" w:hAnsi="Wingdings" w:hint="default"/>
      </w:rPr>
    </w:lvl>
  </w:abstractNum>
  <w:abstractNum w:abstractNumId="27" w15:restartNumberingAfterBreak="0">
    <w:nsid w:val="68E159DA"/>
    <w:multiLevelType w:val="hybridMultilevel"/>
    <w:tmpl w:val="DB84FE04"/>
    <w:lvl w:ilvl="0" w:tplc="9B882E14">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28" w15:restartNumberingAfterBreak="0">
    <w:nsid w:val="72A44768"/>
    <w:multiLevelType w:val="hybridMultilevel"/>
    <w:tmpl w:val="2A660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4D0772"/>
    <w:multiLevelType w:val="hybridMultilevel"/>
    <w:tmpl w:val="3FCE14BE"/>
    <w:lvl w:ilvl="0" w:tplc="9620AEEA">
      <w:start w:val="1"/>
      <w:numFmt w:val="bullet"/>
      <w:pStyle w:val="Bullet2"/>
      <w:lvlText w:val=""/>
      <w:lvlJc w:val="left"/>
      <w:pPr>
        <w:ind w:left="720" w:hanging="360"/>
      </w:pPr>
      <w:rPr>
        <w:rFonts w:ascii="Symbol" w:hAnsi="Symbol" w:hint="default"/>
      </w:rPr>
    </w:lvl>
    <w:lvl w:ilvl="1" w:tplc="1BEC8F98">
      <w:start w:val="1"/>
      <w:numFmt w:val="bullet"/>
      <w:pStyle w:val="Bullet3"/>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305B65"/>
    <w:multiLevelType w:val="hybridMultilevel"/>
    <w:tmpl w:val="513A9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7810284">
    <w:abstractNumId w:val="26"/>
  </w:num>
  <w:num w:numId="2" w16cid:durableId="2119595120">
    <w:abstractNumId w:val="11"/>
  </w:num>
  <w:num w:numId="3" w16cid:durableId="920914233">
    <w:abstractNumId w:val="29"/>
  </w:num>
  <w:num w:numId="4" w16cid:durableId="1292444474">
    <w:abstractNumId w:val="12"/>
  </w:num>
  <w:num w:numId="5" w16cid:durableId="1675911570">
    <w:abstractNumId w:val="9"/>
  </w:num>
  <w:num w:numId="6" w16cid:durableId="12729954">
    <w:abstractNumId w:val="16"/>
  </w:num>
  <w:num w:numId="7" w16cid:durableId="2440366">
    <w:abstractNumId w:val="15"/>
  </w:num>
  <w:num w:numId="8" w16cid:durableId="438640990">
    <w:abstractNumId w:val="14"/>
  </w:num>
  <w:num w:numId="9" w16cid:durableId="474030807">
    <w:abstractNumId w:val="23"/>
  </w:num>
  <w:num w:numId="10" w16cid:durableId="428743227">
    <w:abstractNumId w:val="8"/>
  </w:num>
  <w:num w:numId="11" w16cid:durableId="2060398578">
    <w:abstractNumId w:val="18"/>
  </w:num>
  <w:num w:numId="12" w16cid:durableId="49888128">
    <w:abstractNumId w:val="20"/>
  </w:num>
  <w:num w:numId="13" w16cid:durableId="534737366">
    <w:abstractNumId w:val="25"/>
  </w:num>
  <w:num w:numId="14" w16cid:durableId="1206598707">
    <w:abstractNumId w:val="6"/>
  </w:num>
  <w:num w:numId="15" w16cid:durableId="1401633890">
    <w:abstractNumId w:val="5"/>
  </w:num>
  <w:num w:numId="16" w16cid:durableId="815878031">
    <w:abstractNumId w:val="24"/>
  </w:num>
  <w:num w:numId="17" w16cid:durableId="431897371">
    <w:abstractNumId w:val="4"/>
  </w:num>
  <w:num w:numId="18" w16cid:durableId="549535132">
    <w:abstractNumId w:val="7"/>
  </w:num>
  <w:num w:numId="19" w16cid:durableId="1348289673">
    <w:abstractNumId w:val="3"/>
  </w:num>
  <w:num w:numId="20" w16cid:durableId="998196263">
    <w:abstractNumId w:val="2"/>
  </w:num>
  <w:num w:numId="21" w16cid:durableId="620844605">
    <w:abstractNumId w:val="1"/>
  </w:num>
  <w:num w:numId="22" w16cid:durableId="627977489">
    <w:abstractNumId w:val="0"/>
  </w:num>
  <w:num w:numId="23" w16cid:durableId="34891293">
    <w:abstractNumId w:val="22"/>
  </w:num>
  <w:num w:numId="24" w16cid:durableId="609437134">
    <w:abstractNumId w:val="2"/>
    <w:lvlOverride w:ilvl="0">
      <w:startOverride w:val="1"/>
    </w:lvlOverride>
  </w:num>
  <w:num w:numId="25" w16cid:durableId="2063015587">
    <w:abstractNumId w:val="2"/>
    <w:lvlOverride w:ilvl="0">
      <w:startOverride w:val="1"/>
    </w:lvlOverride>
  </w:num>
  <w:num w:numId="26" w16cid:durableId="247079613">
    <w:abstractNumId w:val="17"/>
  </w:num>
  <w:num w:numId="27" w16cid:durableId="846292097">
    <w:abstractNumId w:val="30"/>
  </w:num>
  <w:num w:numId="28" w16cid:durableId="1951424880">
    <w:abstractNumId w:val="21"/>
  </w:num>
  <w:num w:numId="29" w16cid:durableId="1167554033">
    <w:abstractNumId w:val="27"/>
  </w:num>
  <w:num w:numId="30" w16cid:durableId="462845715">
    <w:abstractNumId w:val="3"/>
    <w:lvlOverride w:ilvl="0">
      <w:startOverride w:val="1"/>
    </w:lvlOverride>
  </w:num>
  <w:num w:numId="31" w16cid:durableId="395472178">
    <w:abstractNumId w:val="2"/>
    <w:lvlOverride w:ilvl="0">
      <w:startOverride w:val="1"/>
    </w:lvlOverride>
  </w:num>
  <w:num w:numId="32" w16cid:durableId="2040692138">
    <w:abstractNumId w:val="2"/>
    <w:lvlOverride w:ilvl="0">
      <w:startOverride w:val="1"/>
    </w:lvlOverride>
  </w:num>
  <w:num w:numId="33" w16cid:durableId="1746561863">
    <w:abstractNumId w:val="14"/>
    <w:lvlOverride w:ilvl="0">
      <w:startOverride w:val="1"/>
    </w:lvlOverride>
  </w:num>
  <w:num w:numId="34" w16cid:durableId="1640182199">
    <w:abstractNumId w:val="28"/>
  </w:num>
  <w:num w:numId="35" w16cid:durableId="1071466507">
    <w:abstractNumId w:val="13"/>
  </w:num>
  <w:num w:numId="36" w16cid:durableId="989821634">
    <w:abstractNumId w:val="19"/>
  </w:num>
  <w:num w:numId="37" w16cid:durableId="68893838">
    <w:abstractNumId w:val="2"/>
  </w:num>
  <w:num w:numId="38" w16cid:durableId="228073503">
    <w:abstractNumId w:val="2"/>
  </w:num>
  <w:num w:numId="39" w16cid:durableId="244800910">
    <w:abstractNumId w:val="10"/>
    <w:lvlOverride w:ilvl="0"/>
    <w:lvlOverride w:ilvl="1"/>
    <w:lvlOverride w:ilvl="2"/>
    <w:lvlOverride w:ilvl="3"/>
    <w:lvlOverride w:ilvl="4"/>
    <w:lvlOverride w:ilvl="5"/>
    <w:lvlOverride w:ilvl="6"/>
    <w:lvlOverride w:ilvl="7"/>
    <w:lvlOverride w:ilvl="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attachedTemplate r:id="rId1"/>
  <w:stylePaneFormatFilter w:val="1604" w:allStyles="0" w:customStyles="0" w:latentStyles="1" w:stylesInUse="0" w:headingStyles="0" w:numberingStyles="0" w:tableStyles="0" w:directFormattingOnRuns="0" w:directFormattingOnParagraphs="1" w:directFormattingOnNumbering="1"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651"/>
    <w:rsid w:val="000000B6"/>
    <w:rsid w:val="00001FE6"/>
    <w:rsid w:val="00003377"/>
    <w:rsid w:val="00003750"/>
    <w:rsid w:val="00003D23"/>
    <w:rsid w:val="00003D9A"/>
    <w:rsid w:val="00003E18"/>
    <w:rsid w:val="00003FB7"/>
    <w:rsid w:val="00004942"/>
    <w:rsid w:val="00005044"/>
    <w:rsid w:val="0000559B"/>
    <w:rsid w:val="00005FB0"/>
    <w:rsid w:val="0000648F"/>
    <w:rsid w:val="00006737"/>
    <w:rsid w:val="000068D6"/>
    <w:rsid w:val="00006C85"/>
    <w:rsid w:val="00006E3E"/>
    <w:rsid w:val="00006E6B"/>
    <w:rsid w:val="000102E6"/>
    <w:rsid w:val="00010525"/>
    <w:rsid w:val="00011444"/>
    <w:rsid w:val="0001168C"/>
    <w:rsid w:val="00011B8D"/>
    <w:rsid w:val="00011BD5"/>
    <w:rsid w:val="000125E6"/>
    <w:rsid w:val="00012805"/>
    <w:rsid w:val="00013FBC"/>
    <w:rsid w:val="0001413E"/>
    <w:rsid w:val="00014550"/>
    <w:rsid w:val="00014A28"/>
    <w:rsid w:val="00014ADB"/>
    <w:rsid w:val="000172BF"/>
    <w:rsid w:val="0001769B"/>
    <w:rsid w:val="000176C5"/>
    <w:rsid w:val="00021F38"/>
    <w:rsid w:val="00022815"/>
    <w:rsid w:val="000249A3"/>
    <w:rsid w:val="00024EE9"/>
    <w:rsid w:val="00025B14"/>
    <w:rsid w:val="00025E97"/>
    <w:rsid w:val="0002696D"/>
    <w:rsid w:val="00026AD5"/>
    <w:rsid w:val="00026CD9"/>
    <w:rsid w:val="0003085D"/>
    <w:rsid w:val="000324A3"/>
    <w:rsid w:val="00033156"/>
    <w:rsid w:val="000332C9"/>
    <w:rsid w:val="0003331E"/>
    <w:rsid w:val="0003340D"/>
    <w:rsid w:val="00033C5A"/>
    <w:rsid w:val="00033F4D"/>
    <w:rsid w:val="000341AA"/>
    <w:rsid w:val="00034441"/>
    <w:rsid w:val="00034CA0"/>
    <w:rsid w:val="00036379"/>
    <w:rsid w:val="00036B78"/>
    <w:rsid w:val="000404F2"/>
    <w:rsid w:val="00040D01"/>
    <w:rsid w:val="00040D15"/>
    <w:rsid w:val="00041226"/>
    <w:rsid w:val="00041B0D"/>
    <w:rsid w:val="00042217"/>
    <w:rsid w:val="000422AE"/>
    <w:rsid w:val="00042BBA"/>
    <w:rsid w:val="00043E8D"/>
    <w:rsid w:val="000457BA"/>
    <w:rsid w:val="0004593F"/>
    <w:rsid w:val="00045B27"/>
    <w:rsid w:val="00045F79"/>
    <w:rsid w:val="000479F1"/>
    <w:rsid w:val="00047A24"/>
    <w:rsid w:val="00050A12"/>
    <w:rsid w:val="00050C81"/>
    <w:rsid w:val="00050D4B"/>
    <w:rsid w:val="00050E4C"/>
    <w:rsid w:val="00051393"/>
    <w:rsid w:val="00051D57"/>
    <w:rsid w:val="00051FC2"/>
    <w:rsid w:val="000521F8"/>
    <w:rsid w:val="00052E19"/>
    <w:rsid w:val="000534B9"/>
    <w:rsid w:val="00053873"/>
    <w:rsid w:val="00053AC5"/>
    <w:rsid w:val="00053C13"/>
    <w:rsid w:val="00054A91"/>
    <w:rsid w:val="00054E7D"/>
    <w:rsid w:val="0005517A"/>
    <w:rsid w:val="00056A2E"/>
    <w:rsid w:val="000571BA"/>
    <w:rsid w:val="00057688"/>
    <w:rsid w:val="00057A7A"/>
    <w:rsid w:val="00057ACF"/>
    <w:rsid w:val="000600CF"/>
    <w:rsid w:val="000618B1"/>
    <w:rsid w:val="00061C62"/>
    <w:rsid w:val="00062E99"/>
    <w:rsid w:val="000632FB"/>
    <w:rsid w:val="00063FD0"/>
    <w:rsid w:val="000670A0"/>
    <w:rsid w:val="0006784F"/>
    <w:rsid w:val="00067D2B"/>
    <w:rsid w:val="000702D6"/>
    <w:rsid w:val="000710B4"/>
    <w:rsid w:val="00072BD6"/>
    <w:rsid w:val="00073653"/>
    <w:rsid w:val="00073AE0"/>
    <w:rsid w:val="00075F23"/>
    <w:rsid w:val="00076EAE"/>
    <w:rsid w:val="00076FCD"/>
    <w:rsid w:val="000770AF"/>
    <w:rsid w:val="00077146"/>
    <w:rsid w:val="00081D29"/>
    <w:rsid w:val="000826DF"/>
    <w:rsid w:val="00082825"/>
    <w:rsid w:val="00082826"/>
    <w:rsid w:val="000842C1"/>
    <w:rsid w:val="000848B9"/>
    <w:rsid w:val="0008529B"/>
    <w:rsid w:val="0008567F"/>
    <w:rsid w:val="000906D0"/>
    <w:rsid w:val="000910C7"/>
    <w:rsid w:val="00091B5B"/>
    <w:rsid w:val="00091C59"/>
    <w:rsid w:val="000921DA"/>
    <w:rsid w:val="000929AC"/>
    <w:rsid w:val="00092E56"/>
    <w:rsid w:val="0009513F"/>
    <w:rsid w:val="0009515C"/>
    <w:rsid w:val="00096CCA"/>
    <w:rsid w:val="00096EC9"/>
    <w:rsid w:val="0009705E"/>
    <w:rsid w:val="000974B9"/>
    <w:rsid w:val="00097D4F"/>
    <w:rsid w:val="000A075B"/>
    <w:rsid w:val="000A1716"/>
    <w:rsid w:val="000A1899"/>
    <w:rsid w:val="000A1AEB"/>
    <w:rsid w:val="000A2250"/>
    <w:rsid w:val="000A23B3"/>
    <w:rsid w:val="000A305C"/>
    <w:rsid w:val="000A450C"/>
    <w:rsid w:val="000A515E"/>
    <w:rsid w:val="000A5300"/>
    <w:rsid w:val="000A6891"/>
    <w:rsid w:val="000A6D6C"/>
    <w:rsid w:val="000B090C"/>
    <w:rsid w:val="000B0C47"/>
    <w:rsid w:val="000B0C7B"/>
    <w:rsid w:val="000B2707"/>
    <w:rsid w:val="000B2FA5"/>
    <w:rsid w:val="000B5928"/>
    <w:rsid w:val="000B5E00"/>
    <w:rsid w:val="000B6DEE"/>
    <w:rsid w:val="000B71CA"/>
    <w:rsid w:val="000B782C"/>
    <w:rsid w:val="000B7836"/>
    <w:rsid w:val="000C05CA"/>
    <w:rsid w:val="000C0665"/>
    <w:rsid w:val="000C083C"/>
    <w:rsid w:val="000C1614"/>
    <w:rsid w:val="000C2AA7"/>
    <w:rsid w:val="000C2BF5"/>
    <w:rsid w:val="000C2D64"/>
    <w:rsid w:val="000C2DF0"/>
    <w:rsid w:val="000C4D7D"/>
    <w:rsid w:val="000C4FBE"/>
    <w:rsid w:val="000C5249"/>
    <w:rsid w:val="000C60A8"/>
    <w:rsid w:val="000C6CCC"/>
    <w:rsid w:val="000D0ACE"/>
    <w:rsid w:val="000D0CD1"/>
    <w:rsid w:val="000D13B4"/>
    <w:rsid w:val="000D1E7E"/>
    <w:rsid w:val="000D3612"/>
    <w:rsid w:val="000D510B"/>
    <w:rsid w:val="000D56DE"/>
    <w:rsid w:val="000D5D25"/>
    <w:rsid w:val="000D6D6E"/>
    <w:rsid w:val="000D7501"/>
    <w:rsid w:val="000D7926"/>
    <w:rsid w:val="000E0292"/>
    <w:rsid w:val="000E056B"/>
    <w:rsid w:val="000E0874"/>
    <w:rsid w:val="000E0A25"/>
    <w:rsid w:val="000E1B47"/>
    <w:rsid w:val="000E1D2D"/>
    <w:rsid w:val="000E2048"/>
    <w:rsid w:val="000E371B"/>
    <w:rsid w:val="000E42A9"/>
    <w:rsid w:val="000E49C4"/>
    <w:rsid w:val="000E4D2E"/>
    <w:rsid w:val="000E5732"/>
    <w:rsid w:val="000E6C5A"/>
    <w:rsid w:val="000E7F6E"/>
    <w:rsid w:val="000F0DC2"/>
    <w:rsid w:val="000F28C8"/>
    <w:rsid w:val="000F2EDB"/>
    <w:rsid w:val="000F50F7"/>
    <w:rsid w:val="000F61C6"/>
    <w:rsid w:val="000F74EA"/>
    <w:rsid w:val="000F79AD"/>
    <w:rsid w:val="0010016F"/>
    <w:rsid w:val="001009C4"/>
    <w:rsid w:val="0010162D"/>
    <w:rsid w:val="00101B36"/>
    <w:rsid w:val="00102629"/>
    <w:rsid w:val="001028BA"/>
    <w:rsid w:val="00103005"/>
    <w:rsid w:val="001031D5"/>
    <w:rsid w:val="00103529"/>
    <w:rsid w:val="00103A21"/>
    <w:rsid w:val="001047CB"/>
    <w:rsid w:val="00104909"/>
    <w:rsid w:val="00104BF1"/>
    <w:rsid w:val="001053EA"/>
    <w:rsid w:val="00105450"/>
    <w:rsid w:val="00105D5A"/>
    <w:rsid w:val="00105DBC"/>
    <w:rsid w:val="00106914"/>
    <w:rsid w:val="00107778"/>
    <w:rsid w:val="001077D7"/>
    <w:rsid w:val="001078D3"/>
    <w:rsid w:val="001106FE"/>
    <w:rsid w:val="00110F90"/>
    <w:rsid w:val="00111D38"/>
    <w:rsid w:val="00113AD3"/>
    <w:rsid w:val="001147EF"/>
    <w:rsid w:val="00115149"/>
    <w:rsid w:val="0011536E"/>
    <w:rsid w:val="001153AC"/>
    <w:rsid w:val="001160F1"/>
    <w:rsid w:val="0011619F"/>
    <w:rsid w:val="001175AE"/>
    <w:rsid w:val="001200FB"/>
    <w:rsid w:val="00120169"/>
    <w:rsid w:val="00120560"/>
    <w:rsid w:val="00120AC6"/>
    <w:rsid w:val="0012231C"/>
    <w:rsid w:val="00122542"/>
    <w:rsid w:val="0012307B"/>
    <w:rsid w:val="0012392E"/>
    <w:rsid w:val="00125066"/>
    <w:rsid w:val="00125611"/>
    <w:rsid w:val="00125FAB"/>
    <w:rsid w:val="00126D1E"/>
    <w:rsid w:val="001273D3"/>
    <w:rsid w:val="00127AC0"/>
    <w:rsid w:val="00127F6E"/>
    <w:rsid w:val="0013051B"/>
    <w:rsid w:val="001316C6"/>
    <w:rsid w:val="00131FEA"/>
    <w:rsid w:val="001324C9"/>
    <w:rsid w:val="00132E32"/>
    <w:rsid w:val="00133040"/>
    <w:rsid w:val="00133922"/>
    <w:rsid w:val="00134AA5"/>
    <w:rsid w:val="00134AE3"/>
    <w:rsid w:val="001356A0"/>
    <w:rsid w:val="00137186"/>
    <w:rsid w:val="0014038F"/>
    <w:rsid w:val="00140704"/>
    <w:rsid w:val="00140799"/>
    <w:rsid w:val="00140C27"/>
    <w:rsid w:val="00140C31"/>
    <w:rsid w:val="00140E3D"/>
    <w:rsid w:val="00141BD2"/>
    <w:rsid w:val="0014358A"/>
    <w:rsid w:val="001448F9"/>
    <w:rsid w:val="00144B9F"/>
    <w:rsid w:val="00146126"/>
    <w:rsid w:val="001465AE"/>
    <w:rsid w:val="001468B2"/>
    <w:rsid w:val="001470A5"/>
    <w:rsid w:val="00147D75"/>
    <w:rsid w:val="00147E8E"/>
    <w:rsid w:val="00147F7E"/>
    <w:rsid w:val="00151288"/>
    <w:rsid w:val="00152021"/>
    <w:rsid w:val="00153034"/>
    <w:rsid w:val="00154514"/>
    <w:rsid w:val="00154E24"/>
    <w:rsid w:val="00155BB3"/>
    <w:rsid w:val="00155BD8"/>
    <w:rsid w:val="00156229"/>
    <w:rsid w:val="00156CE0"/>
    <w:rsid w:val="001604AE"/>
    <w:rsid w:val="00160B3D"/>
    <w:rsid w:val="00161307"/>
    <w:rsid w:val="00161799"/>
    <w:rsid w:val="00161C90"/>
    <w:rsid w:val="00162C9E"/>
    <w:rsid w:val="001639FF"/>
    <w:rsid w:val="00163F9A"/>
    <w:rsid w:val="001641E7"/>
    <w:rsid w:val="0016537D"/>
    <w:rsid w:val="001677CD"/>
    <w:rsid w:val="00170C25"/>
    <w:rsid w:val="00170DC8"/>
    <w:rsid w:val="00171B47"/>
    <w:rsid w:val="001724FD"/>
    <w:rsid w:val="00173425"/>
    <w:rsid w:val="001736D6"/>
    <w:rsid w:val="00173CE6"/>
    <w:rsid w:val="00173FA0"/>
    <w:rsid w:val="00174FA8"/>
    <w:rsid w:val="001751A7"/>
    <w:rsid w:val="00176865"/>
    <w:rsid w:val="00176EDB"/>
    <w:rsid w:val="00177176"/>
    <w:rsid w:val="001778CB"/>
    <w:rsid w:val="00177DE3"/>
    <w:rsid w:val="00181351"/>
    <w:rsid w:val="001813EA"/>
    <w:rsid w:val="00182522"/>
    <w:rsid w:val="00182A1A"/>
    <w:rsid w:val="001846F9"/>
    <w:rsid w:val="00184F91"/>
    <w:rsid w:val="001857EC"/>
    <w:rsid w:val="001870E8"/>
    <w:rsid w:val="00187265"/>
    <w:rsid w:val="00192FB4"/>
    <w:rsid w:val="001931B0"/>
    <w:rsid w:val="001954DB"/>
    <w:rsid w:val="001961EA"/>
    <w:rsid w:val="00197B25"/>
    <w:rsid w:val="00197F12"/>
    <w:rsid w:val="001A0535"/>
    <w:rsid w:val="001A17F3"/>
    <w:rsid w:val="001A19E9"/>
    <w:rsid w:val="001A1DBA"/>
    <w:rsid w:val="001A277A"/>
    <w:rsid w:val="001A2B49"/>
    <w:rsid w:val="001A2FCA"/>
    <w:rsid w:val="001A4790"/>
    <w:rsid w:val="001A4EF0"/>
    <w:rsid w:val="001A4F0A"/>
    <w:rsid w:val="001A5019"/>
    <w:rsid w:val="001A5EBF"/>
    <w:rsid w:val="001A5FD3"/>
    <w:rsid w:val="001A6015"/>
    <w:rsid w:val="001A75E1"/>
    <w:rsid w:val="001B0842"/>
    <w:rsid w:val="001B0A86"/>
    <w:rsid w:val="001B135E"/>
    <w:rsid w:val="001B24A0"/>
    <w:rsid w:val="001B25A5"/>
    <w:rsid w:val="001B2C0F"/>
    <w:rsid w:val="001B3FBA"/>
    <w:rsid w:val="001B4160"/>
    <w:rsid w:val="001B42DD"/>
    <w:rsid w:val="001B5743"/>
    <w:rsid w:val="001B585B"/>
    <w:rsid w:val="001B6523"/>
    <w:rsid w:val="001B6849"/>
    <w:rsid w:val="001B6A01"/>
    <w:rsid w:val="001B716F"/>
    <w:rsid w:val="001B7557"/>
    <w:rsid w:val="001C0CBC"/>
    <w:rsid w:val="001C13C6"/>
    <w:rsid w:val="001C1417"/>
    <w:rsid w:val="001C2A3F"/>
    <w:rsid w:val="001C2ACE"/>
    <w:rsid w:val="001C3726"/>
    <w:rsid w:val="001C3A72"/>
    <w:rsid w:val="001C3CF2"/>
    <w:rsid w:val="001C4E0C"/>
    <w:rsid w:val="001C5176"/>
    <w:rsid w:val="001C533F"/>
    <w:rsid w:val="001C5417"/>
    <w:rsid w:val="001C5809"/>
    <w:rsid w:val="001C6C65"/>
    <w:rsid w:val="001C7AB6"/>
    <w:rsid w:val="001D033C"/>
    <w:rsid w:val="001D0A14"/>
    <w:rsid w:val="001D12BD"/>
    <w:rsid w:val="001D235A"/>
    <w:rsid w:val="001D2DC9"/>
    <w:rsid w:val="001D4168"/>
    <w:rsid w:val="001D4B05"/>
    <w:rsid w:val="001D5DE8"/>
    <w:rsid w:val="001E065D"/>
    <w:rsid w:val="001E0848"/>
    <w:rsid w:val="001E0AA4"/>
    <w:rsid w:val="001E1015"/>
    <w:rsid w:val="001E1D3E"/>
    <w:rsid w:val="001E1EBE"/>
    <w:rsid w:val="001E2587"/>
    <w:rsid w:val="001E2606"/>
    <w:rsid w:val="001E2CB4"/>
    <w:rsid w:val="001E2D18"/>
    <w:rsid w:val="001E3065"/>
    <w:rsid w:val="001E30D3"/>
    <w:rsid w:val="001E3816"/>
    <w:rsid w:val="001E3AD7"/>
    <w:rsid w:val="001E488D"/>
    <w:rsid w:val="001E6506"/>
    <w:rsid w:val="001E6B96"/>
    <w:rsid w:val="001E75C1"/>
    <w:rsid w:val="001F09A1"/>
    <w:rsid w:val="001F0FA1"/>
    <w:rsid w:val="001F25E7"/>
    <w:rsid w:val="001F3195"/>
    <w:rsid w:val="001F35B8"/>
    <w:rsid w:val="001F4245"/>
    <w:rsid w:val="001F4C3F"/>
    <w:rsid w:val="001F5282"/>
    <w:rsid w:val="001F5C03"/>
    <w:rsid w:val="001F5CA9"/>
    <w:rsid w:val="001F6227"/>
    <w:rsid w:val="001F65AF"/>
    <w:rsid w:val="001F6779"/>
    <w:rsid w:val="001F6AA3"/>
    <w:rsid w:val="001F7812"/>
    <w:rsid w:val="0020097C"/>
    <w:rsid w:val="00201380"/>
    <w:rsid w:val="00201681"/>
    <w:rsid w:val="00201B33"/>
    <w:rsid w:val="002023C1"/>
    <w:rsid w:val="002039F1"/>
    <w:rsid w:val="00205590"/>
    <w:rsid w:val="0020597C"/>
    <w:rsid w:val="00206716"/>
    <w:rsid w:val="00210ACA"/>
    <w:rsid w:val="00211BD0"/>
    <w:rsid w:val="00211FAF"/>
    <w:rsid w:val="00212A93"/>
    <w:rsid w:val="00212B3F"/>
    <w:rsid w:val="00212B91"/>
    <w:rsid w:val="00212FCF"/>
    <w:rsid w:val="00214899"/>
    <w:rsid w:val="00215261"/>
    <w:rsid w:val="00216998"/>
    <w:rsid w:val="00216F42"/>
    <w:rsid w:val="002170D9"/>
    <w:rsid w:val="00217F40"/>
    <w:rsid w:val="0022076F"/>
    <w:rsid w:val="002207BA"/>
    <w:rsid w:val="002209E6"/>
    <w:rsid w:val="00220D34"/>
    <w:rsid w:val="0022192A"/>
    <w:rsid w:val="002227AF"/>
    <w:rsid w:val="00222B52"/>
    <w:rsid w:val="00222D98"/>
    <w:rsid w:val="002237E7"/>
    <w:rsid w:val="002238B7"/>
    <w:rsid w:val="00223EFE"/>
    <w:rsid w:val="00224204"/>
    <w:rsid w:val="00224F0B"/>
    <w:rsid w:val="002252AE"/>
    <w:rsid w:val="00225F83"/>
    <w:rsid w:val="00226A67"/>
    <w:rsid w:val="0022753C"/>
    <w:rsid w:val="0022768C"/>
    <w:rsid w:val="00227A81"/>
    <w:rsid w:val="00227FE9"/>
    <w:rsid w:val="00230337"/>
    <w:rsid w:val="0023052C"/>
    <w:rsid w:val="00231CD5"/>
    <w:rsid w:val="00232A7C"/>
    <w:rsid w:val="00232C89"/>
    <w:rsid w:val="00232DCD"/>
    <w:rsid w:val="00233317"/>
    <w:rsid w:val="00233509"/>
    <w:rsid w:val="00234C21"/>
    <w:rsid w:val="00234FB7"/>
    <w:rsid w:val="00235201"/>
    <w:rsid w:val="0023647C"/>
    <w:rsid w:val="002372A6"/>
    <w:rsid w:val="00237B66"/>
    <w:rsid w:val="00237E0F"/>
    <w:rsid w:val="0024019D"/>
    <w:rsid w:val="0024064B"/>
    <w:rsid w:val="00240838"/>
    <w:rsid w:val="00240AA8"/>
    <w:rsid w:val="002415CC"/>
    <w:rsid w:val="0024202A"/>
    <w:rsid w:val="0024299D"/>
    <w:rsid w:val="00245156"/>
    <w:rsid w:val="0024584A"/>
    <w:rsid w:val="002458E8"/>
    <w:rsid w:val="00245AD4"/>
    <w:rsid w:val="00245AE2"/>
    <w:rsid w:val="00245F45"/>
    <w:rsid w:val="00246759"/>
    <w:rsid w:val="002514D7"/>
    <w:rsid w:val="0025165E"/>
    <w:rsid w:val="00251746"/>
    <w:rsid w:val="00253255"/>
    <w:rsid w:val="0025550D"/>
    <w:rsid w:val="002564F8"/>
    <w:rsid w:val="00256A97"/>
    <w:rsid w:val="0025738B"/>
    <w:rsid w:val="00261094"/>
    <w:rsid w:val="002626B7"/>
    <w:rsid w:val="002636B3"/>
    <w:rsid w:val="00263CDB"/>
    <w:rsid w:val="002652D3"/>
    <w:rsid w:val="0026545D"/>
    <w:rsid w:val="00266390"/>
    <w:rsid w:val="00266460"/>
    <w:rsid w:val="002664AC"/>
    <w:rsid w:val="00266E9B"/>
    <w:rsid w:val="002672D7"/>
    <w:rsid w:val="002674D2"/>
    <w:rsid w:val="00270828"/>
    <w:rsid w:val="00270BC6"/>
    <w:rsid w:val="0027109C"/>
    <w:rsid w:val="002712CB"/>
    <w:rsid w:val="00271D04"/>
    <w:rsid w:val="00272701"/>
    <w:rsid w:val="0027277B"/>
    <w:rsid w:val="002738BB"/>
    <w:rsid w:val="00273D32"/>
    <w:rsid w:val="0027425D"/>
    <w:rsid w:val="002750AE"/>
    <w:rsid w:val="002758DB"/>
    <w:rsid w:val="00275E71"/>
    <w:rsid w:val="002763DC"/>
    <w:rsid w:val="00276638"/>
    <w:rsid w:val="00276AD4"/>
    <w:rsid w:val="002801FB"/>
    <w:rsid w:val="00280B78"/>
    <w:rsid w:val="00282B0E"/>
    <w:rsid w:val="002838C5"/>
    <w:rsid w:val="002839C3"/>
    <w:rsid w:val="00284190"/>
    <w:rsid w:val="0028477C"/>
    <w:rsid w:val="00284ACF"/>
    <w:rsid w:val="00285D7B"/>
    <w:rsid w:val="002901ED"/>
    <w:rsid w:val="00290728"/>
    <w:rsid w:val="00290A3C"/>
    <w:rsid w:val="0029107C"/>
    <w:rsid w:val="002915CC"/>
    <w:rsid w:val="00291681"/>
    <w:rsid w:val="002918B0"/>
    <w:rsid w:val="00292945"/>
    <w:rsid w:val="002929D5"/>
    <w:rsid w:val="00295ABD"/>
    <w:rsid w:val="00295AC2"/>
    <w:rsid w:val="00295F13"/>
    <w:rsid w:val="00296619"/>
    <w:rsid w:val="00297CCA"/>
    <w:rsid w:val="002A0F17"/>
    <w:rsid w:val="002A2B22"/>
    <w:rsid w:val="002A2E96"/>
    <w:rsid w:val="002A4E75"/>
    <w:rsid w:val="002A5004"/>
    <w:rsid w:val="002A53B1"/>
    <w:rsid w:val="002A54C9"/>
    <w:rsid w:val="002B1133"/>
    <w:rsid w:val="002B2911"/>
    <w:rsid w:val="002B2BD2"/>
    <w:rsid w:val="002B3981"/>
    <w:rsid w:val="002B47E7"/>
    <w:rsid w:val="002B4BF0"/>
    <w:rsid w:val="002B506D"/>
    <w:rsid w:val="002B529C"/>
    <w:rsid w:val="002B5705"/>
    <w:rsid w:val="002B6F8A"/>
    <w:rsid w:val="002B6FC9"/>
    <w:rsid w:val="002B72DF"/>
    <w:rsid w:val="002B7AD2"/>
    <w:rsid w:val="002B7B83"/>
    <w:rsid w:val="002C089C"/>
    <w:rsid w:val="002C16A9"/>
    <w:rsid w:val="002C17C7"/>
    <w:rsid w:val="002C21DC"/>
    <w:rsid w:val="002C2B34"/>
    <w:rsid w:val="002C4680"/>
    <w:rsid w:val="002C525D"/>
    <w:rsid w:val="002C6CC4"/>
    <w:rsid w:val="002C7129"/>
    <w:rsid w:val="002C7C75"/>
    <w:rsid w:val="002D01CE"/>
    <w:rsid w:val="002D06D2"/>
    <w:rsid w:val="002D10FE"/>
    <w:rsid w:val="002D1AA2"/>
    <w:rsid w:val="002D1F7C"/>
    <w:rsid w:val="002D2AA9"/>
    <w:rsid w:val="002D30EE"/>
    <w:rsid w:val="002D373F"/>
    <w:rsid w:val="002D3825"/>
    <w:rsid w:val="002D3D57"/>
    <w:rsid w:val="002D4565"/>
    <w:rsid w:val="002D479E"/>
    <w:rsid w:val="002D4831"/>
    <w:rsid w:val="002D6599"/>
    <w:rsid w:val="002D72F6"/>
    <w:rsid w:val="002D7BE7"/>
    <w:rsid w:val="002E0B2C"/>
    <w:rsid w:val="002E1B17"/>
    <w:rsid w:val="002E24B8"/>
    <w:rsid w:val="002E3A37"/>
    <w:rsid w:val="002E48D5"/>
    <w:rsid w:val="002E565A"/>
    <w:rsid w:val="002E5BD0"/>
    <w:rsid w:val="002E6DB5"/>
    <w:rsid w:val="002E7936"/>
    <w:rsid w:val="002F0EEF"/>
    <w:rsid w:val="002F1C29"/>
    <w:rsid w:val="002F33B5"/>
    <w:rsid w:val="002F386C"/>
    <w:rsid w:val="002F444B"/>
    <w:rsid w:val="002F4BDD"/>
    <w:rsid w:val="002F503F"/>
    <w:rsid w:val="002F7529"/>
    <w:rsid w:val="002F7B91"/>
    <w:rsid w:val="0030372F"/>
    <w:rsid w:val="0030484F"/>
    <w:rsid w:val="00307181"/>
    <w:rsid w:val="00307AC6"/>
    <w:rsid w:val="00307C07"/>
    <w:rsid w:val="00310FD1"/>
    <w:rsid w:val="00311816"/>
    <w:rsid w:val="003126D3"/>
    <w:rsid w:val="003126F2"/>
    <w:rsid w:val="003136F5"/>
    <w:rsid w:val="003137B9"/>
    <w:rsid w:val="00314455"/>
    <w:rsid w:val="00314BD5"/>
    <w:rsid w:val="00314D21"/>
    <w:rsid w:val="003159C2"/>
    <w:rsid w:val="0031601A"/>
    <w:rsid w:val="003165D1"/>
    <w:rsid w:val="00316FB1"/>
    <w:rsid w:val="003177D8"/>
    <w:rsid w:val="00317EF3"/>
    <w:rsid w:val="00320933"/>
    <w:rsid w:val="00321D03"/>
    <w:rsid w:val="00323E36"/>
    <w:rsid w:val="003240DC"/>
    <w:rsid w:val="0032563C"/>
    <w:rsid w:val="00326A8C"/>
    <w:rsid w:val="00326B49"/>
    <w:rsid w:val="00326B82"/>
    <w:rsid w:val="0032708B"/>
    <w:rsid w:val="003275CA"/>
    <w:rsid w:val="00330DDB"/>
    <w:rsid w:val="00330E6B"/>
    <w:rsid w:val="0033178A"/>
    <w:rsid w:val="0033271C"/>
    <w:rsid w:val="00333802"/>
    <w:rsid w:val="00333CD3"/>
    <w:rsid w:val="00333D18"/>
    <w:rsid w:val="00333DA5"/>
    <w:rsid w:val="00335550"/>
    <w:rsid w:val="0033592C"/>
    <w:rsid w:val="0033708C"/>
    <w:rsid w:val="003370F9"/>
    <w:rsid w:val="00337813"/>
    <w:rsid w:val="003403E1"/>
    <w:rsid w:val="00340DC6"/>
    <w:rsid w:val="00340F62"/>
    <w:rsid w:val="00341249"/>
    <w:rsid w:val="003416D7"/>
    <w:rsid w:val="00342E3C"/>
    <w:rsid w:val="00342FFB"/>
    <w:rsid w:val="0034303F"/>
    <w:rsid w:val="00343D75"/>
    <w:rsid w:val="0034439D"/>
    <w:rsid w:val="003449A3"/>
    <w:rsid w:val="0034523C"/>
    <w:rsid w:val="0034523F"/>
    <w:rsid w:val="00345686"/>
    <w:rsid w:val="00345A5B"/>
    <w:rsid w:val="00347390"/>
    <w:rsid w:val="00350229"/>
    <w:rsid w:val="0035122F"/>
    <w:rsid w:val="00351603"/>
    <w:rsid w:val="003530D9"/>
    <w:rsid w:val="00354AD1"/>
    <w:rsid w:val="003555EC"/>
    <w:rsid w:val="00356324"/>
    <w:rsid w:val="0035643E"/>
    <w:rsid w:val="00356F54"/>
    <w:rsid w:val="0036060B"/>
    <w:rsid w:val="00360AF8"/>
    <w:rsid w:val="00362574"/>
    <w:rsid w:val="0036260E"/>
    <w:rsid w:val="003627A1"/>
    <w:rsid w:val="00362921"/>
    <w:rsid w:val="003629DF"/>
    <w:rsid w:val="0036502F"/>
    <w:rsid w:val="00365F53"/>
    <w:rsid w:val="0036637C"/>
    <w:rsid w:val="00366B29"/>
    <w:rsid w:val="0036771E"/>
    <w:rsid w:val="003679A4"/>
    <w:rsid w:val="00370148"/>
    <w:rsid w:val="0037052D"/>
    <w:rsid w:val="003706B6"/>
    <w:rsid w:val="003707D2"/>
    <w:rsid w:val="003708AA"/>
    <w:rsid w:val="00371890"/>
    <w:rsid w:val="00371C6A"/>
    <w:rsid w:val="0037333C"/>
    <w:rsid w:val="0037786C"/>
    <w:rsid w:val="00377DD7"/>
    <w:rsid w:val="00381AFC"/>
    <w:rsid w:val="003821BD"/>
    <w:rsid w:val="0038224E"/>
    <w:rsid w:val="00382C65"/>
    <w:rsid w:val="00383007"/>
    <w:rsid w:val="0038362C"/>
    <w:rsid w:val="00383D55"/>
    <w:rsid w:val="00384ED8"/>
    <w:rsid w:val="003850F5"/>
    <w:rsid w:val="00386C1B"/>
    <w:rsid w:val="00386CB4"/>
    <w:rsid w:val="00386E3B"/>
    <w:rsid w:val="0039153D"/>
    <w:rsid w:val="0039173C"/>
    <w:rsid w:val="00391AA7"/>
    <w:rsid w:val="003936FE"/>
    <w:rsid w:val="0039376D"/>
    <w:rsid w:val="00393962"/>
    <w:rsid w:val="00393C30"/>
    <w:rsid w:val="00394277"/>
    <w:rsid w:val="00395A4C"/>
    <w:rsid w:val="00396177"/>
    <w:rsid w:val="0039651B"/>
    <w:rsid w:val="0039672E"/>
    <w:rsid w:val="003A007B"/>
    <w:rsid w:val="003A073A"/>
    <w:rsid w:val="003A0C37"/>
    <w:rsid w:val="003A0CB0"/>
    <w:rsid w:val="003A1214"/>
    <w:rsid w:val="003A21A9"/>
    <w:rsid w:val="003A2F69"/>
    <w:rsid w:val="003A3A0C"/>
    <w:rsid w:val="003A52CF"/>
    <w:rsid w:val="003A5979"/>
    <w:rsid w:val="003A5FA3"/>
    <w:rsid w:val="003A61E5"/>
    <w:rsid w:val="003A661C"/>
    <w:rsid w:val="003B0810"/>
    <w:rsid w:val="003B1032"/>
    <w:rsid w:val="003B1CBA"/>
    <w:rsid w:val="003B21F5"/>
    <w:rsid w:val="003B35EF"/>
    <w:rsid w:val="003B3878"/>
    <w:rsid w:val="003B3C7A"/>
    <w:rsid w:val="003B43B5"/>
    <w:rsid w:val="003B4A74"/>
    <w:rsid w:val="003B5DFC"/>
    <w:rsid w:val="003B6C96"/>
    <w:rsid w:val="003B7E67"/>
    <w:rsid w:val="003B7F76"/>
    <w:rsid w:val="003C0541"/>
    <w:rsid w:val="003C0AF2"/>
    <w:rsid w:val="003C0BEF"/>
    <w:rsid w:val="003C1F0F"/>
    <w:rsid w:val="003C2781"/>
    <w:rsid w:val="003C3F11"/>
    <w:rsid w:val="003C4CF0"/>
    <w:rsid w:val="003C51DB"/>
    <w:rsid w:val="003C6245"/>
    <w:rsid w:val="003C6B74"/>
    <w:rsid w:val="003C7004"/>
    <w:rsid w:val="003D0C9D"/>
    <w:rsid w:val="003D14A5"/>
    <w:rsid w:val="003D22C5"/>
    <w:rsid w:val="003D2651"/>
    <w:rsid w:val="003D2BAA"/>
    <w:rsid w:val="003D2D7F"/>
    <w:rsid w:val="003D2F51"/>
    <w:rsid w:val="003D3437"/>
    <w:rsid w:val="003D3AE1"/>
    <w:rsid w:val="003D4379"/>
    <w:rsid w:val="003D52EC"/>
    <w:rsid w:val="003D6950"/>
    <w:rsid w:val="003D6BE2"/>
    <w:rsid w:val="003D6E3E"/>
    <w:rsid w:val="003D745A"/>
    <w:rsid w:val="003D74EA"/>
    <w:rsid w:val="003E0B19"/>
    <w:rsid w:val="003E11BB"/>
    <w:rsid w:val="003E24CA"/>
    <w:rsid w:val="003E3268"/>
    <w:rsid w:val="003E3AD9"/>
    <w:rsid w:val="003E41DB"/>
    <w:rsid w:val="003E55E7"/>
    <w:rsid w:val="003E69DE"/>
    <w:rsid w:val="003E6F54"/>
    <w:rsid w:val="003F09E9"/>
    <w:rsid w:val="003F0AE1"/>
    <w:rsid w:val="003F0B04"/>
    <w:rsid w:val="003F0B84"/>
    <w:rsid w:val="003F1370"/>
    <w:rsid w:val="003F19CF"/>
    <w:rsid w:val="003F1B10"/>
    <w:rsid w:val="003F2DFB"/>
    <w:rsid w:val="003F49C2"/>
    <w:rsid w:val="003F51D3"/>
    <w:rsid w:val="003F5A2A"/>
    <w:rsid w:val="003F69B5"/>
    <w:rsid w:val="00400E6B"/>
    <w:rsid w:val="00401FEC"/>
    <w:rsid w:val="004047B3"/>
    <w:rsid w:val="00405E0B"/>
    <w:rsid w:val="00407DF4"/>
    <w:rsid w:val="004106F1"/>
    <w:rsid w:val="00410B60"/>
    <w:rsid w:val="00411D8D"/>
    <w:rsid w:val="00413461"/>
    <w:rsid w:val="00413BC2"/>
    <w:rsid w:val="0041458E"/>
    <w:rsid w:val="00414BAC"/>
    <w:rsid w:val="0041579A"/>
    <w:rsid w:val="00415855"/>
    <w:rsid w:val="00415BC4"/>
    <w:rsid w:val="00415C3E"/>
    <w:rsid w:val="004167FF"/>
    <w:rsid w:val="004172DC"/>
    <w:rsid w:val="00417700"/>
    <w:rsid w:val="00422102"/>
    <w:rsid w:val="004221C2"/>
    <w:rsid w:val="00424DF7"/>
    <w:rsid w:val="00425B80"/>
    <w:rsid w:val="00425EEC"/>
    <w:rsid w:val="004263DD"/>
    <w:rsid w:val="00427279"/>
    <w:rsid w:val="00427859"/>
    <w:rsid w:val="0042790F"/>
    <w:rsid w:val="0043078A"/>
    <w:rsid w:val="00430EBF"/>
    <w:rsid w:val="00431125"/>
    <w:rsid w:val="004314AB"/>
    <w:rsid w:val="00431A10"/>
    <w:rsid w:val="00431F8C"/>
    <w:rsid w:val="004331A7"/>
    <w:rsid w:val="00433605"/>
    <w:rsid w:val="004336EE"/>
    <w:rsid w:val="004338B8"/>
    <w:rsid w:val="00433FE8"/>
    <w:rsid w:val="004358E1"/>
    <w:rsid w:val="00435EC8"/>
    <w:rsid w:val="004365BF"/>
    <w:rsid w:val="00436C3F"/>
    <w:rsid w:val="0043774D"/>
    <w:rsid w:val="004409F8"/>
    <w:rsid w:val="004421FF"/>
    <w:rsid w:val="00442B6C"/>
    <w:rsid w:val="00442E8F"/>
    <w:rsid w:val="00443780"/>
    <w:rsid w:val="00443D8C"/>
    <w:rsid w:val="00443EF0"/>
    <w:rsid w:val="00445536"/>
    <w:rsid w:val="0044640F"/>
    <w:rsid w:val="00446417"/>
    <w:rsid w:val="0044710B"/>
    <w:rsid w:val="004471EA"/>
    <w:rsid w:val="004478EC"/>
    <w:rsid w:val="00447984"/>
    <w:rsid w:val="0045171B"/>
    <w:rsid w:val="00451D41"/>
    <w:rsid w:val="0045320C"/>
    <w:rsid w:val="00453A16"/>
    <w:rsid w:val="00456819"/>
    <w:rsid w:val="00456B3D"/>
    <w:rsid w:val="004579FB"/>
    <w:rsid w:val="00460AC2"/>
    <w:rsid w:val="00460B6E"/>
    <w:rsid w:val="004613CB"/>
    <w:rsid w:val="004625DD"/>
    <w:rsid w:val="00462963"/>
    <w:rsid w:val="00463B86"/>
    <w:rsid w:val="004642D8"/>
    <w:rsid w:val="00465809"/>
    <w:rsid w:val="00465E76"/>
    <w:rsid w:val="00466C05"/>
    <w:rsid w:val="00467342"/>
    <w:rsid w:val="0046738C"/>
    <w:rsid w:val="00467448"/>
    <w:rsid w:val="004706DD"/>
    <w:rsid w:val="00471CD5"/>
    <w:rsid w:val="00472B45"/>
    <w:rsid w:val="00473384"/>
    <w:rsid w:val="00473C28"/>
    <w:rsid w:val="004742E6"/>
    <w:rsid w:val="00477197"/>
    <w:rsid w:val="00477882"/>
    <w:rsid w:val="00477CAE"/>
    <w:rsid w:val="00480615"/>
    <w:rsid w:val="00480984"/>
    <w:rsid w:val="004809B7"/>
    <w:rsid w:val="00481D21"/>
    <w:rsid w:val="004822BF"/>
    <w:rsid w:val="004825EA"/>
    <w:rsid w:val="00482638"/>
    <w:rsid w:val="0048370F"/>
    <w:rsid w:val="00483CAC"/>
    <w:rsid w:val="004841D5"/>
    <w:rsid w:val="00484290"/>
    <w:rsid w:val="00484716"/>
    <w:rsid w:val="00484BCB"/>
    <w:rsid w:val="00485B73"/>
    <w:rsid w:val="00486F25"/>
    <w:rsid w:val="00486F52"/>
    <w:rsid w:val="0048788C"/>
    <w:rsid w:val="00490B98"/>
    <w:rsid w:val="004913B3"/>
    <w:rsid w:val="00493454"/>
    <w:rsid w:val="004936DE"/>
    <w:rsid w:val="0049444E"/>
    <w:rsid w:val="00496607"/>
    <w:rsid w:val="004A0C5C"/>
    <w:rsid w:val="004A2015"/>
    <w:rsid w:val="004A26B0"/>
    <w:rsid w:val="004A2752"/>
    <w:rsid w:val="004A3120"/>
    <w:rsid w:val="004A3222"/>
    <w:rsid w:val="004A4D71"/>
    <w:rsid w:val="004B060D"/>
    <w:rsid w:val="004B0E5F"/>
    <w:rsid w:val="004B1148"/>
    <w:rsid w:val="004B218E"/>
    <w:rsid w:val="004B35E2"/>
    <w:rsid w:val="004B3AF3"/>
    <w:rsid w:val="004B42DA"/>
    <w:rsid w:val="004B4CF3"/>
    <w:rsid w:val="004B4E16"/>
    <w:rsid w:val="004B5716"/>
    <w:rsid w:val="004B572D"/>
    <w:rsid w:val="004B7106"/>
    <w:rsid w:val="004C0687"/>
    <w:rsid w:val="004C0843"/>
    <w:rsid w:val="004C100F"/>
    <w:rsid w:val="004C15E4"/>
    <w:rsid w:val="004C1FCE"/>
    <w:rsid w:val="004C2903"/>
    <w:rsid w:val="004C43B2"/>
    <w:rsid w:val="004C555A"/>
    <w:rsid w:val="004C585A"/>
    <w:rsid w:val="004C6138"/>
    <w:rsid w:val="004C76D8"/>
    <w:rsid w:val="004C7751"/>
    <w:rsid w:val="004C7CD8"/>
    <w:rsid w:val="004D0C7D"/>
    <w:rsid w:val="004D1C7E"/>
    <w:rsid w:val="004D1E80"/>
    <w:rsid w:val="004D22A1"/>
    <w:rsid w:val="004D2683"/>
    <w:rsid w:val="004D3914"/>
    <w:rsid w:val="004D48F2"/>
    <w:rsid w:val="004D514B"/>
    <w:rsid w:val="004D554A"/>
    <w:rsid w:val="004D59DF"/>
    <w:rsid w:val="004D6245"/>
    <w:rsid w:val="004D6ED1"/>
    <w:rsid w:val="004D7152"/>
    <w:rsid w:val="004E0847"/>
    <w:rsid w:val="004E0E6E"/>
    <w:rsid w:val="004E1820"/>
    <w:rsid w:val="004E232B"/>
    <w:rsid w:val="004E3116"/>
    <w:rsid w:val="004E4616"/>
    <w:rsid w:val="004E473F"/>
    <w:rsid w:val="004E48A3"/>
    <w:rsid w:val="004E4E6D"/>
    <w:rsid w:val="004E605C"/>
    <w:rsid w:val="004E60C9"/>
    <w:rsid w:val="004E7A73"/>
    <w:rsid w:val="004F0204"/>
    <w:rsid w:val="004F098F"/>
    <w:rsid w:val="004F1226"/>
    <w:rsid w:val="004F17C5"/>
    <w:rsid w:val="004F22F9"/>
    <w:rsid w:val="004F2B4A"/>
    <w:rsid w:val="004F2EA6"/>
    <w:rsid w:val="004F3184"/>
    <w:rsid w:val="004F3F05"/>
    <w:rsid w:val="004F4591"/>
    <w:rsid w:val="004F6280"/>
    <w:rsid w:val="004F7F66"/>
    <w:rsid w:val="00500F18"/>
    <w:rsid w:val="005015CC"/>
    <w:rsid w:val="005021B0"/>
    <w:rsid w:val="00502BD3"/>
    <w:rsid w:val="005043AB"/>
    <w:rsid w:val="005044AB"/>
    <w:rsid w:val="005051DC"/>
    <w:rsid w:val="00505382"/>
    <w:rsid w:val="005060DA"/>
    <w:rsid w:val="0050642F"/>
    <w:rsid w:val="00506536"/>
    <w:rsid w:val="00506610"/>
    <w:rsid w:val="00507011"/>
    <w:rsid w:val="00507CFD"/>
    <w:rsid w:val="00507DD9"/>
    <w:rsid w:val="00507F10"/>
    <w:rsid w:val="00510108"/>
    <w:rsid w:val="0051038A"/>
    <w:rsid w:val="005116CD"/>
    <w:rsid w:val="00511A83"/>
    <w:rsid w:val="00512CFF"/>
    <w:rsid w:val="005135F6"/>
    <w:rsid w:val="00513949"/>
    <w:rsid w:val="00513AED"/>
    <w:rsid w:val="00513DC5"/>
    <w:rsid w:val="00513F67"/>
    <w:rsid w:val="005140B5"/>
    <w:rsid w:val="0051637E"/>
    <w:rsid w:val="00517153"/>
    <w:rsid w:val="005202F8"/>
    <w:rsid w:val="005210EC"/>
    <w:rsid w:val="005211B1"/>
    <w:rsid w:val="0052180D"/>
    <w:rsid w:val="00522393"/>
    <w:rsid w:val="0052279C"/>
    <w:rsid w:val="00522A50"/>
    <w:rsid w:val="005239FF"/>
    <w:rsid w:val="00523DF9"/>
    <w:rsid w:val="00524393"/>
    <w:rsid w:val="0052487F"/>
    <w:rsid w:val="00527CF1"/>
    <w:rsid w:val="00527D4B"/>
    <w:rsid w:val="00530696"/>
    <w:rsid w:val="00530EF1"/>
    <w:rsid w:val="0053157A"/>
    <w:rsid w:val="005318A6"/>
    <w:rsid w:val="005322EC"/>
    <w:rsid w:val="0053243D"/>
    <w:rsid w:val="005329D9"/>
    <w:rsid w:val="005331E4"/>
    <w:rsid w:val="00533526"/>
    <w:rsid w:val="00535575"/>
    <w:rsid w:val="005358D6"/>
    <w:rsid w:val="00535D30"/>
    <w:rsid w:val="00537516"/>
    <w:rsid w:val="00537CF9"/>
    <w:rsid w:val="005412F8"/>
    <w:rsid w:val="00541777"/>
    <w:rsid w:val="005425C2"/>
    <w:rsid w:val="00543D2A"/>
    <w:rsid w:val="0054480A"/>
    <w:rsid w:val="005449D3"/>
    <w:rsid w:val="00544C58"/>
    <w:rsid w:val="00547DC9"/>
    <w:rsid w:val="00550428"/>
    <w:rsid w:val="005504DA"/>
    <w:rsid w:val="00550AC5"/>
    <w:rsid w:val="00550CAC"/>
    <w:rsid w:val="005523DF"/>
    <w:rsid w:val="005555F9"/>
    <w:rsid w:val="00556629"/>
    <w:rsid w:val="005567A6"/>
    <w:rsid w:val="00556D31"/>
    <w:rsid w:val="005576BB"/>
    <w:rsid w:val="00557C8B"/>
    <w:rsid w:val="0056036A"/>
    <w:rsid w:val="00561F44"/>
    <w:rsid w:val="005627F7"/>
    <w:rsid w:val="005627F8"/>
    <w:rsid w:val="00562F69"/>
    <w:rsid w:val="005644E4"/>
    <w:rsid w:val="005663A4"/>
    <w:rsid w:val="005677A6"/>
    <w:rsid w:val="00570C37"/>
    <w:rsid w:val="00570F2A"/>
    <w:rsid w:val="00571061"/>
    <w:rsid w:val="00572A86"/>
    <w:rsid w:val="005741BC"/>
    <w:rsid w:val="00574570"/>
    <w:rsid w:val="005747B8"/>
    <w:rsid w:val="00575D95"/>
    <w:rsid w:val="00577956"/>
    <w:rsid w:val="00580324"/>
    <w:rsid w:val="00581442"/>
    <w:rsid w:val="005822FD"/>
    <w:rsid w:val="00582376"/>
    <w:rsid w:val="005826B8"/>
    <w:rsid w:val="00582963"/>
    <w:rsid w:val="005831C8"/>
    <w:rsid w:val="0058320C"/>
    <w:rsid w:val="0058336C"/>
    <w:rsid w:val="00583E79"/>
    <w:rsid w:val="005848FA"/>
    <w:rsid w:val="0058495F"/>
    <w:rsid w:val="0058499E"/>
    <w:rsid w:val="00584A0E"/>
    <w:rsid w:val="00586484"/>
    <w:rsid w:val="00586BBB"/>
    <w:rsid w:val="0058720F"/>
    <w:rsid w:val="00587FD5"/>
    <w:rsid w:val="00590156"/>
    <w:rsid w:val="0059265F"/>
    <w:rsid w:val="0059275B"/>
    <w:rsid w:val="00592848"/>
    <w:rsid w:val="0059288B"/>
    <w:rsid w:val="00592D08"/>
    <w:rsid w:val="00592FE3"/>
    <w:rsid w:val="005936EF"/>
    <w:rsid w:val="005937FC"/>
    <w:rsid w:val="0059386D"/>
    <w:rsid w:val="00593AA4"/>
    <w:rsid w:val="00593C76"/>
    <w:rsid w:val="005943F6"/>
    <w:rsid w:val="00594A4E"/>
    <w:rsid w:val="005958B8"/>
    <w:rsid w:val="00595ECC"/>
    <w:rsid w:val="005A2197"/>
    <w:rsid w:val="005A21BE"/>
    <w:rsid w:val="005A2637"/>
    <w:rsid w:val="005A2C0D"/>
    <w:rsid w:val="005A4023"/>
    <w:rsid w:val="005A41EF"/>
    <w:rsid w:val="005A4909"/>
    <w:rsid w:val="005A4A58"/>
    <w:rsid w:val="005A4B9A"/>
    <w:rsid w:val="005A4F32"/>
    <w:rsid w:val="005A534B"/>
    <w:rsid w:val="005A55C7"/>
    <w:rsid w:val="005A6BB9"/>
    <w:rsid w:val="005A7BC1"/>
    <w:rsid w:val="005B04E2"/>
    <w:rsid w:val="005B1233"/>
    <w:rsid w:val="005B1303"/>
    <w:rsid w:val="005B172F"/>
    <w:rsid w:val="005B1E61"/>
    <w:rsid w:val="005B25BE"/>
    <w:rsid w:val="005B30BA"/>
    <w:rsid w:val="005B3C53"/>
    <w:rsid w:val="005B3EDE"/>
    <w:rsid w:val="005B4C8D"/>
    <w:rsid w:val="005B5914"/>
    <w:rsid w:val="005C0073"/>
    <w:rsid w:val="005C0088"/>
    <w:rsid w:val="005C01D5"/>
    <w:rsid w:val="005C0D61"/>
    <w:rsid w:val="005C0EB7"/>
    <w:rsid w:val="005C1096"/>
    <w:rsid w:val="005C185C"/>
    <w:rsid w:val="005C276E"/>
    <w:rsid w:val="005C2A45"/>
    <w:rsid w:val="005D1738"/>
    <w:rsid w:val="005D2385"/>
    <w:rsid w:val="005D260D"/>
    <w:rsid w:val="005D2BF1"/>
    <w:rsid w:val="005D3194"/>
    <w:rsid w:val="005D33DA"/>
    <w:rsid w:val="005D3805"/>
    <w:rsid w:val="005D43BC"/>
    <w:rsid w:val="005D45D1"/>
    <w:rsid w:val="005D46AA"/>
    <w:rsid w:val="005D515F"/>
    <w:rsid w:val="005D5238"/>
    <w:rsid w:val="005D53F6"/>
    <w:rsid w:val="005D565A"/>
    <w:rsid w:val="005D59A3"/>
    <w:rsid w:val="005D646E"/>
    <w:rsid w:val="005D6CE8"/>
    <w:rsid w:val="005D6EA7"/>
    <w:rsid w:val="005D742B"/>
    <w:rsid w:val="005D769C"/>
    <w:rsid w:val="005D7C7C"/>
    <w:rsid w:val="005E0B5F"/>
    <w:rsid w:val="005E0EB1"/>
    <w:rsid w:val="005E225E"/>
    <w:rsid w:val="005E24AA"/>
    <w:rsid w:val="005E3897"/>
    <w:rsid w:val="005E3ACA"/>
    <w:rsid w:val="005E41B0"/>
    <w:rsid w:val="005E4235"/>
    <w:rsid w:val="005E4FD9"/>
    <w:rsid w:val="005E5D1A"/>
    <w:rsid w:val="005E5EB6"/>
    <w:rsid w:val="005E7381"/>
    <w:rsid w:val="005E7DCE"/>
    <w:rsid w:val="005F1867"/>
    <w:rsid w:val="005F26A1"/>
    <w:rsid w:val="005F2C93"/>
    <w:rsid w:val="005F3AB7"/>
    <w:rsid w:val="005F4013"/>
    <w:rsid w:val="005F5729"/>
    <w:rsid w:val="005F5751"/>
    <w:rsid w:val="005F60FF"/>
    <w:rsid w:val="005F626F"/>
    <w:rsid w:val="005F71F8"/>
    <w:rsid w:val="005F738C"/>
    <w:rsid w:val="005F79FB"/>
    <w:rsid w:val="00600DD7"/>
    <w:rsid w:val="00600DDC"/>
    <w:rsid w:val="0060122C"/>
    <w:rsid w:val="00601AED"/>
    <w:rsid w:val="00602F63"/>
    <w:rsid w:val="006034E4"/>
    <w:rsid w:val="00603926"/>
    <w:rsid w:val="00604327"/>
    <w:rsid w:val="00605601"/>
    <w:rsid w:val="00606104"/>
    <w:rsid w:val="006073CC"/>
    <w:rsid w:val="00607D61"/>
    <w:rsid w:val="006100D3"/>
    <w:rsid w:val="00610DE4"/>
    <w:rsid w:val="00610FC0"/>
    <w:rsid w:val="00612124"/>
    <w:rsid w:val="006124EA"/>
    <w:rsid w:val="00612790"/>
    <w:rsid w:val="00612B92"/>
    <w:rsid w:val="006130BC"/>
    <w:rsid w:val="00613D39"/>
    <w:rsid w:val="006146AE"/>
    <w:rsid w:val="00615F83"/>
    <w:rsid w:val="00616804"/>
    <w:rsid w:val="006173B4"/>
    <w:rsid w:val="0061798F"/>
    <w:rsid w:val="0062106E"/>
    <w:rsid w:val="00622B3E"/>
    <w:rsid w:val="006230F0"/>
    <w:rsid w:val="00623D5B"/>
    <w:rsid w:val="00624217"/>
    <w:rsid w:val="00624294"/>
    <w:rsid w:val="006243C6"/>
    <w:rsid w:val="00624833"/>
    <w:rsid w:val="00625986"/>
    <w:rsid w:val="00625AF9"/>
    <w:rsid w:val="00626EB2"/>
    <w:rsid w:val="00627352"/>
    <w:rsid w:val="00627B88"/>
    <w:rsid w:val="006308E2"/>
    <w:rsid w:val="00630BA0"/>
    <w:rsid w:val="00632663"/>
    <w:rsid w:val="00632829"/>
    <w:rsid w:val="00633305"/>
    <w:rsid w:val="00633481"/>
    <w:rsid w:val="00633F81"/>
    <w:rsid w:val="0063453B"/>
    <w:rsid w:val="0063500D"/>
    <w:rsid w:val="006366B0"/>
    <w:rsid w:val="00637747"/>
    <w:rsid w:val="00637D9D"/>
    <w:rsid w:val="00640996"/>
    <w:rsid w:val="00640AE6"/>
    <w:rsid w:val="00640AF9"/>
    <w:rsid w:val="00640B83"/>
    <w:rsid w:val="00641F05"/>
    <w:rsid w:val="00642359"/>
    <w:rsid w:val="006427C4"/>
    <w:rsid w:val="00642C60"/>
    <w:rsid w:val="0064336A"/>
    <w:rsid w:val="00644000"/>
    <w:rsid w:val="006442E2"/>
    <w:rsid w:val="00644397"/>
    <w:rsid w:val="006449DD"/>
    <w:rsid w:val="00645F94"/>
    <w:rsid w:val="0064711D"/>
    <w:rsid w:val="0064747B"/>
    <w:rsid w:val="00647962"/>
    <w:rsid w:val="00652D98"/>
    <w:rsid w:val="00653C76"/>
    <w:rsid w:val="00653D1D"/>
    <w:rsid w:val="00654C5D"/>
    <w:rsid w:val="00655626"/>
    <w:rsid w:val="00656863"/>
    <w:rsid w:val="00656E29"/>
    <w:rsid w:val="00657A6B"/>
    <w:rsid w:val="0066094C"/>
    <w:rsid w:val="00660B99"/>
    <w:rsid w:val="00660BFD"/>
    <w:rsid w:val="00661A46"/>
    <w:rsid w:val="006627E1"/>
    <w:rsid w:val="00662F41"/>
    <w:rsid w:val="00662F9B"/>
    <w:rsid w:val="00664019"/>
    <w:rsid w:val="00664299"/>
    <w:rsid w:val="00664338"/>
    <w:rsid w:val="00664C2E"/>
    <w:rsid w:val="00664DE5"/>
    <w:rsid w:val="00664F08"/>
    <w:rsid w:val="00664F1F"/>
    <w:rsid w:val="00670009"/>
    <w:rsid w:val="00670808"/>
    <w:rsid w:val="00670D41"/>
    <w:rsid w:val="00670DD2"/>
    <w:rsid w:val="006716E5"/>
    <w:rsid w:val="00671EB8"/>
    <w:rsid w:val="006722A7"/>
    <w:rsid w:val="00672AD5"/>
    <w:rsid w:val="00672B4A"/>
    <w:rsid w:val="00672F4D"/>
    <w:rsid w:val="00673FA2"/>
    <w:rsid w:val="0067420E"/>
    <w:rsid w:val="00674E91"/>
    <w:rsid w:val="00675040"/>
    <w:rsid w:val="006752B1"/>
    <w:rsid w:val="00675872"/>
    <w:rsid w:val="006758A5"/>
    <w:rsid w:val="00676D0B"/>
    <w:rsid w:val="006777E9"/>
    <w:rsid w:val="00677E09"/>
    <w:rsid w:val="00680154"/>
    <w:rsid w:val="00681609"/>
    <w:rsid w:val="006816FA"/>
    <w:rsid w:val="0068369B"/>
    <w:rsid w:val="00683BAE"/>
    <w:rsid w:val="006842CE"/>
    <w:rsid w:val="0068534D"/>
    <w:rsid w:val="00685518"/>
    <w:rsid w:val="0068559A"/>
    <w:rsid w:val="00685A13"/>
    <w:rsid w:val="00685D90"/>
    <w:rsid w:val="0068663C"/>
    <w:rsid w:val="00686665"/>
    <w:rsid w:val="006919CD"/>
    <w:rsid w:val="006936BD"/>
    <w:rsid w:val="006937F5"/>
    <w:rsid w:val="00694FE8"/>
    <w:rsid w:val="00696238"/>
    <w:rsid w:val="0069670B"/>
    <w:rsid w:val="0069679C"/>
    <w:rsid w:val="0069709A"/>
    <w:rsid w:val="00697DC2"/>
    <w:rsid w:val="006A09DD"/>
    <w:rsid w:val="006A17BD"/>
    <w:rsid w:val="006A1E8D"/>
    <w:rsid w:val="006A2002"/>
    <w:rsid w:val="006A250E"/>
    <w:rsid w:val="006A3801"/>
    <w:rsid w:val="006A3C37"/>
    <w:rsid w:val="006A3F8B"/>
    <w:rsid w:val="006A4F07"/>
    <w:rsid w:val="006A5DD8"/>
    <w:rsid w:val="006A6566"/>
    <w:rsid w:val="006A6717"/>
    <w:rsid w:val="006A68C9"/>
    <w:rsid w:val="006A7329"/>
    <w:rsid w:val="006A7539"/>
    <w:rsid w:val="006A7AB3"/>
    <w:rsid w:val="006A7EC5"/>
    <w:rsid w:val="006B00DA"/>
    <w:rsid w:val="006B0CC0"/>
    <w:rsid w:val="006B0E4A"/>
    <w:rsid w:val="006B172E"/>
    <w:rsid w:val="006B1865"/>
    <w:rsid w:val="006B2E11"/>
    <w:rsid w:val="006B303D"/>
    <w:rsid w:val="006B3786"/>
    <w:rsid w:val="006B3A26"/>
    <w:rsid w:val="006B4B7D"/>
    <w:rsid w:val="006B5326"/>
    <w:rsid w:val="006B5A7E"/>
    <w:rsid w:val="006B6244"/>
    <w:rsid w:val="006B62BC"/>
    <w:rsid w:val="006B651D"/>
    <w:rsid w:val="006B65F7"/>
    <w:rsid w:val="006C0ABB"/>
    <w:rsid w:val="006C2688"/>
    <w:rsid w:val="006C2A4F"/>
    <w:rsid w:val="006C45CF"/>
    <w:rsid w:val="006C4AB7"/>
    <w:rsid w:val="006C4E32"/>
    <w:rsid w:val="006C599B"/>
    <w:rsid w:val="006C6A90"/>
    <w:rsid w:val="006C6D46"/>
    <w:rsid w:val="006C7122"/>
    <w:rsid w:val="006C7E04"/>
    <w:rsid w:val="006D0A0D"/>
    <w:rsid w:val="006D1419"/>
    <w:rsid w:val="006D17EC"/>
    <w:rsid w:val="006D1B90"/>
    <w:rsid w:val="006D2AFB"/>
    <w:rsid w:val="006D2D6B"/>
    <w:rsid w:val="006D2DD0"/>
    <w:rsid w:val="006D3E06"/>
    <w:rsid w:val="006D420D"/>
    <w:rsid w:val="006D4672"/>
    <w:rsid w:val="006D4CCE"/>
    <w:rsid w:val="006D532D"/>
    <w:rsid w:val="006D5604"/>
    <w:rsid w:val="006D6E4B"/>
    <w:rsid w:val="006D71FD"/>
    <w:rsid w:val="006E0A4C"/>
    <w:rsid w:val="006E0FD1"/>
    <w:rsid w:val="006E167F"/>
    <w:rsid w:val="006E1D82"/>
    <w:rsid w:val="006E2242"/>
    <w:rsid w:val="006E332B"/>
    <w:rsid w:val="006E35BB"/>
    <w:rsid w:val="006E4F0C"/>
    <w:rsid w:val="006E53B1"/>
    <w:rsid w:val="006E5A48"/>
    <w:rsid w:val="006E61C2"/>
    <w:rsid w:val="006E654D"/>
    <w:rsid w:val="006E70CA"/>
    <w:rsid w:val="006F043D"/>
    <w:rsid w:val="006F06C2"/>
    <w:rsid w:val="006F09B1"/>
    <w:rsid w:val="006F0CA8"/>
    <w:rsid w:val="006F2063"/>
    <w:rsid w:val="006F287E"/>
    <w:rsid w:val="006F2B11"/>
    <w:rsid w:val="006F40CF"/>
    <w:rsid w:val="006F4DE4"/>
    <w:rsid w:val="006F4EED"/>
    <w:rsid w:val="006F60A9"/>
    <w:rsid w:val="006F64EA"/>
    <w:rsid w:val="006F682C"/>
    <w:rsid w:val="006F6ED9"/>
    <w:rsid w:val="006F7B20"/>
    <w:rsid w:val="006F7D3A"/>
    <w:rsid w:val="00701655"/>
    <w:rsid w:val="00701AE5"/>
    <w:rsid w:val="00702673"/>
    <w:rsid w:val="00703368"/>
    <w:rsid w:val="00703C24"/>
    <w:rsid w:val="0070448C"/>
    <w:rsid w:val="00704A02"/>
    <w:rsid w:val="00704B71"/>
    <w:rsid w:val="00704D9B"/>
    <w:rsid w:val="00705084"/>
    <w:rsid w:val="007102C8"/>
    <w:rsid w:val="00710A80"/>
    <w:rsid w:val="007110FA"/>
    <w:rsid w:val="0071367D"/>
    <w:rsid w:val="00714EBB"/>
    <w:rsid w:val="00715616"/>
    <w:rsid w:val="0071582C"/>
    <w:rsid w:val="00715BE8"/>
    <w:rsid w:val="007163B6"/>
    <w:rsid w:val="00716DD1"/>
    <w:rsid w:val="007172E5"/>
    <w:rsid w:val="00722C56"/>
    <w:rsid w:val="00722EB5"/>
    <w:rsid w:val="00723DF6"/>
    <w:rsid w:val="007246EF"/>
    <w:rsid w:val="0072473A"/>
    <w:rsid w:val="00726683"/>
    <w:rsid w:val="007301C5"/>
    <w:rsid w:val="00730445"/>
    <w:rsid w:val="00730C10"/>
    <w:rsid w:val="00732669"/>
    <w:rsid w:val="00733984"/>
    <w:rsid w:val="00734FAB"/>
    <w:rsid w:val="00735D4E"/>
    <w:rsid w:val="007362A8"/>
    <w:rsid w:val="00736618"/>
    <w:rsid w:val="00736764"/>
    <w:rsid w:val="00736D0E"/>
    <w:rsid w:val="007372EB"/>
    <w:rsid w:val="00737ED7"/>
    <w:rsid w:val="007400EE"/>
    <w:rsid w:val="00740A91"/>
    <w:rsid w:val="007410A6"/>
    <w:rsid w:val="00741BA7"/>
    <w:rsid w:val="00744F74"/>
    <w:rsid w:val="007454D1"/>
    <w:rsid w:val="00746629"/>
    <w:rsid w:val="00747337"/>
    <w:rsid w:val="00747830"/>
    <w:rsid w:val="007479D3"/>
    <w:rsid w:val="0075098E"/>
    <w:rsid w:val="00750D40"/>
    <w:rsid w:val="00751233"/>
    <w:rsid w:val="007541B6"/>
    <w:rsid w:val="007561DE"/>
    <w:rsid w:val="00757327"/>
    <w:rsid w:val="00757A1F"/>
    <w:rsid w:val="00757A76"/>
    <w:rsid w:val="00757FAC"/>
    <w:rsid w:val="007618AA"/>
    <w:rsid w:val="00763E58"/>
    <w:rsid w:val="00765812"/>
    <w:rsid w:val="00765B64"/>
    <w:rsid w:val="007671F9"/>
    <w:rsid w:val="00767BD3"/>
    <w:rsid w:val="00770298"/>
    <w:rsid w:val="00770607"/>
    <w:rsid w:val="00770D70"/>
    <w:rsid w:val="00771194"/>
    <w:rsid w:val="00771475"/>
    <w:rsid w:val="0077199E"/>
    <w:rsid w:val="0077204E"/>
    <w:rsid w:val="00772552"/>
    <w:rsid w:val="00772E79"/>
    <w:rsid w:val="00773B07"/>
    <w:rsid w:val="00773C1A"/>
    <w:rsid w:val="00774681"/>
    <w:rsid w:val="00774FFB"/>
    <w:rsid w:val="00775313"/>
    <w:rsid w:val="007776CD"/>
    <w:rsid w:val="00777B45"/>
    <w:rsid w:val="00780F64"/>
    <w:rsid w:val="0078117C"/>
    <w:rsid w:val="007825A1"/>
    <w:rsid w:val="00782A6D"/>
    <w:rsid w:val="00783AFB"/>
    <w:rsid w:val="00783DA4"/>
    <w:rsid w:val="0078403B"/>
    <w:rsid w:val="00784366"/>
    <w:rsid w:val="0078557B"/>
    <w:rsid w:val="00785E91"/>
    <w:rsid w:val="00787AE4"/>
    <w:rsid w:val="00787E5C"/>
    <w:rsid w:val="00787FE1"/>
    <w:rsid w:val="0079109F"/>
    <w:rsid w:val="00791F0A"/>
    <w:rsid w:val="00792009"/>
    <w:rsid w:val="007927B9"/>
    <w:rsid w:val="00792FCA"/>
    <w:rsid w:val="00793426"/>
    <w:rsid w:val="007934A4"/>
    <w:rsid w:val="00794B5A"/>
    <w:rsid w:val="007952A6"/>
    <w:rsid w:val="00796305"/>
    <w:rsid w:val="00797BBC"/>
    <w:rsid w:val="007A02CB"/>
    <w:rsid w:val="007A07B0"/>
    <w:rsid w:val="007A0BFB"/>
    <w:rsid w:val="007A0F09"/>
    <w:rsid w:val="007A13F2"/>
    <w:rsid w:val="007A22B8"/>
    <w:rsid w:val="007A2686"/>
    <w:rsid w:val="007A3456"/>
    <w:rsid w:val="007A43E6"/>
    <w:rsid w:val="007A45AA"/>
    <w:rsid w:val="007A47E3"/>
    <w:rsid w:val="007A4D63"/>
    <w:rsid w:val="007A4DA3"/>
    <w:rsid w:val="007A4EAB"/>
    <w:rsid w:val="007A75AC"/>
    <w:rsid w:val="007A7A20"/>
    <w:rsid w:val="007A7D8B"/>
    <w:rsid w:val="007A7EE1"/>
    <w:rsid w:val="007B0265"/>
    <w:rsid w:val="007B02C9"/>
    <w:rsid w:val="007B15CB"/>
    <w:rsid w:val="007B3092"/>
    <w:rsid w:val="007B36D0"/>
    <w:rsid w:val="007B3DBC"/>
    <w:rsid w:val="007B53BF"/>
    <w:rsid w:val="007B56E2"/>
    <w:rsid w:val="007C09A0"/>
    <w:rsid w:val="007C09F2"/>
    <w:rsid w:val="007C1613"/>
    <w:rsid w:val="007C1BE8"/>
    <w:rsid w:val="007C2657"/>
    <w:rsid w:val="007C2A22"/>
    <w:rsid w:val="007C51FC"/>
    <w:rsid w:val="007C5D66"/>
    <w:rsid w:val="007C77E9"/>
    <w:rsid w:val="007C795D"/>
    <w:rsid w:val="007C7AAF"/>
    <w:rsid w:val="007C7C6D"/>
    <w:rsid w:val="007D08E0"/>
    <w:rsid w:val="007D0A0B"/>
    <w:rsid w:val="007D1DF8"/>
    <w:rsid w:val="007D2426"/>
    <w:rsid w:val="007D2F2B"/>
    <w:rsid w:val="007D359D"/>
    <w:rsid w:val="007D3FB8"/>
    <w:rsid w:val="007D5A89"/>
    <w:rsid w:val="007D5AD6"/>
    <w:rsid w:val="007D7F8B"/>
    <w:rsid w:val="007E3CA4"/>
    <w:rsid w:val="007E48DE"/>
    <w:rsid w:val="007E5465"/>
    <w:rsid w:val="007E5852"/>
    <w:rsid w:val="007E5CA1"/>
    <w:rsid w:val="007E6A10"/>
    <w:rsid w:val="007E6EE9"/>
    <w:rsid w:val="007E793B"/>
    <w:rsid w:val="007E7EA7"/>
    <w:rsid w:val="007F1B13"/>
    <w:rsid w:val="007F28AD"/>
    <w:rsid w:val="007F3825"/>
    <w:rsid w:val="007F3B9B"/>
    <w:rsid w:val="007F49A5"/>
    <w:rsid w:val="007F558B"/>
    <w:rsid w:val="007F6752"/>
    <w:rsid w:val="007F6837"/>
    <w:rsid w:val="007F76D5"/>
    <w:rsid w:val="007F7B3B"/>
    <w:rsid w:val="00800028"/>
    <w:rsid w:val="008005C8"/>
    <w:rsid w:val="008008F9"/>
    <w:rsid w:val="00801E2A"/>
    <w:rsid w:val="008021CB"/>
    <w:rsid w:val="008027D4"/>
    <w:rsid w:val="00803413"/>
    <w:rsid w:val="00803F2B"/>
    <w:rsid w:val="0080401C"/>
    <w:rsid w:val="00805ED3"/>
    <w:rsid w:val="00807091"/>
    <w:rsid w:val="008071BE"/>
    <w:rsid w:val="00810C51"/>
    <w:rsid w:val="00810DBF"/>
    <w:rsid w:val="008118AE"/>
    <w:rsid w:val="00811FAD"/>
    <w:rsid w:val="00813375"/>
    <w:rsid w:val="008135D1"/>
    <w:rsid w:val="00815EB6"/>
    <w:rsid w:val="00816D8B"/>
    <w:rsid w:val="008171CF"/>
    <w:rsid w:val="0082027D"/>
    <w:rsid w:val="00820F8E"/>
    <w:rsid w:val="00820FC7"/>
    <w:rsid w:val="008239D4"/>
    <w:rsid w:val="00823EF9"/>
    <w:rsid w:val="00824004"/>
    <w:rsid w:val="00824087"/>
    <w:rsid w:val="00825BA5"/>
    <w:rsid w:val="00826934"/>
    <w:rsid w:val="00827DE3"/>
    <w:rsid w:val="008302D2"/>
    <w:rsid w:val="008308A7"/>
    <w:rsid w:val="00832350"/>
    <w:rsid w:val="00832417"/>
    <w:rsid w:val="008324D8"/>
    <w:rsid w:val="00832658"/>
    <w:rsid w:val="0083540F"/>
    <w:rsid w:val="00835575"/>
    <w:rsid w:val="00835C03"/>
    <w:rsid w:val="0083671A"/>
    <w:rsid w:val="00836F90"/>
    <w:rsid w:val="00837871"/>
    <w:rsid w:val="008403E7"/>
    <w:rsid w:val="008411F2"/>
    <w:rsid w:val="008418B7"/>
    <w:rsid w:val="00842397"/>
    <w:rsid w:val="00842911"/>
    <w:rsid w:val="00843537"/>
    <w:rsid w:val="008436EF"/>
    <w:rsid w:val="008438CF"/>
    <w:rsid w:val="0084486B"/>
    <w:rsid w:val="008453AA"/>
    <w:rsid w:val="00846506"/>
    <w:rsid w:val="00846F68"/>
    <w:rsid w:val="008472CC"/>
    <w:rsid w:val="00847A79"/>
    <w:rsid w:val="00850861"/>
    <w:rsid w:val="00851824"/>
    <w:rsid w:val="00852EEE"/>
    <w:rsid w:val="0085397D"/>
    <w:rsid w:val="00853C38"/>
    <w:rsid w:val="00854E3A"/>
    <w:rsid w:val="0085555E"/>
    <w:rsid w:val="00855BD9"/>
    <w:rsid w:val="00855CB2"/>
    <w:rsid w:val="00855EEE"/>
    <w:rsid w:val="00856EC7"/>
    <w:rsid w:val="00857008"/>
    <w:rsid w:val="008574C9"/>
    <w:rsid w:val="00857C7D"/>
    <w:rsid w:val="00857D42"/>
    <w:rsid w:val="008604A6"/>
    <w:rsid w:val="00860898"/>
    <w:rsid w:val="00861F82"/>
    <w:rsid w:val="00864A04"/>
    <w:rsid w:val="00864F8C"/>
    <w:rsid w:val="008651E6"/>
    <w:rsid w:val="0086529A"/>
    <w:rsid w:val="00865D20"/>
    <w:rsid w:val="008661FA"/>
    <w:rsid w:val="008668BB"/>
    <w:rsid w:val="00866EE0"/>
    <w:rsid w:val="0086783C"/>
    <w:rsid w:val="00870016"/>
    <w:rsid w:val="008703EE"/>
    <w:rsid w:val="00872ADB"/>
    <w:rsid w:val="00874326"/>
    <w:rsid w:val="00874423"/>
    <w:rsid w:val="00874797"/>
    <w:rsid w:val="00874DDA"/>
    <w:rsid w:val="00875AFC"/>
    <w:rsid w:val="008760AB"/>
    <w:rsid w:val="0087698B"/>
    <w:rsid w:val="0087719B"/>
    <w:rsid w:val="00877777"/>
    <w:rsid w:val="00877B57"/>
    <w:rsid w:val="008806D2"/>
    <w:rsid w:val="00880E65"/>
    <w:rsid w:val="0088181D"/>
    <w:rsid w:val="00882E3D"/>
    <w:rsid w:val="008834C4"/>
    <w:rsid w:val="00883D9F"/>
    <w:rsid w:val="0088403F"/>
    <w:rsid w:val="008847AB"/>
    <w:rsid w:val="00884F5B"/>
    <w:rsid w:val="0088511A"/>
    <w:rsid w:val="00886C91"/>
    <w:rsid w:val="00886E23"/>
    <w:rsid w:val="00887384"/>
    <w:rsid w:val="00890712"/>
    <w:rsid w:val="0089077C"/>
    <w:rsid w:val="00890B3F"/>
    <w:rsid w:val="00891123"/>
    <w:rsid w:val="008913A8"/>
    <w:rsid w:val="00892B0B"/>
    <w:rsid w:val="00892B0F"/>
    <w:rsid w:val="00892D7D"/>
    <w:rsid w:val="00893106"/>
    <w:rsid w:val="008936A4"/>
    <w:rsid w:val="00894BA2"/>
    <w:rsid w:val="00894CB1"/>
    <w:rsid w:val="00894D0E"/>
    <w:rsid w:val="0089509A"/>
    <w:rsid w:val="008953F3"/>
    <w:rsid w:val="008960E1"/>
    <w:rsid w:val="008961C4"/>
    <w:rsid w:val="008965B4"/>
    <w:rsid w:val="008970D1"/>
    <w:rsid w:val="00897FB6"/>
    <w:rsid w:val="008A21D9"/>
    <w:rsid w:val="008A2B9E"/>
    <w:rsid w:val="008A35B7"/>
    <w:rsid w:val="008A4B00"/>
    <w:rsid w:val="008A59B3"/>
    <w:rsid w:val="008A67A5"/>
    <w:rsid w:val="008A76FF"/>
    <w:rsid w:val="008B160A"/>
    <w:rsid w:val="008B50AF"/>
    <w:rsid w:val="008B5419"/>
    <w:rsid w:val="008B590F"/>
    <w:rsid w:val="008B5D3E"/>
    <w:rsid w:val="008B634B"/>
    <w:rsid w:val="008B6B28"/>
    <w:rsid w:val="008B6E60"/>
    <w:rsid w:val="008B7DD9"/>
    <w:rsid w:val="008C0542"/>
    <w:rsid w:val="008C0EA2"/>
    <w:rsid w:val="008C184B"/>
    <w:rsid w:val="008C227B"/>
    <w:rsid w:val="008C2A92"/>
    <w:rsid w:val="008C4088"/>
    <w:rsid w:val="008C4C61"/>
    <w:rsid w:val="008C5180"/>
    <w:rsid w:val="008C55F0"/>
    <w:rsid w:val="008C572B"/>
    <w:rsid w:val="008C5B3F"/>
    <w:rsid w:val="008C5F23"/>
    <w:rsid w:val="008C6A3D"/>
    <w:rsid w:val="008C6CE8"/>
    <w:rsid w:val="008C75DC"/>
    <w:rsid w:val="008C7C77"/>
    <w:rsid w:val="008D09EB"/>
    <w:rsid w:val="008D0CB6"/>
    <w:rsid w:val="008D0F60"/>
    <w:rsid w:val="008D18BD"/>
    <w:rsid w:val="008D1ABA"/>
    <w:rsid w:val="008D1B71"/>
    <w:rsid w:val="008D226D"/>
    <w:rsid w:val="008D245D"/>
    <w:rsid w:val="008D325B"/>
    <w:rsid w:val="008D40C2"/>
    <w:rsid w:val="008D49C9"/>
    <w:rsid w:val="008D7E72"/>
    <w:rsid w:val="008E091B"/>
    <w:rsid w:val="008E0C63"/>
    <w:rsid w:val="008E0FCE"/>
    <w:rsid w:val="008E174C"/>
    <w:rsid w:val="008E2C86"/>
    <w:rsid w:val="008E300A"/>
    <w:rsid w:val="008E3CEF"/>
    <w:rsid w:val="008E3E7B"/>
    <w:rsid w:val="008E43E4"/>
    <w:rsid w:val="008E6AC8"/>
    <w:rsid w:val="008E7ACF"/>
    <w:rsid w:val="008E7F74"/>
    <w:rsid w:val="008F0205"/>
    <w:rsid w:val="008F108B"/>
    <w:rsid w:val="008F1643"/>
    <w:rsid w:val="008F1D64"/>
    <w:rsid w:val="008F2A3E"/>
    <w:rsid w:val="008F361F"/>
    <w:rsid w:val="008F5CE9"/>
    <w:rsid w:val="008F6410"/>
    <w:rsid w:val="008F7375"/>
    <w:rsid w:val="008F7EE6"/>
    <w:rsid w:val="00900608"/>
    <w:rsid w:val="00900C61"/>
    <w:rsid w:val="009010A4"/>
    <w:rsid w:val="009010D4"/>
    <w:rsid w:val="00901826"/>
    <w:rsid w:val="00901AC5"/>
    <w:rsid w:val="00902104"/>
    <w:rsid w:val="0090241F"/>
    <w:rsid w:val="00902866"/>
    <w:rsid w:val="00903525"/>
    <w:rsid w:val="00904F3D"/>
    <w:rsid w:val="00905070"/>
    <w:rsid w:val="009058CE"/>
    <w:rsid w:val="009072F3"/>
    <w:rsid w:val="00910043"/>
    <w:rsid w:val="00910BA0"/>
    <w:rsid w:val="00911EDF"/>
    <w:rsid w:val="00912135"/>
    <w:rsid w:val="009125B4"/>
    <w:rsid w:val="00912839"/>
    <w:rsid w:val="00913566"/>
    <w:rsid w:val="009140CC"/>
    <w:rsid w:val="009155BD"/>
    <w:rsid w:val="009162FE"/>
    <w:rsid w:val="009166CD"/>
    <w:rsid w:val="009166E4"/>
    <w:rsid w:val="00916FE1"/>
    <w:rsid w:val="00917D84"/>
    <w:rsid w:val="009200DE"/>
    <w:rsid w:val="00920142"/>
    <w:rsid w:val="00920283"/>
    <w:rsid w:val="00920D77"/>
    <w:rsid w:val="00922772"/>
    <w:rsid w:val="00922DA7"/>
    <w:rsid w:val="00924B0E"/>
    <w:rsid w:val="00924E73"/>
    <w:rsid w:val="00925801"/>
    <w:rsid w:val="00925DA8"/>
    <w:rsid w:val="009262CD"/>
    <w:rsid w:val="009302BF"/>
    <w:rsid w:val="009305B4"/>
    <w:rsid w:val="009325AE"/>
    <w:rsid w:val="00932D60"/>
    <w:rsid w:val="00934008"/>
    <w:rsid w:val="00935374"/>
    <w:rsid w:val="00937C02"/>
    <w:rsid w:val="00941215"/>
    <w:rsid w:val="00941543"/>
    <w:rsid w:val="00941DCF"/>
    <w:rsid w:val="009433A8"/>
    <w:rsid w:val="00943C59"/>
    <w:rsid w:val="009447C5"/>
    <w:rsid w:val="00946DB6"/>
    <w:rsid w:val="00947128"/>
    <w:rsid w:val="009472C2"/>
    <w:rsid w:val="00947D0E"/>
    <w:rsid w:val="009502E7"/>
    <w:rsid w:val="00951241"/>
    <w:rsid w:val="0095151E"/>
    <w:rsid w:val="0095196E"/>
    <w:rsid w:val="00951C50"/>
    <w:rsid w:val="009543DA"/>
    <w:rsid w:val="00955123"/>
    <w:rsid w:val="009557BB"/>
    <w:rsid w:val="009561EA"/>
    <w:rsid w:val="00957544"/>
    <w:rsid w:val="00957E6A"/>
    <w:rsid w:val="00960748"/>
    <w:rsid w:val="009617A2"/>
    <w:rsid w:val="0096367E"/>
    <w:rsid w:val="009646F7"/>
    <w:rsid w:val="00965444"/>
    <w:rsid w:val="0096671A"/>
    <w:rsid w:val="00966756"/>
    <w:rsid w:val="00966CB5"/>
    <w:rsid w:val="0096704D"/>
    <w:rsid w:val="00967AD7"/>
    <w:rsid w:val="00970118"/>
    <w:rsid w:val="009730A6"/>
    <w:rsid w:val="00973168"/>
    <w:rsid w:val="009731BF"/>
    <w:rsid w:val="00973326"/>
    <w:rsid w:val="009733D8"/>
    <w:rsid w:val="009734AF"/>
    <w:rsid w:val="00974D7E"/>
    <w:rsid w:val="00975369"/>
    <w:rsid w:val="009760EB"/>
    <w:rsid w:val="00976336"/>
    <w:rsid w:val="009766F7"/>
    <w:rsid w:val="00976832"/>
    <w:rsid w:val="009770CF"/>
    <w:rsid w:val="009777FF"/>
    <w:rsid w:val="00980070"/>
    <w:rsid w:val="0098096B"/>
    <w:rsid w:val="009810D2"/>
    <w:rsid w:val="009815A6"/>
    <w:rsid w:val="009819A5"/>
    <w:rsid w:val="00982A3A"/>
    <w:rsid w:val="0098417B"/>
    <w:rsid w:val="00984963"/>
    <w:rsid w:val="00984DF1"/>
    <w:rsid w:val="009852B6"/>
    <w:rsid w:val="00986651"/>
    <w:rsid w:val="009867E6"/>
    <w:rsid w:val="0099388F"/>
    <w:rsid w:val="0099494F"/>
    <w:rsid w:val="0099573F"/>
    <w:rsid w:val="00995969"/>
    <w:rsid w:val="00996FAC"/>
    <w:rsid w:val="009A04CD"/>
    <w:rsid w:val="009A06B0"/>
    <w:rsid w:val="009A0986"/>
    <w:rsid w:val="009A1E26"/>
    <w:rsid w:val="009A29E4"/>
    <w:rsid w:val="009A3297"/>
    <w:rsid w:val="009A32DE"/>
    <w:rsid w:val="009A3757"/>
    <w:rsid w:val="009A4775"/>
    <w:rsid w:val="009A5121"/>
    <w:rsid w:val="009A520C"/>
    <w:rsid w:val="009A5AE8"/>
    <w:rsid w:val="009A64C4"/>
    <w:rsid w:val="009A67B1"/>
    <w:rsid w:val="009A7E20"/>
    <w:rsid w:val="009B027C"/>
    <w:rsid w:val="009B0969"/>
    <w:rsid w:val="009B215C"/>
    <w:rsid w:val="009B3462"/>
    <w:rsid w:val="009B3DB0"/>
    <w:rsid w:val="009B3E0C"/>
    <w:rsid w:val="009B4D2D"/>
    <w:rsid w:val="009B6467"/>
    <w:rsid w:val="009B789C"/>
    <w:rsid w:val="009B7D67"/>
    <w:rsid w:val="009B7F87"/>
    <w:rsid w:val="009C0021"/>
    <w:rsid w:val="009C0507"/>
    <w:rsid w:val="009C0D90"/>
    <w:rsid w:val="009C142F"/>
    <w:rsid w:val="009C1C5E"/>
    <w:rsid w:val="009C20F6"/>
    <w:rsid w:val="009C26F4"/>
    <w:rsid w:val="009C2B81"/>
    <w:rsid w:val="009C3273"/>
    <w:rsid w:val="009C3C66"/>
    <w:rsid w:val="009C3D58"/>
    <w:rsid w:val="009C425D"/>
    <w:rsid w:val="009C54EB"/>
    <w:rsid w:val="009C56D6"/>
    <w:rsid w:val="009C64E4"/>
    <w:rsid w:val="009C6595"/>
    <w:rsid w:val="009C700E"/>
    <w:rsid w:val="009C7393"/>
    <w:rsid w:val="009D0F00"/>
    <w:rsid w:val="009D1194"/>
    <w:rsid w:val="009D2AE1"/>
    <w:rsid w:val="009D3477"/>
    <w:rsid w:val="009D3A73"/>
    <w:rsid w:val="009D43E6"/>
    <w:rsid w:val="009D503A"/>
    <w:rsid w:val="009D5FB6"/>
    <w:rsid w:val="009D744E"/>
    <w:rsid w:val="009D7EB3"/>
    <w:rsid w:val="009D7F95"/>
    <w:rsid w:val="009E2D89"/>
    <w:rsid w:val="009E3611"/>
    <w:rsid w:val="009E4516"/>
    <w:rsid w:val="009E45FE"/>
    <w:rsid w:val="009E5528"/>
    <w:rsid w:val="009E5BAF"/>
    <w:rsid w:val="009E7199"/>
    <w:rsid w:val="009E7622"/>
    <w:rsid w:val="009E7F55"/>
    <w:rsid w:val="009F10EB"/>
    <w:rsid w:val="009F13F3"/>
    <w:rsid w:val="009F21BA"/>
    <w:rsid w:val="009F21BF"/>
    <w:rsid w:val="009F2D0B"/>
    <w:rsid w:val="009F4E7A"/>
    <w:rsid w:val="009F55AF"/>
    <w:rsid w:val="009F55E1"/>
    <w:rsid w:val="009F5674"/>
    <w:rsid w:val="009F5DD2"/>
    <w:rsid w:val="009F6B64"/>
    <w:rsid w:val="009F7001"/>
    <w:rsid w:val="00A0146F"/>
    <w:rsid w:val="00A02938"/>
    <w:rsid w:val="00A02AF3"/>
    <w:rsid w:val="00A030A1"/>
    <w:rsid w:val="00A0347E"/>
    <w:rsid w:val="00A03E40"/>
    <w:rsid w:val="00A040BF"/>
    <w:rsid w:val="00A043B2"/>
    <w:rsid w:val="00A0466B"/>
    <w:rsid w:val="00A04C91"/>
    <w:rsid w:val="00A04E3E"/>
    <w:rsid w:val="00A0588A"/>
    <w:rsid w:val="00A06BF8"/>
    <w:rsid w:val="00A07565"/>
    <w:rsid w:val="00A07E84"/>
    <w:rsid w:val="00A07F11"/>
    <w:rsid w:val="00A07FA8"/>
    <w:rsid w:val="00A1039F"/>
    <w:rsid w:val="00A10DF9"/>
    <w:rsid w:val="00A1167B"/>
    <w:rsid w:val="00A12757"/>
    <w:rsid w:val="00A14C3D"/>
    <w:rsid w:val="00A15FF2"/>
    <w:rsid w:val="00A208EE"/>
    <w:rsid w:val="00A21E3D"/>
    <w:rsid w:val="00A234D8"/>
    <w:rsid w:val="00A24DF2"/>
    <w:rsid w:val="00A25750"/>
    <w:rsid w:val="00A269DC"/>
    <w:rsid w:val="00A26BF7"/>
    <w:rsid w:val="00A26E10"/>
    <w:rsid w:val="00A271A4"/>
    <w:rsid w:val="00A27C8C"/>
    <w:rsid w:val="00A30713"/>
    <w:rsid w:val="00A30DDD"/>
    <w:rsid w:val="00A3146C"/>
    <w:rsid w:val="00A31D1D"/>
    <w:rsid w:val="00A325E6"/>
    <w:rsid w:val="00A329FF"/>
    <w:rsid w:val="00A33424"/>
    <w:rsid w:val="00A34394"/>
    <w:rsid w:val="00A345C1"/>
    <w:rsid w:val="00A357A5"/>
    <w:rsid w:val="00A358DA"/>
    <w:rsid w:val="00A35F71"/>
    <w:rsid w:val="00A36717"/>
    <w:rsid w:val="00A4025B"/>
    <w:rsid w:val="00A40309"/>
    <w:rsid w:val="00A405B4"/>
    <w:rsid w:val="00A42C61"/>
    <w:rsid w:val="00A42FCF"/>
    <w:rsid w:val="00A437F5"/>
    <w:rsid w:val="00A4414C"/>
    <w:rsid w:val="00A44924"/>
    <w:rsid w:val="00A4571D"/>
    <w:rsid w:val="00A45E05"/>
    <w:rsid w:val="00A464A2"/>
    <w:rsid w:val="00A467BB"/>
    <w:rsid w:val="00A46CAB"/>
    <w:rsid w:val="00A47791"/>
    <w:rsid w:val="00A47B8E"/>
    <w:rsid w:val="00A47C2F"/>
    <w:rsid w:val="00A5001D"/>
    <w:rsid w:val="00A50AE4"/>
    <w:rsid w:val="00A5132B"/>
    <w:rsid w:val="00A517B2"/>
    <w:rsid w:val="00A520CC"/>
    <w:rsid w:val="00A522C4"/>
    <w:rsid w:val="00A52D99"/>
    <w:rsid w:val="00A531B0"/>
    <w:rsid w:val="00A537EE"/>
    <w:rsid w:val="00A537F9"/>
    <w:rsid w:val="00A53D8A"/>
    <w:rsid w:val="00A56194"/>
    <w:rsid w:val="00A60585"/>
    <w:rsid w:val="00A60B6B"/>
    <w:rsid w:val="00A63C6C"/>
    <w:rsid w:val="00A63D2F"/>
    <w:rsid w:val="00A64D29"/>
    <w:rsid w:val="00A650C8"/>
    <w:rsid w:val="00A6533D"/>
    <w:rsid w:val="00A66364"/>
    <w:rsid w:val="00A663B7"/>
    <w:rsid w:val="00A66EB9"/>
    <w:rsid w:val="00A6715D"/>
    <w:rsid w:val="00A701CA"/>
    <w:rsid w:val="00A714E2"/>
    <w:rsid w:val="00A72512"/>
    <w:rsid w:val="00A72644"/>
    <w:rsid w:val="00A74A6E"/>
    <w:rsid w:val="00A7526D"/>
    <w:rsid w:val="00A7633F"/>
    <w:rsid w:val="00A7755C"/>
    <w:rsid w:val="00A803F4"/>
    <w:rsid w:val="00A80798"/>
    <w:rsid w:val="00A8112E"/>
    <w:rsid w:val="00A82E5C"/>
    <w:rsid w:val="00A82ED6"/>
    <w:rsid w:val="00A84A49"/>
    <w:rsid w:val="00A85A9E"/>
    <w:rsid w:val="00A85D70"/>
    <w:rsid w:val="00A8648A"/>
    <w:rsid w:val="00A8674A"/>
    <w:rsid w:val="00A870AF"/>
    <w:rsid w:val="00A87CA9"/>
    <w:rsid w:val="00A87CC9"/>
    <w:rsid w:val="00A90C05"/>
    <w:rsid w:val="00A91984"/>
    <w:rsid w:val="00A92D8A"/>
    <w:rsid w:val="00A93B7A"/>
    <w:rsid w:val="00A93E7E"/>
    <w:rsid w:val="00A96D58"/>
    <w:rsid w:val="00A97115"/>
    <w:rsid w:val="00AA2DC5"/>
    <w:rsid w:val="00AA40EB"/>
    <w:rsid w:val="00AA5A74"/>
    <w:rsid w:val="00AA63DE"/>
    <w:rsid w:val="00AA6A0A"/>
    <w:rsid w:val="00AA6A40"/>
    <w:rsid w:val="00AA788E"/>
    <w:rsid w:val="00AA7B2E"/>
    <w:rsid w:val="00AA7C15"/>
    <w:rsid w:val="00AA7DFF"/>
    <w:rsid w:val="00AB006F"/>
    <w:rsid w:val="00AB0835"/>
    <w:rsid w:val="00AB24B1"/>
    <w:rsid w:val="00AB2D05"/>
    <w:rsid w:val="00AB3F0A"/>
    <w:rsid w:val="00AB4315"/>
    <w:rsid w:val="00AB4CFD"/>
    <w:rsid w:val="00AB4DF5"/>
    <w:rsid w:val="00AB5021"/>
    <w:rsid w:val="00AB5FD4"/>
    <w:rsid w:val="00AB636B"/>
    <w:rsid w:val="00AB64DE"/>
    <w:rsid w:val="00AB7D9C"/>
    <w:rsid w:val="00AC01A8"/>
    <w:rsid w:val="00AC1629"/>
    <w:rsid w:val="00AC20DA"/>
    <w:rsid w:val="00AC3AEC"/>
    <w:rsid w:val="00AC4A3D"/>
    <w:rsid w:val="00AC7CAE"/>
    <w:rsid w:val="00AD0C98"/>
    <w:rsid w:val="00AD11F2"/>
    <w:rsid w:val="00AD23BD"/>
    <w:rsid w:val="00AD24A1"/>
    <w:rsid w:val="00AD28B4"/>
    <w:rsid w:val="00AD2B27"/>
    <w:rsid w:val="00AD2D57"/>
    <w:rsid w:val="00AD3208"/>
    <w:rsid w:val="00AD32AE"/>
    <w:rsid w:val="00AD343F"/>
    <w:rsid w:val="00AD3682"/>
    <w:rsid w:val="00AD3F3B"/>
    <w:rsid w:val="00AD6480"/>
    <w:rsid w:val="00AD6BF3"/>
    <w:rsid w:val="00AD7EE8"/>
    <w:rsid w:val="00AE0D61"/>
    <w:rsid w:val="00AE0FA3"/>
    <w:rsid w:val="00AE162B"/>
    <w:rsid w:val="00AE2925"/>
    <w:rsid w:val="00AE308B"/>
    <w:rsid w:val="00AE31F2"/>
    <w:rsid w:val="00AE48A5"/>
    <w:rsid w:val="00AE4961"/>
    <w:rsid w:val="00AE552A"/>
    <w:rsid w:val="00AE65EF"/>
    <w:rsid w:val="00AE751F"/>
    <w:rsid w:val="00AF032D"/>
    <w:rsid w:val="00AF0BC6"/>
    <w:rsid w:val="00AF0BF9"/>
    <w:rsid w:val="00AF0D45"/>
    <w:rsid w:val="00AF1851"/>
    <w:rsid w:val="00AF2547"/>
    <w:rsid w:val="00AF282E"/>
    <w:rsid w:val="00AF2B36"/>
    <w:rsid w:val="00AF34D4"/>
    <w:rsid w:val="00AF380B"/>
    <w:rsid w:val="00AF4B20"/>
    <w:rsid w:val="00AF4C5E"/>
    <w:rsid w:val="00AF4FC8"/>
    <w:rsid w:val="00AF505A"/>
    <w:rsid w:val="00AF5F5D"/>
    <w:rsid w:val="00AF63D7"/>
    <w:rsid w:val="00AF66FA"/>
    <w:rsid w:val="00AF6FB7"/>
    <w:rsid w:val="00B0011C"/>
    <w:rsid w:val="00B01B84"/>
    <w:rsid w:val="00B0252E"/>
    <w:rsid w:val="00B02DB0"/>
    <w:rsid w:val="00B034CD"/>
    <w:rsid w:val="00B036A3"/>
    <w:rsid w:val="00B038C4"/>
    <w:rsid w:val="00B03F4F"/>
    <w:rsid w:val="00B065F7"/>
    <w:rsid w:val="00B0797D"/>
    <w:rsid w:val="00B10693"/>
    <w:rsid w:val="00B1142E"/>
    <w:rsid w:val="00B1260C"/>
    <w:rsid w:val="00B132E1"/>
    <w:rsid w:val="00B136C3"/>
    <w:rsid w:val="00B13CEE"/>
    <w:rsid w:val="00B14852"/>
    <w:rsid w:val="00B15477"/>
    <w:rsid w:val="00B1564F"/>
    <w:rsid w:val="00B1656D"/>
    <w:rsid w:val="00B16743"/>
    <w:rsid w:val="00B16D78"/>
    <w:rsid w:val="00B17093"/>
    <w:rsid w:val="00B17137"/>
    <w:rsid w:val="00B20667"/>
    <w:rsid w:val="00B213E5"/>
    <w:rsid w:val="00B21518"/>
    <w:rsid w:val="00B21835"/>
    <w:rsid w:val="00B22194"/>
    <w:rsid w:val="00B22270"/>
    <w:rsid w:val="00B23C73"/>
    <w:rsid w:val="00B25870"/>
    <w:rsid w:val="00B26F5E"/>
    <w:rsid w:val="00B27889"/>
    <w:rsid w:val="00B27C12"/>
    <w:rsid w:val="00B305F0"/>
    <w:rsid w:val="00B30ADD"/>
    <w:rsid w:val="00B31946"/>
    <w:rsid w:val="00B32F20"/>
    <w:rsid w:val="00B33946"/>
    <w:rsid w:val="00B34054"/>
    <w:rsid w:val="00B34BEA"/>
    <w:rsid w:val="00B36748"/>
    <w:rsid w:val="00B36D3F"/>
    <w:rsid w:val="00B37124"/>
    <w:rsid w:val="00B405F1"/>
    <w:rsid w:val="00B4143E"/>
    <w:rsid w:val="00B4292F"/>
    <w:rsid w:val="00B4303C"/>
    <w:rsid w:val="00B44660"/>
    <w:rsid w:val="00B45C66"/>
    <w:rsid w:val="00B4607C"/>
    <w:rsid w:val="00B4689A"/>
    <w:rsid w:val="00B4750B"/>
    <w:rsid w:val="00B50E74"/>
    <w:rsid w:val="00B51F83"/>
    <w:rsid w:val="00B52147"/>
    <w:rsid w:val="00B52EC8"/>
    <w:rsid w:val="00B53958"/>
    <w:rsid w:val="00B54394"/>
    <w:rsid w:val="00B55DB9"/>
    <w:rsid w:val="00B57211"/>
    <w:rsid w:val="00B57581"/>
    <w:rsid w:val="00B6131A"/>
    <w:rsid w:val="00B61785"/>
    <w:rsid w:val="00B62E14"/>
    <w:rsid w:val="00B6399F"/>
    <w:rsid w:val="00B63B3E"/>
    <w:rsid w:val="00B64AEE"/>
    <w:rsid w:val="00B65032"/>
    <w:rsid w:val="00B65BFA"/>
    <w:rsid w:val="00B66C6C"/>
    <w:rsid w:val="00B67106"/>
    <w:rsid w:val="00B67911"/>
    <w:rsid w:val="00B67AF1"/>
    <w:rsid w:val="00B70AB4"/>
    <w:rsid w:val="00B716CA"/>
    <w:rsid w:val="00B7287A"/>
    <w:rsid w:val="00B73FE0"/>
    <w:rsid w:val="00B75FC7"/>
    <w:rsid w:val="00B76760"/>
    <w:rsid w:val="00B76E10"/>
    <w:rsid w:val="00B801F9"/>
    <w:rsid w:val="00B808E5"/>
    <w:rsid w:val="00B81F29"/>
    <w:rsid w:val="00B821ED"/>
    <w:rsid w:val="00B822B0"/>
    <w:rsid w:val="00B82CC8"/>
    <w:rsid w:val="00B82E96"/>
    <w:rsid w:val="00B83A30"/>
    <w:rsid w:val="00B86414"/>
    <w:rsid w:val="00B86ADC"/>
    <w:rsid w:val="00B86B89"/>
    <w:rsid w:val="00B874E5"/>
    <w:rsid w:val="00B87C05"/>
    <w:rsid w:val="00B9058E"/>
    <w:rsid w:val="00B90BB4"/>
    <w:rsid w:val="00B913D9"/>
    <w:rsid w:val="00B9144B"/>
    <w:rsid w:val="00B919B3"/>
    <w:rsid w:val="00B91BC5"/>
    <w:rsid w:val="00B91E68"/>
    <w:rsid w:val="00B924FD"/>
    <w:rsid w:val="00B92D76"/>
    <w:rsid w:val="00B930AF"/>
    <w:rsid w:val="00B94F9D"/>
    <w:rsid w:val="00B9567D"/>
    <w:rsid w:val="00B95ABE"/>
    <w:rsid w:val="00B95FFF"/>
    <w:rsid w:val="00B965D5"/>
    <w:rsid w:val="00B97AB6"/>
    <w:rsid w:val="00B97DBF"/>
    <w:rsid w:val="00BA0D68"/>
    <w:rsid w:val="00BA1799"/>
    <w:rsid w:val="00BA1FFC"/>
    <w:rsid w:val="00BA2909"/>
    <w:rsid w:val="00BA4482"/>
    <w:rsid w:val="00BA5169"/>
    <w:rsid w:val="00BA57FC"/>
    <w:rsid w:val="00BA7DB6"/>
    <w:rsid w:val="00BB1232"/>
    <w:rsid w:val="00BB1B1C"/>
    <w:rsid w:val="00BB3765"/>
    <w:rsid w:val="00BB4BE5"/>
    <w:rsid w:val="00BB532D"/>
    <w:rsid w:val="00BB54F6"/>
    <w:rsid w:val="00BB5697"/>
    <w:rsid w:val="00BB5A0C"/>
    <w:rsid w:val="00BB5B80"/>
    <w:rsid w:val="00BB5C2A"/>
    <w:rsid w:val="00BB6224"/>
    <w:rsid w:val="00BB6C41"/>
    <w:rsid w:val="00BB706F"/>
    <w:rsid w:val="00BB7ACE"/>
    <w:rsid w:val="00BC0434"/>
    <w:rsid w:val="00BC07E4"/>
    <w:rsid w:val="00BC11FF"/>
    <w:rsid w:val="00BC12C5"/>
    <w:rsid w:val="00BC1820"/>
    <w:rsid w:val="00BC1DF9"/>
    <w:rsid w:val="00BC21D6"/>
    <w:rsid w:val="00BC2CEB"/>
    <w:rsid w:val="00BC3DB0"/>
    <w:rsid w:val="00BC51FC"/>
    <w:rsid w:val="00BC5284"/>
    <w:rsid w:val="00BC6292"/>
    <w:rsid w:val="00BD063B"/>
    <w:rsid w:val="00BD0D13"/>
    <w:rsid w:val="00BD15EC"/>
    <w:rsid w:val="00BD170F"/>
    <w:rsid w:val="00BD3814"/>
    <w:rsid w:val="00BD4375"/>
    <w:rsid w:val="00BD446F"/>
    <w:rsid w:val="00BD5721"/>
    <w:rsid w:val="00BD57B0"/>
    <w:rsid w:val="00BD6B73"/>
    <w:rsid w:val="00BD6F20"/>
    <w:rsid w:val="00BD70CA"/>
    <w:rsid w:val="00BD78A1"/>
    <w:rsid w:val="00BD79F1"/>
    <w:rsid w:val="00BE02D9"/>
    <w:rsid w:val="00BE12FD"/>
    <w:rsid w:val="00BE16BA"/>
    <w:rsid w:val="00BE18BD"/>
    <w:rsid w:val="00BE1D4E"/>
    <w:rsid w:val="00BE2552"/>
    <w:rsid w:val="00BE3A2B"/>
    <w:rsid w:val="00BE436A"/>
    <w:rsid w:val="00BE4868"/>
    <w:rsid w:val="00BE4F8F"/>
    <w:rsid w:val="00BE54E4"/>
    <w:rsid w:val="00BE5E2A"/>
    <w:rsid w:val="00BE636F"/>
    <w:rsid w:val="00BE65C4"/>
    <w:rsid w:val="00BE66DD"/>
    <w:rsid w:val="00BE6EB8"/>
    <w:rsid w:val="00BE7BF9"/>
    <w:rsid w:val="00BE7FA6"/>
    <w:rsid w:val="00BF008B"/>
    <w:rsid w:val="00BF0AA6"/>
    <w:rsid w:val="00BF2461"/>
    <w:rsid w:val="00BF4DC8"/>
    <w:rsid w:val="00BF5177"/>
    <w:rsid w:val="00BF60FD"/>
    <w:rsid w:val="00BF6B01"/>
    <w:rsid w:val="00BF75DC"/>
    <w:rsid w:val="00BF79AE"/>
    <w:rsid w:val="00C01BB7"/>
    <w:rsid w:val="00C02029"/>
    <w:rsid w:val="00C03045"/>
    <w:rsid w:val="00C0321F"/>
    <w:rsid w:val="00C041F3"/>
    <w:rsid w:val="00C04318"/>
    <w:rsid w:val="00C04BB8"/>
    <w:rsid w:val="00C04E79"/>
    <w:rsid w:val="00C0507A"/>
    <w:rsid w:val="00C051A7"/>
    <w:rsid w:val="00C066AA"/>
    <w:rsid w:val="00C068D9"/>
    <w:rsid w:val="00C06AE0"/>
    <w:rsid w:val="00C07ED6"/>
    <w:rsid w:val="00C1162A"/>
    <w:rsid w:val="00C11665"/>
    <w:rsid w:val="00C11792"/>
    <w:rsid w:val="00C1189E"/>
    <w:rsid w:val="00C12698"/>
    <w:rsid w:val="00C127C6"/>
    <w:rsid w:val="00C130EE"/>
    <w:rsid w:val="00C13293"/>
    <w:rsid w:val="00C13426"/>
    <w:rsid w:val="00C13875"/>
    <w:rsid w:val="00C13930"/>
    <w:rsid w:val="00C14CBF"/>
    <w:rsid w:val="00C14E33"/>
    <w:rsid w:val="00C15620"/>
    <w:rsid w:val="00C1622F"/>
    <w:rsid w:val="00C16630"/>
    <w:rsid w:val="00C20180"/>
    <w:rsid w:val="00C214BF"/>
    <w:rsid w:val="00C21A34"/>
    <w:rsid w:val="00C21CDB"/>
    <w:rsid w:val="00C21E6C"/>
    <w:rsid w:val="00C2218B"/>
    <w:rsid w:val="00C22701"/>
    <w:rsid w:val="00C237C2"/>
    <w:rsid w:val="00C23D95"/>
    <w:rsid w:val="00C24187"/>
    <w:rsid w:val="00C262E8"/>
    <w:rsid w:val="00C26B09"/>
    <w:rsid w:val="00C26BDB"/>
    <w:rsid w:val="00C271DB"/>
    <w:rsid w:val="00C27C0D"/>
    <w:rsid w:val="00C27E34"/>
    <w:rsid w:val="00C307A3"/>
    <w:rsid w:val="00C30A88"/>
    <w:rsid w:val="00C30BAC"/>
    <w:rsid w:val="00C30D79"/>
    <w:rsid w:val="00C319E3"/>
    <w:rsid w:val="00C3242C"/>
    <w:rsid w:val="00C32B21"/>
    <w:rsid w:val="00C33968"/>
    <w:rsid w:val="00C33A2B"/>
    <w:rsid w:val="00C33A4E"/>
    <w:rsid w:val="00C35F94"/>
    <w:rsid w:val="00C36576"/>
    <w:rsid w:val="00C369DC"/>
    <w:rsid w:val="00C36A2F"/>
    <w:rsid w:val="00C37909"/>
    <w:rsid w:val="00C409B1"/>
    <w:rsid w:val="00C41DD6"/>
    <w:rsid w:val="00C4356C"/>
    <w:rsid w:val="00C4503C"/>
    <w:rsid w:val="00C45811"/>
    <w:rsid w:val="00C459D1"/>
    <w:rsid w:val="00C45C09"/>
    <w:rsid w:val="00C45E2C"/>
    <w:rsid w:val="00C464CA"/>
    <w:rsid w:val="00C46772"/>
    <w:rsid w:val="00C46DAD"/>
    <w:rsid w:val="00C50423"/>
    <w:rsid w:val="00C50989"/>
    <w:rsid w:val="00C50D9E"/>
    <w:rsid w:val="00C50DFE"/>
    <w:rsid w:val="00C51721"/>
    <w:rsid w:val="00C523D2"/>
    <w:rsid w:val="00C553C3"/>
    <w:rsid w:val="00C555BA"/>
    <w:rsid w:val="00C55841"/>
    <w:rsid w:val="00C56389"/>
    <w:rsid w:val="00C56393"/>
    <w:rsid w:val="00C5699F"/>
    <w:rsid w:val="00C57258"/>
    <w:rsid w:val="00C60674"/>
    <w:rsid w:val="00C6094E"/>
    <w:rsid w:val="00C6224A"/>
    <w:rsid w:val="00C62CD1"/>
    <w:rsid w:val="00C64123"/>
    <w:rsid w:val="00C6444B"/>
    <w:rsid w:val="00C64508"/>
    <w:rsid w:val="00C65870"/>
    <w:rsid w:val="00C662F4"/>
    <w:rsid w:val="00C66750"/>
    <w:rsid w:val="00C66870"/>
    <w:rsid w:val="00C669A0"/>
    <w:rsid w:val="00C6737A"/>
    <w:rsid w:val="00C67C95"/>
    <w:rsid w:val="00C701F4"/>
    <w:rsid w:val="00C71A40"/>
    <w:rsid w:val="00C724F2"/>
    <w:rsid w:val="00C7258E"/>
    <w:rsid w:val="00C7260C"/>
    <w:rsid w:val="00C73382"/>
    <w:rsid w:val="00C745F7"/>
    <w:rsid w:val="00C770E1"/>
    <w:rsid w:val="00C82774"/>
    <w:rsid w:val="00C83E38"/>
    <w:rsid w:val="00C8408E"/>
    <w:rsid w:val="00C84660"/>
    <w:rsid w:val="00C84F8F"/>
    <w:rsid w:val="00C854D9"/>
    <w:rsid w:val="00C85931"/>
    <w:rsid w:val="00C85E12"/>
    <w:rsid w:val="00C85ED0"/>
    <w:rsid w:val="00C87C0C"/>
    <w:rsid w:val="00C87C59"/>
    <w:rsid w:val="00C912BD"/>
    <w:rsid w:val="00C913F7"/>
    <w:rsid w:val="00C931DC"/>
    <w:rsid w:val="00C937EB"/>
    <w:rsid w:val="00C93C3E"/>
    <w:rsid w:val="00C94681"/>
    <w:rsid w:val="00C94841"/>
    <w:rsid w:val="00C94C3C"/>
    <w:rsid w:val="00C95435"/>
    <w:rsid w:val="00C95EE4"/>
    <w:rsid w:val="00C96E44"/>
    <w:rsid w:val="00C96F46"/>
    <w:rsid w:val="00C97D3C"/>
    <w:rsid w:val="00CA092C"/>
    <w:rsid w:val="00CA092E"/>
    <w:rsid w:val="00CA09F4"/>
    <w:rsid w:val="00CA105E"/>
    <w:rsid w:val="00CA2718"/>
    <w:rsid w:val="00CA36F0"/>
    <w:rsid w:val="00CA3B41"/>
    <w:rsid w:val="00CA3CDF"/>
    <w:rsid w:val="00CA4A4A"/>
    <w:rsid w:val="00CA4FB2"/>
    <w:rsid w:val="00CA5805"/>
    <w:rsid w:val="00CA5C69"/>
    <w:rsid w:val="00CA5D66"/>
    <w:rsid w:val="00CA6275"/>
    <w:rsid w:val="00CA792E"/>
    <w:rsid w:val="00CA7D03"/>
    <w:rsid w:val="00CB06FD"/>
    <w:rsid w:val="00CB127E"/>
    <w:rsid w:val="00CB1535"/>
    <w:rsid w:val="00CB15B4"/>
    <w:rsid w:val="00CB1AE4"/>
    <w:rsid w:val="00CB214A"/>
    <w:rsid w:val="00CB315A"/>
    <w:rsid w:val="00CB3163"/>
    <w:rsid w:val="00CB32D9"/>
    <w:rsid w:val="00CB3B61"/>
    <w:rsid w:val="00CB40CE"/>
    <w:rsid w:val="00CB44E3"/>
    <w:rsid w:val="00CB4777"/>
    <w:rsid w:val="00CB491C"/>
    <w:rsid w:val="00CB72EB"/>
    <w:rsid w:val="00CB7309"/>
    <w:rsid w:val="00CB7CB3"/>
    <w:rsid w:val="00CC0A52"/>
    <w:rsid w:val="00CC0AB1"/>
    <w:rsid w:val="00CC0EA0"/>
    <w:rsid w:val="00CC11F0"/>
    <w:rsid w:val="00CC13FB"/>
    <w:rsid w:val="00CC156A"/>
    <w:rsid w:val="00CC18A0"/>
    <w:rsid w:val="00CC2E75"/>
    <w:rsid w:val="00CC2F61"/>
    <w:rsid w:val="00CC3ABA"/>
    <w:rsid w:val="00CC42D5"/>
    <w:rsid w:val="00CC5F7C"/>
    <w:rsid w:val="00CC601D"/>
    <w:rsid w:val="00CC67B7"/>
    <w:rsid w:val="00CC6D72"/>
    <w:rsid w:val="00CC726D"/>
    <w:rsid w:val="00CC7A31"/>
    <w:rsid w:val="00CD0A75"/>
    <w:rsid w:val="00CD193A"/>
    <w:rsid w:val="00CD2FE9"/>
    <w:rsid w:val="00CD3288"/>
    <w:rsid w:val="00CD3446"/>
    <w:rsid w:val="00CD38F7"/>
    <w:rsid w:val="00CD39F7"/>
    <w:rsid w:val="00CD3C3A"/>
    <w:rsid w:val="00CD4262"/>
    <w:rsid w:val="00CD4B63"/>
    <w:rsid w:val="00CD4FCE"/>
    <w:rsid w:val="00CD54C0"/>
    <w:rsid w:val="00CD6FC8"/>
    <w:rsid w:val="00CD76DA"/>
    <w:rsid w:val="00CD7C61"/>
    <w:rsid w:val="00CE12D5"/>
    <w:rsid w:val="00CE1B20"/>
    <w:rsid w:val="00CE1FDC"/>
    <w:rsid w:val="00CE2516"/>
    <w:rsid w:val="00CE290C"/>
    <w:rsid w:val="00CE2FB3"/>
    <w:rsid w:val="00CE351A"/>
    <w:rsid w:val="00CE3658"/>
    <w:rsid w:val="00CE52F7"/>
    <w:rsid w:val="00CE6447"/>
    <w:rsid w:val="00CE7055"/>
    <w:rsid w:val="00CE7C42"/>
    <w:rsid w:val="00CF1280"/>
    <w:rsid w:val="00CF1AC5"/>
    <w:rsid w:val="00CF20D9"/>
    <w:rsid w:val="00CF321E"/>
    <w:rsid w:val="00CF364B"/>
    <w:rsid w:val="00CF3851"/>
    <w:rsid w:val="00CF41CE"/>
    <w:rsid w:val="00CF4328"/>
    <w:rsid w:val="00CF4D5D"/>
    <w:rsid w:val="00CF4FAE"/>
    <w:rsid w:val="00CF5283"/>
    <w:rsid w:val="00CF6FA7"/>
    <w:rsid w:val="00CF70CC"/>
    <w:rsid w:val="00CF7AB6"/>
    <w:rsid w:val="00CF7BE7"/>
    <w:rsid w:val="00D00621"/>
    <w:rsid w:val="00D00A18"/>
    <w:rsid w:val="00D02B99"/>
    <w:rsid w:val="00D04ACD"/>
    <w:rsid w:val="00D06880"/>
    <w:rsid w:val="00D11319"/>
    <w:rsid w:val="00D1186C"/>
    <w:rsid w:val="00D11F77"/>
    <w:rsid w:val="00D121F5"/>
    <w:rsid w:val="00D1222E"/>
    <w:rsid w:val="00D12B21"/>
    <w:rsid w:val="00D133BA"/>
    <w:rsid w:val="00D13EE0"/>
    <w:rsid w:val="00D14500"/>
    <w:rsid w:val="00D16703"/>
    <w:rsid w:val="00D1696E"/>
    <w:rsid w:val="00D16B3F"/>
    <w:rsid w:val="00D16C00"/>
    <w:rsid w:val="00D16C6D"/>
    <w:rsid w:val="00D16C79"/>
    <w:rsid w:val="00D17935"/>
    <w:rsid w:val="00D20596"/>
    <w:rsid w:val="00D2077E"/>
    <w:rsid w:val="00D21033"/>
    <w:rsid w:val="00D21A50"/>
    <w:rsid w:val="00D23668"/>
    <w:rsid w:val="00D25C5A"/>
    <w:rsid w:val="00D25D1E"/>
    <w:rsid w:val="00D25F30"/>
    <w:rsid w:val="00D26010"/>
    <w:rsid w:val="00D260C1"/>
    <w:rsid w:val="00D27157"/>
    <w:rsid w:val="00D27B07"/>
    <w:rsid w:val="00D27BCB"/>
    <w:rsid w:val="00D3005A"/>
    <w:rsid w:val="00D301C2"/>
    <w:rsid w:val="00D31551"/>
    <w:rsid w:val="00D32898"/>
    <w:rsid w:val="00D34213"/>
    <w:rsid w:val="00D3436E"/>
    <w:rsid w:val="00D34FBE"/>
    <w:rsid w:val="00D3514A"/>
    <w:rsid w:val="00D3604C"/>
    <w:rsid w:val="00D37737"/>
    <w:rsid w:val="00D40588"/>
    <w:rsid w:val="00D407BC"/>
    <w:rsid w:val="00D42B16"/>
    <w:rsid w:val="00D43DC6"/>
    <w:rsid w:val="00D47047"/>
    <w:rsid w:val="00D47935"/>
    <w:rsid w:val="00D479AB"/>
    <w:rsid w:val="00D5039E"/>
    <w:rsid w:val="00D50BCE"/>
    <w:rsid w:val="00D50EF6"/>
    <w:rsid w:val="00D51BB7"/>
    <w:rsid w:val="00D52EDD"/>
    <w:rsid w:val="00D55129"/>
    <w:rsid w:val="00D551F1"/>
    <w:rsid w:val="00D55663"/>
    <w:rsid w:val="00D573EF"/>
    <w:rsid w:val="00D57B46"/>
    <w:rsid w:val="00D62531"/>
    <w:rsid w:val="00D645A7"/>
    <w:rsid w:val="00D64647"/>
    <w:rsid w:val="00D65464"/>
    <w:rsid w:val="00D65EAE"/>
    <w:rsid w:val="00D6611D"/>
    <w:rsid w:val="00D67713"/>
    <w:rsid w:val="00D67E33"/>
    <w:rsid w:val="00D7064F"/>
    <w:rsid w:val="00D70F43"/>
    <w:rsid w:val="00D70F5E"/>
    <w:rsid w:val="00D715FC"/>
    <w:rsid w:val="00D72158"/>
    <w:rsid w:val="00D7237F"/>
    <w:rsid w:val="00D72704"/>
    <w:rsid w:val="00D7400D"/>
    <w:rsid w:val="00D74073"/>
    <w:rsid w:val="00D74CAF"/>
    <w:rsid w:val="00D75FB1"/>
    <w:rsid w:val="00D76A7D"/>
    <w:rsid w:val="00D76E6E"/>
    <w:rsid w:val="00D81CFB"/>
    <w:rsid w:val="00D82607"/>
    <w:rsid w:val="00D844D5"/>
    <w:rsid w:val="00D8503F"/>
    <w:rsid w:val="00D85D2F"/>
    <w:rsid w:val="00D866F6"/>
    <w:rsid w:val="00D86B19"/>
    <w:rsid w:val="00D87C2C"/>
    <w:rsid w:val="00D9030C"/>
    <w:rsid w:val="00D90B41"/>
    <w:rsid w:val="00D90DE4"/>
    <w:rsid w:val="00D918A1"/>
    <w:rsid w:val="00D91D9D"/>
    <w:rsid w:val="00D91F77"/>
    <w:rsid w:val="00D923FA"/>
    <w:rsid w:val="00D93A04"/>
    <w:rsid w:val="00D93AAC"/>
    <w:rsid w:val="00D93C77"/>
    <w:rsid w:val="00D971D3"/>
    <w:rsid w:val="00D97447"/>
    <w:rsid w:val="00DA0965"/>
    <w:rsid w:val="00DA0BBF"/>
    <w:rsid w:val="00DA1005"/>
    <w:rsid w:val="00DA15D5"/>
    <w:rsid w:val="00DA1B08"/>
    <w:rsid w:val="00DA1CC8"/>
    <w:rsid w:val="00DA1CE0"/>
    <w:rsid w:val="00DA24BD"/>
    <w:rsid w:val="00DA2785"/>
    <w:rsid w:val="00DA2AAD"/>
    <w:rsid w:val="00DA2AC5"/>
    <w:rsid w:val="00DA3B68"/>
    <w:rsid w:val="00DA5B3D"/>
    <w:rsid w:val="00DA628A"/>
    <w:rsid w:val="00DA6BFE"/>
    <w:rsid w:val="00DA6E51"/>
    <w:rsid w:val="00DA79B2"/>
    <w:rsid w:val="00DB0950"/>
    <w:rsid w:val="00DB0F83"/>
    <w:rsid w:val="00DB2125"/>
    <w:rsid w:val="00DB28E7"/>
    <w:rsid w:val="00DB2B0A"/>
    <w:rsid w:val="00DB2CD2"/>
    <w:rsid w:val="00DB3813"/>
    <w:rsid w:val="00DB386C"/>
    <w:rsid w:val="00DB39BF"/>
    <w:rsid w:val="00DB48D7"/>
    <w:rsid w:val="00DB4BB6"/>
    <w:rsid w:val="00DB6436"/>
    <w:rsid w:val="00DB7A93"/>
    <w:rsid w:val="00DB7D85"/>
    <w:rsid w:val="00DC14A3"/>
    <w:rsid w:val="00DC1DB1"/>
    <w:rsid w:val="00DC30A1"/>
    <w:rsid w:val="00DC3B2A"/>
    <w:rsid w:val="00DC5317"/>
    <w:rsid w:val="00DC7D3C"/>
    <w:rsid w:val="00DD028F"/>
    <w:rsid w:val="00DD193B"/>
    <w:rsid w:val="00DD3D85"/>
    <w:rsid w:val="00DD6938"/>
    <w:rsid w:val="00DD7C0E"/>
    <w:rsid w:val="00DE02B4"/>
    <w:rsid w:val="00DE0428"/>
    <w:rsid w:val="00DE0E1E"/>
    <w:rsid w:val="00DE2F75"/>
    <w:rsid w:val="00DE3A59"/>
    <w:rsid w:val="00DE4EAC"/>
    <w:rsid w:val="00DE59B5"/>
    <w:rsid w:val="00DE5D50"/>
    <w:rsid w:val="00DE614C"/>
    <w:rsid w:val="00DE771C"/>
    <w:rsid w:val="00DF0D8D"/>
    <w:rsid w:val="00DF1FF6"/>
    <w:rsid w:val="00DF28C9"/>
    <w:rsid w:val="00DF356E"/>
    <w:rsid w:val="00DF3EE4"/>
    <w:rsid w:val="00DF4050"/>
    <w:rsid w:val="00DF4D4D"/>
    <w:rsid w:val="00DF67D4"/>
    <w:rsid w:val="00DF67E6"/>
    <w:rsid w:val="00DF79AE"/>
    <w:rsid w:val="00E00413"/>
    <w:rsid w:val="00E0164A"/>
    <w:rsid w:val="00E02B94"/>
    <w:rsid w:val="00E02C98"/>
    <w:rsid w:val="00E0367F"/>
    <w:rsid w:val="00E03808"/>
    <w:rsid w:val="00E03815"/>
    <w:rsid w:val="00E04ACF"/>
    <w:rsid w:val="00E059ED"/>
    <w:rsid w:val="00E06322"/>
    <w:rsid w:val="00E0729E"/>
    <w:rsid w:val="00E07BFB"/>
    <w:rsid w:val="00E07EF4"/>
    <w:rsid w:val="00E14FE3"/>
    <w:rsid w:val="00E154CF"/>
    <w:rsid w:val="00E16A72"/>
    <w:rsid w:val="00E16B32"/>
    <w:rsid w:val="00E17048"/>
    <w:rsid w:val="00E17B65"/>
    <w:rsid w:val="00E17C98"/>
    <w:rsid w:val="00E17E64"/>
    <w:rsid w:val="00E2038F"/>
    <w:rsid w:val="00E214A7"/>
    <w:rsid w:val="00E219EA"/>
    <w:rsid w:val="00E21C30"/>
    <w:rsid w:val="00E221A7"/>
    <w:rsid w:val="00E22457"/>
    <w:rsid w:val="00E22B60"/>
    <w:rsid w:val="00E23712"/>
    <w:rsid w:val="00E23D08"/>
    <w:rsid w:val="00E24AD4"/>
    <w:rsid w:val="00E24B6F"/>
    <w:rsid w:val="00E250F6"/>
    <w:rsid w:val="00E2643C"/>
    <w:rsid w:val="00E26C01"/>
    <w:rsid w:val="00E27EB0"/>
    <w:rsid w:val="00E30A61"/>
    <w:rsid w:val="00E32DD9"/>
    <w:rsid w:val="00E32E82"/>
    <w:rsid w:val="00E32F58"/>
    <w:rsid w:val="00E33E03"/>
    <w:rsid w:val="00E340D7"/>
    <w:rsid w:val="00E351B2"/>
    <w:rsid w:val="00E363A3"/>
    <w:rsid w:val="00E3711C"/>
    <w:rsid w:val="00E37B9B"/>
    <w:rsid w:val="00E37EA6"/>
    <w:rsid w:val="00E4052E"/>
    <w:rsid w:val="00E4068E"/>
    <w:rsid w:val="00E40737"/>
    <w:rsid w:val="00E40A84"/>
    <w:rsid w:val="00E4171F"/>
    <w:rsid w:val="00E4272C"/>
    <w:rsid w:val="00E43EF9"/>
    <w:rsid w:val="00E44465"/>
    <w:rsid w:val="00E44CE4"/>
    <w:rsid w:val="00E45400"/>
    <w:rsid w:val="00E45C11"/>
    <w:rsid w:val="00E46F03"/>
    <w:rsid w:val="00E47CBB"/>
    <w:rsid w:val="00E47CEC"/>
    <w:rsid w:val="00E505E4"/>
    <w:rsid w:val="00E514C3"/>
    <w:rsid w:val="00E51A95"/>
    <w:rsid w:val="00E52D82"/>
    <w:rsid w:val="00E5424D"/>
    <w:rsid w:val="00E54878"/>
    <w:rsid w:val="00E54C7B"/>
    <w:rsid w:val="00E55A6B"/>
    <w:rsid w:val="00E60277"/>
    <w:rsid w:val="00E60CA0"/>
    <w:rsid w:val="00E62128"/>
    <w:rsid w:val="00E625AC"/>
    <w:rsid w:val="00E62984"/>
    <w:rsid w:val="00E62B76"/>
    <w:rsid w:val="00E633C6"/>
    <w:rsid w:val="00E6374C"/>
    <w:rsid w:val="00E6388B"/>
    <w:rsid w:val="00E64545"/>
    <w:rsid w:val="00E64B5B"/>
    <w:rsid w:val="00E65AA7"/>
    <w:rsid w:val="00E67476"/>
    <w:rsid w:val="00E677D8"/>
    <w:rsid w:val="00E67D3A"/>
    <w:rsid w:val="00E70F70"/>
    <w:rsid w:val="00E71F5B"/>
    <w:rsid w:val="00E72DAA"/>
    <w:rsid w:val="00E73519"/>
    <w:rsid w:val="00E74487"/>
    <w:rsid w:val="00E75BF9"/>
    <w:rsid w:val="00E76652"/>
    <w:rsid w:val="00E768E1"/>
    <w:rsid w:val="00E76BF5"/>
    <w:rsid w:val="00E8074C"/>
    <w:rsid w:val="00E807DE"/>
    <w:rsid w:val="00E812E1"/>
    <w:rsid w:val="00E8144D"/>
    <w:rsid w:val="00E81769"/>
    <w:rsid w:val="00E820CB"/>
    <w:rsid w:val="00E84549"/>
    <w:rsid w:val="00E85353"/>
    <w:rsid w:val="00E86553"/>
    <w:rsid w:val="00E909C8"/>
    <w:rsid w:val="00E91CE8"/>
    <w:rsid w:val="00E93DBC"/>
    <w:rsid w:val="00E94625"/>
    <w:rsid w:val="00E9521B"/>
    <w:rsid w:val="00E9599E"/>
    <w:rsid w:val="00E95A4C"/>
    <w:rsid w:val="00E96476"/>
    <w:rsid w:val="00E976C2"/>
    <w:rsid w:val="00EA01A2"/>
    <w:rsid w:val="00EA1504"/>
    <w:rsid w:val="00EA1CAE"/>
    <w:rsid w:val="00EA3BD5"/>
    <w:rsid w:val="00EA3F73"/>
    <w:rsid w:val="00EA5AB8"/>
    <w:rsid w:val="00EA63CD"/>
    <w:rsid w:val="00EA6936"/>
    <w:rsid w:val="00EA7128"/>
    <w:rsid w:val="00EA7376"/>
    <w:rsid w:val="00EA7FC3"/>
    <w:rsid w:val="00EB0BA1"/>
    <w:rsid w:val="00EB1C82"/>
    <w:rsid w:val="00EB230B"/>
    <w:rsid w:val="00EB2927"/>
    <w:rsid w:val="00EB3697"/>
    <w:rsid w:val="00EB3EAF"/>
    <w:rsid w:val="00EB45E2"/>
    <w:rsid w:val="00EB5B29"/>
    <w:rsid w:val="00EB6114"/>
    <w:rsid w:val="00EB64D7"/>
    <w:rsid w:val="00EB6C80"/>
    <w:rsid w:val="00EB7C2B"/>
    <w:rsid w:val="00EC03D8"/>
    <w:rsid w:val="00EC11A8"/>
    <w:rsid w:val="00EC13D7"/>
    <w:rsid w:val="00EC1562"/>
    <w:rsid w:val="00EC2F04"/>
    <w:rsid w:val="00EC33F1"/>
    <w:rsid w:val="00EC4601"/>
    <w:rsid w:val="00EC4F29"/>
    <w:rsid w:val="00EC5200"/>
    <w:rsid w:val="00EC5DD1"/>
    <w:rsid w:val="00EC64D3"/>
    <w:rsid w:val="00EC6B92"/>
    <w:rsid w:val="00EC7074"/>
    <w:rsid w:val="00EC7B33"/>
    <w:rsid w:val="00ED0023"/>
    <w:rsid w:val="00ED04FD"/>
    <w:rsid w:val="00ED0618"/>
    <w:rsid w:val="00ED0B04"/>
    <w:rsid w:val="00ED0C30"/>
    <w:rsid w:val="00ED1C5F"/>
    <w:rsid w:val="00ED2802"/>
    <w:rsid w:val="00ED37F4"/>
    <w:rsid w:val="00ED3DE8"/>
    <w:rsid w:val="00ED445F"/>
    <w:rsid w:val="00ED5352"/>
    <w:rsid w:val="00ED569B"/>
    <w:rsid w:val="00ED5B7C"/>
    <w:rsid w:val="00ED62A1"/>
    <w:rsid w:val="00ED7D4E"/>
    <w:rsid w:val="00EE0608"/>
    <w:rsid w:val="00EE0DA7"/>
    <w:rsid w:val="00EE1379"/>
    <w:rsid w:val="00EE13CA"/>
    <w:rsid w:val="00EE1A23"/>
    <w:rsid w:val="00EE244A"/>
    <w:rsid w:val="00EE49EE"/>
    <w:rsid w:val="00EE52E1"/>
    <w:rsid w:val="00EE5AD8"/>
    <w:rsid w:val="00EE5B23"/>
    <w:rsid w:val="00EE646F"/>
    <w:rsid w:val="00EE6541"/>
    <w:rsid w:val="00EE6AD2"/>
    <w:rsid w:val="00EE741A"/>
    <w:rsid w:val="00EF01FF"/>
    <w:rsid w:val="00EF07BE"/>
    <w:rsid w:val="00EF088C"/>
    <w:rsid w:val="00EF12BB"/>
    <w:rsid w:val="00EF1CA1"/>
    <w:rsid w:val="00EF21B1"/>
    <w:rsid w:val="00EF2A51"/>
    <w:rsid w:val="00EF30A1"/>
    <w:rsid w:val="00EF35FB"/>
    <w:rsid w:val="00EF41A8"/>
    <w:rsid w:val="00EF46A3"/>
    <w:rsid w:val="00EF46B9"/>
    <w:rsid w:val="00EF5D1F"/>
    <w:rsid w:val="00EF6E18"/>
    <w:rsid w:val="00EF7E2D"/>
    <w:rsid w:val="00F00887"/>
    <w:rsid w:val="00F013A4"/>
    <w:rsid w:val="00F01F94"/>
    <w:rsid w:val="00F022BC"/>
    <w:rsid w:val="00F02939"/>
    <w:rsid w:val="00F02AD2"/>
    <w:rsid w:val="00F047F9"/>
    <w:rsid w:val="00F049C7"/>
    <w:rsid w:val="00F05121"/>
    <w:rsid w:val="00F051C1"/>
    <w:rsid w:val="00F05ED0"/>
    <w:rsid w:val="00F0617E"/>
    <w:rsid w:val="00F06897"/>
    <w:rsid w:val="00F0697D"/>
    <w:rsid w:val="00F074DA"/>
    <w:rsid w:val="00F10657"/>
    <w:rsid w:val="00F10B7D"/>
    <w:rsid w:val="00F110EF"/>
    <w:rsid w:val="00F11294"/>
    <w:rsid w:val="00F1153D"/>
    <w:rsid w:val="00F117F1"/>
    <w:rsid w:val="00F11A07"/>
    <w:rsid w:val="00F11DA5"/>
    <w:rsid w:val="00F12DA1"/>
    <w:rsid w:val="00F1390D"/>
    <w:rsid w:val="00F13E3F"/>
    <w:rsid w:val="00F13EB1"/>
    <w:rsid w:val="00F14169"/>
    <w:rsid w:val="00F16A72"/>
    <w:rsid w:val="00F1735C"/>
    <w:rsid w:val="00F214B0"/>
    <w:rsid w:val="00F22617"/>
    <w:rsid w:val="00F240C3"/>
    <w:rsid w:val="00F247A4"/>
    <w:rsid w:val="00F25393"/>
    <w:rsid w:val="00F265BF"/>
    <w:rsid w:val="00F27452"/>
    <w:rsid w:val="00F309B9"/>
    <w:rsid w:val="00F31063"/>
    <w:rsid w:val="00F320F7"/>
    <w:rsid w:val="00F344B2"/>
    <w:rsid w:val="00F34F92"/>
    <w:rsid w:val="00F35A93"/>
    <w:rsid w:val="00F369C4"/>
    <w:rsid w:val="00F3710B"/>
    <w:rsid w:val="00F37D36"/>
    <w:rsid w:val="00F402C3"/>
    <w:rsid w:val="00F41839"/>
    <w:rsid w:val="00F419C6"/>
    <w:rsid w:val="00F42945"/>
    <w:rsid w:val="00F42C3B"/>
    <w:rsid w:val="00F431EC"/>
    <w:rsid w:val="00F43CB6"/>
    <w:rsid w:val="00F44563"/>
    <w:rsid w:val="00F44B5F"/>
    <w:rsid w:val="00F45094"/>
    <w:rsid w:val="00F460DB"/>
    <w:rsid w:val="00F471B7"/>
    <w:rsid w:val="00F472D5"/>
    <w:rsid w:val="00F47BF1"/>
    <w:rsid w:val="00F5204E"/>
    <w:rsid w:val="00F520AB"/>
    <w:rsid w:val="00F52B5C"/>
    <w:rsid w:val="00F52CBE"/>
    <w:rsid w:val="00F52E0C"/>
    <w:rsid w:val="00F53B64"/>
    <w:rsid w:val="00F54933"/>
    <w:rsid w:val="00F54CDC"/>
    <w:rsid w:val="00F54F48"/>
    <w:rsid w:val="00F55E8C"/>
    <w:rsid w:val="00F5630D"/>
    <w:rsid w:val="00F56654"/>
    <w:rsid w:val="00F56B69"/>
    <w:rsid w:val="00F573C2"/>
    <w:rsid w:val="00F5766F"/>
    <w:rsid w:val="00F6254C"/>
    <w:rsid w:val="00F625CF"/>
    <w:rsid w:val="00F626DA"/>
    <w:rsid w:val="00F63209"/>
    <w:rsid w:val="00F65386"/>
    <w:rsid w:val="00F659B4"/>
    <w:rsid w:val="00F6639A"/>
    <w:rsid w:val="00F673A2"/>
    <w:rsid w:val="00F67526"/>
    <w:rsid w:val="00F70B29"/>
    <w:rsid w:val="00F7266B"/>
    <w:rsid w:val="00F745DB"/>
    <w:rsid w:val="00F75718"/>
    <w:rsid w:val="00F76D4C"/>
    <w:rsid w:val="00F80FAA"/>
    <w:rsid w:val="00F819A2"/>
    <w:rsid w:val="00F81EA1"/>
    <w:rsid w:val="00F82548"/>
    <w:rsid w:val="00F826F7"/>
    <w:rsid w:val="00F83CDA"/>
    <w:rsid w:val="00F84042"/>
    <w:rsid w:val="00F84FBC"/>
    <w:rsid w:val="00F84FC4"/>
    <w:rsid w:val="00F8521E"/>
    <w:rsid w:val="00F85FFF"/>
    <w:rsid w:val="00F86428"/>
    <w:rsid w:val="00F87CEB"/>
    <w:rsid w:val="00F908CE"/>
    <w:rsid w:val="00F909B0"/>
    <w:rsid w:val="00F91AA8"/>
    <w:rsid w:val="00F921DF"/>
    <w:rsid w:val="00F9259E"/>
    <w:rsid w:val="00F93F34"/>
    <w:rsid w:val="00F94E98"/>
    <w:rsid w:val="00F94FED"/>
    <w:rsid w:val="00F956FB"/>
    <w:rsid w:val="00F95B5F"/>
    <w:rsid w:val="00F96904"/>
    <w:rsid w:val="00F96DF6"/>
    <w:rsid w:val="00F97097"/>
    <w:rsid w:val="00F97A80"/>
    <w:rsid w:val="00FA04C5"/>
    <w:rsid w:val="00FA0D78"/>
    <w:rsid w:val="00FA0FB3"/>
    <w:rsid w:val="00FA13F1"/>
    <w:rsid w:val="00FA2E7A"/>
    <w:rsid w:val="00FA3EE1"/>
    <w:rsid w:val="00FA4886"/>
    <w:rsid w:val="00FA5421"/>
    <w:rsid w:val="00FA5508"/>
    <w:rsid w:val="00FA6BA9"/>
    <w:rsid w:val="00FA7249"/>
    <w:rsid w:val="00FA7D55"/>
    <w:rsid w:val="00FB1730"/>
    <w:rsid w:val="00FB2432"/>
    <w:rsid w:val="00FB2673"/>
    <w:rsid w:val="00FB287C"/>
    <w:rsid w:val="00FB3550"/>
    <w:rsid w:val="00FB3D78"/>
    <w:rsid w:val="00FB4893"/>
    <w:rsid w:val="00FB602F"/>
    <w:rsid w:val="00FB751B"/>
    <w:rsid w:val="00FC079F"/>
    <w:rsid w:val="00FC270D"/>
    <w:rsid w:val="00FC2A77"/>
    <w:rsid w:val="00FC42F5"/>
    <w:rsid w:val="00FC44AA"/>
    <w:rsid w:val="00FC6C32"/>
    <w:rsid w:val="00FC7B81"/>
    <w:rsid w:val="00FD1F02"/>
    <w:rsid w:val="00FD2B4A"/>
    <w:rsid w:val="00FD2D9E"/>
    <w:rsid w:val="00FD33FB"/>
    <w:rsid w:val="00FD35AD"/>
    <w:rsid w:val="00FD3AAC"/>
    <w:rsid w:val="00FD3F98"/>
    <w:rsid w:val="00FD44AA"/>
    <w:rsid w:val="00FD4534"/>
    <w:rsid w:val="00FD4726"/>
    <w:rsid w:val="00FD5630"/>
    <w:rsid w:val="00FD6616"/>
    <w:rsid w:val="00FD69A5"/>
    <w:rsid w:val="00FE1143"/>
    <w:rsid w:val="00FE213A"/>
    <w:rsid w:val="00FE2352"/>
    <w:rsid w:val="00FE4804"/>
    <w:rsid w:val="00FE53B4"/>
    <w:rsid w:val="00FE541E"/>
    <w:rsid w:val="00FE5D48"/>
    <w:rsid w:val="00FE5F04"/>
    <w:rsid w:val="00FE7134"/>
    <w:rsid w:val="00FE7B24"/>
    <w:rsid w:val="00FE7BF3"/>
    <w:rsid w:val="00FF0D79"/>
    <w:rsid w:val="00FF0FC2"/>
    <w:rsid w:val="00FF370F"/>
    <w:rsid w:val="00FF49B4"/>
    <w:rsid w:val="00FF4BBF"/>
    <w:rsid w:val="00FF4C2D"/>
    <w:rsid w:val="00FF57DE"/>
    <w:rsid w:val="00FF5C28"/>
    <w:rsid w:val="00FF6B49"/>
    <w:rsid w:val="00FF701D"/>
    <w:rsid w:val="00FF79BC"/>
    <w:rsid w:val="00FF7DEB"/>
    <w:rsid w:val="0598EA33"/>
    <w:rsid w:val="07F07771"/>
    <w:rsid w:val="09612946"/>
    <w:rsid w:val="09A5596F"/>
    <w:rsid w:val="09DC4D6E"/>
    <w:rsid w:val="0A002861"/>
    <w:rsid w:val="0A555463"/>
    <w:rsid w:val="0D571F99"/>
    <w:rsid w:val="0DF706B0"/>
    <w:rsid w:val="0FA5BCEA"/>
    <w:rsid w:val="0FAA6540"/>
    <w:rsid w:val="0FDA82EF"/>
    <w:rsid w:val="1171700F"/>
    <w:rsid w:val="13AA2987"/>
    <w:rsid w:val="14E59C3B"/>
    <w:rsid w:val="16570B4B"/>
    <w:rsid w:val="1810A9F2"/>
    <w:rsid w:val="18BF610C"/>
    <w:rsid w:val="1B1107F9"/>
    <w:rsid w:val="1B1E70BD"/>
    <w:rsid w:val="1BCE0D9D"/>
    <w:rsid w:val="1CF358A0"/>
    <w:rsid w:val="1F80D44F"/>
    <w:rsid w:val="241030C0"/>
    <w:rsid w:val="26A491BA"/>
    <w:rsid w:val="273F22F7"/>
    <w:rsid w:val="2D3C3B81"/>
    <w:rsid w:val="2E1EB133"/>
    <w:rsid w:val="2E474296"/>
    <w:rsid w:val="2FC5AA6A"/>
    <w:rsid w:val="32D68661"/>
    <w:rsid w:val="33765C43"/>
    <w:rsid w:val="39DE777C"/>
    <w:rsid w:val="3A86846A"/>
    <w:rsid w:val="3A96A6B6"/>
    <w:rsid w:val="3BEF2FDC"/>
    <w:rsid w:val="3DCC75CB"/>
    <w:rsid w:val="3EE0733D"/>
    <w:rsid w:val="3F3EAC46"/>
    <w:rsid w:val="40D2901C"/>
    <w:rsid w:val="41A2A50B"/>
    <w:rsid w:val="42DDE980"/>
    <w:rsid w:val="42EA4A04"/>
    <w:rsid w:val="44AB0BAE"/>
    <w:rsid w:val="47E0CF4D"/>
    <w:rsid w:val="47EABAF0"/>
    <w:rsid w:val="4899D36B"/>
    <w:rsid w:val="4ACA5FD6"/>
    <w:rsid w:val="4B6B5968"/>
    <w:rsid w:val="4E1D3F82"/>
    <w:rsid w:val="4FB776CC"/>
    <w:rsid w:val="524C2EB2"/>
    <w:rsid w:val="524EFC2B"/>
    <w:rsid w:val="551C4890"/>
    <w:rsid w:val="55A58CF7"/>
    <w:rsid w:val="56181B88"/>
    <w:rsid w:val="56CC3756"/>
    <w:rsid w:val="571CD6A7"/>
    <w:rsid w:val="5737258B"/>
    <w:rsid w:val="58B30634"/>
    <w:rsid w:val="58CB9845"/>
    <w:rsid w:val="5A5D27D1"/>
    <w:rsid w:val="5C9B4216"/>
    <w:rsid w:val="5D2CA789"/>
    <w:rsid w:val="5F9FA26C"/>
    <w:rsid w:val="6005F237"/>
    <w:rsid w:val="613B72CD"/>
    <w:rsid w:val="62247554"/>
    <w:rsid w:val="62A605AD"/>
    <w:rsid w:val="62B2A424"/>
    <w:rsid w:val="6405AF38"/>
    <w:rsid w:val="64915F75"/>
    <w:rsid w:val="65A4AE3D"/>
    <w:rsid w:val="67633751"/>
    <w:rsid w:val="68150A46"/>
    <w:rsid w:val="6A834AB1"/>
    <w:rsid w:val="6C9999C1"/>
    <w:rsid w:val="6CD1DC22"/>
    <w:rsid w:val="6EDAEA45"/>
    <w:rsid w:val="6EEEA027"/>
    <w:rsid w:val="6F77CA53"/>
    <w:rsid w:val="6F91E270"/>
    <w:rsid w:val="70650433"/>
    <w:rsid w:val="734887BD"/>
    <w:rsid w:val="738A8E12"/>
    <w:rsid w:val="74343483"/>
    <w:rsid w:val="7494C4F1"/>
    <w:rsid w:val="756E3E82"/>
    <w:rsid w:val="768926E2"/>
    <w:rsid w:val="76BD6A67"/>
    <w:rsid w:val="76EA4BB6"/>
    <w:rsid w:val="77ADD603"/>
    <w:rsid w:val="7B18A78B"/>
    <w:rsid w:val="7D64D5FF"/>
    <w:rsid w:val="7DD8F55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53E811"/>
  <w15:docId w15:val="{39CA043A-1494-4622-B886-AD0599CC2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iPriority="0" w:unhideWhenUsed="1"/>
    <w:lsdException w:name="Message Header" w:semiHidden="1" w:uiPriority="0"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7E6"/>
    <w:pPr>
      <w:spacing w:before="120" w:after="120" w:line="240" w:lineRule="auto"/>
      <w:ind w:left="720"/>
      <w:jc w:val="both"/>
    </w:pPr>
    <w:rPr>
      <w:rFonts w:ascii="Adobe Garamond Pro" w:hAnsi="Adobe Garamond Pro" w:cs="Times New Roman"/>
      <w:sz w:val="20"/>
      <w:szCs w:val="20"/>
    </w:rPr>
  </w:style>
  <w:style w:type="paragraph" w:styleId="Heading1">
    <w:name w:val="heading 1"/>
    <w:next w:val="Normal"/>
    <w:link w:val="Heading1Char"/>
    <w:qFormat/>
    <w:rsid w:val="00C237C2"/>
    <w:pPr>
      <w:keepNext/>
      <w:numPr>
        <w:numId w:val="13"/>
      </w:numPr>
      <w:spacing w:before="480" w:after="240" w:line="240" w:lineRule="auto"/>
      <w:outlineLvl w:val="0"/>
    </w:pPr>
    <w:rPr>
      <w:rFonts w:ascii="Adobe Garamond Pro Bold" w:hAnsi="Adobe Garamond Pro Bold" w:cs="Arial"/>
      <w:b/>
      <w:bCs/>
      <w:kern w:val="32"/>
      <w:sz w:val="40"/>
      <w:szCs w:val="32"/>
    </w:rPr>
  </w:style>
  <w:style w:type="paragraph" w:styleId="Heading2">
    <w:name w:val="heading 2"/>
    <w:basedOn w:val="Heading1"/>
    <w:next w:val="Normal"/>
    <w:link w:val="Heading2Char"/>
    <w:qFormat/>
    <w:rsid w:val="005627F8"/>
    <w:pPr>
      <w:numPr>
        <w:ilvl w:val="1"/>
      </w:numPr>
      <w:spacing w:before="240"/>
      <w:outlineLvl w:val="1"/>
    </w:pPr>
    <w:rPr>
      <w:rFonts w:cs="Times New Roman"/>
      <w:b w:val="0"/>
      <w:bCs w:val="0"/>
      <w:iCs/>
      <w:sz w:val="32"/>
      <w:szCs w:val="28"/>
    </w:rPr>
  </w:style>
  <w:style w:type="paragraph" w:styleId="Heading3">
    <w:name w:val="heading 3"/>
    <w:basedOn w:val="Heading2"/>
    <w:next w:val="Normal"/>
    <w:link w:val="Heading3Char"/>
    <w:autoRedefine/>
    <w:qFormat/>
    <w:rsid w:val="00DB48D7"/>
    <w:pPr>
      <w:numPr>
        <w:ilvl w:val="2"/>
      </w:numPr>
      <w:spacing w:before="0" w:after="0"/>
      <w:outlineLvl w:val="2"/>
    </w:pPr>
    <w:rPr>
      <w:rFonts w:ascii="Adobe Garamond Pro" w:hAnsi="Adobe Garamond Pro"/>
      <w:b/>
      <w:i/>
      <w:sz w:val="24"/>
    </w:rPr>
  </w:style>
  <w:style w:type="paragraph" w:styleId="Heading4">
    <w:name w:val="heading 4"/>
    <w:basedOn w:val="Heading3"/>
    <w:next w:val="Normal"/>
    <w:link w:val="Heading4Char"/>
    <w:qFormat/>
    <w:rsid w:val="009731BF"/>
    <w:pPr>
      <w:numPr>
        <w:ilvl w:val="3"/>
      </w:numPr>
      <w:spacing w:before="120" w:after="120"/>
      <w:outlineLvl w:val="3"/>
    </w:pPr>
    <w:rPr>
      <w:b w:val="0"/>
      <w:bCs/>
      <w:i w:val="0"/>
      <w:sz w:val="22"/>
    </w:rPr>
  </w:style>
  <w:style w:type="paragraph" w:styleId="Heading5">
    <w:name w:val="heading 5"/>
    <w:basedOn w:val="Normal"/>
    <w:next w:val="Normal"/>
    <w:link w:val="Heading5Char"/>
    <w:qFormat/>
    <w:rsid w:val="009731BF"/>
    <w:pPr>
      <w:numPr>
        <w:ilvl w:val="4"/>
        <w:numId w:val="13"/>
      </w:numPr>
      <w:spacing w:before="240" w:after="60"/>
      <w:outlineLvl w:val="4"/>
    </w:pPr>
    <w:rPr>
      <w:b/>
      <w:bCs/>
      <w:i/>
      <w:iCs/>
      <w:sz w:val="22"/>
      <w:szCs w:val="22"/>
    </w:rPr>
  </w:style>
  <w:style w:type="paragraph" w:styleId="Heading6">
    <w:name w:val="heading 6"/>
    <w:basedOn w:val="Normal"/>
    <w:next w:val="Normal"/>
    <w:link w:val="Heading6Char"/>
    <w:qFormat/>
    <w:rsid w:val="009731BF"/>
    <w:pPr>
      <w:numPr>
        <w:ilvl w:val="5"/>
        <w:numId w:val="13"/>
      </w:numPr>
      <w:spacing w:before="240" w:after="60"/>
      <w:outlineLvl w:val="5"/>
    </w:pPr>
    <w:rPr>
      <w:b/>
      <w:bCs/>
      <w:i/>
      <w:szCs w:val="22"/>
    </w:rPr>
  </w:style>
  <w:style w:type="paragraph" w:styleId="Heading7">
    <w:name w:val="heading 7"/>
    <w:basedOn w:val="Normal"/>
    <w:next w:val="Normal"/>
    <w:link w:val="Heading7Char"/>
    <w:qFormat/>
    <w:rsid w:val="009731BF"/>
    <w:pPr>
      <w:numPr>
        <w:ilvl w:val="6"/>
        <w:numId w:val="13"/>
      </w:numPr>
      <w:spacing w:before="240" w:after="60"/>
      <w:outlineLvl w:val="6"/>
    </w:pPr>
    <w:rPr>
      <w:sz w:val="24"/>
    </w:rPr>
  </w:style>
  <w:style w:type="paragraph" w:styleId="Heading8">
    <w:name w:val="heading 8"/>
    <w:basedOn w:val="Normal"/>
    <w:next w:val="Normal"/>
    <w:link w:val="Heading8Char"/>
    <w:qFormat/>
    <w:rsid w:val="009731BF"/>
    <w:pPr>
      <w:numPr>
        <w:ilvl w:val="7"/>
        <w:numId w:val="13"/>
      </w:numPr>
      <w:spacing w:before="240" w:after="60"/>
      <w:outlineLvl w:val="7"/>
    </w:pPr>
    <w:rPr>
      <w:i/>
      <w:iCs/>
      <w:sz w:val="24"/>
    </w:rPr>
  </w:style>
  <w:style w:type="paragraph" w:styleId="Heading9">
    <w:name w:val="heading 9"/>
    <w:basedOn w:val="Normal"/>
    <w:next w:val="Normal"/>
    <w:link w:val="Heading9Char"/>
    <w:qFormat/>
    <w:rsid w:val="009731BF"/>
    <w:pPr>
      <w:numPr>
        <w:ilvl w:val="8"/>
        <w:numId w:val="13"/>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2">
    <w:name w:val="A2"/>
    <w:uiPriority w:val="99"/>
    <w:rsid w:val="00103529"/>
    <w:rPr>
      <w:rFonts w:ascii="Minion Pro" w:hAnsi="Minion Pro" w:cs="Minion Pro"/>
      <w:color w:val="000000"/>
      <w:sz w:val="20"/>
      <w:szCs w:val="20"/>
    </w:rPr>
  </w:style>
  <w:style w:type="character" w:customStyle="1" w:styleId="A5">
    <w:name w:val="A5"/>
    <w:uiPriority w:val="99"/>
    <w:rsid w:val="00103529"/>
    <w:rPr>
      <w:rFonts w:cs="Myriad Pro Light"/>
      <w:color w:val="000000"/>
      <w:sz w:val="22"/>
      <w:szCs w:val="22"/>
    </w:rPr>
  </w:style>
  <w:style w:type="paragraph" w:customStyle="1" w:styleId="Appendix">
    <w:name w:val="Appendix"/>
    <w:basedOn w:val="Normal"/>
    <w:next w:val="Normal"/>
    <w:autoRedefine/>
    <w:rsid w:val="00D90DE4"/>
    <w:pPr>
      <w:tabs>
        <w:tab w:val="left" w:pos="1260"/>
      </w:tabs>
      <w:adjustRightInd w:val="0"/>
      <w:spacing w:after="0"/>
      <w:textAlignment w:val="baseline"/>
      <w:outlineLvl w:val="0"/>
    </w:pPr>
    <w:rPr>
      <w:rFonts w:ascii="Arial" w:eastAsia="Times New Roman" w:hAnsi="Arial"/>
      <w:b/>
      <w:sz w:val="44"/>
      <w:lang w:eastAsia="zh-CN"/>
    </w:rPr>
  </w:style>
  <w:style w:type="character" w:customStyle="1" w:styleId="apple-converted-space">
    <w:name w:val="apple-converted-space"/>
    <w:basedOn w:val="DefaultParagraphFont"/>
    <w:rsid w:val="00103529"/>
  </w:style>
  <w:style w:type="character" w:customStyle="1" w:styleId="apple-style-span">
    <w:name w:val="apple-style-span"/>
    <w:basedOn w:val="DefaultParagraphFont"/>
    <w:rsid w:val="00103529"/>
  </w:style>
  <w:style w:type="paragraph" w:customStyle="1" w:styleId="BulletedList">
    <w:name w:val="Bulleted List"/>
    <w:basedOn w:val="Normal"/>
    <w:link w:val="BulletedListChar"/>
    <w:rsid w:val="009731BF"/>
    <w:pPr>
      <w:numPr>
        <w:numId w:val="12"/>
      </w:numPr>
      <w:spacing w:after="180"/>
    </w:pPr>
  </w:style>
  <w:style w:type="paragraph" w:customStyle="1" w:styleId="atabbul">
    <w:name w:val="atabbul"/>
    <w:basedOn w:val="BulletedList"/>
    <w:rsid w:val="00103529"/>
    <w:pPr>
      <w:ind w:left="360"/>
    </w:pPr>
  </w:style>
  <w:style w:type="paragraph" w:styleId="BalloonText">
    <w:name w:val="Balloon Text"/>
    <w:basedOn w:val="Normal"/>
    <w:link w:val="BalloonTextChar"/>
    <w:uiPriority w:val="99"/>
    <w:semiHidden/>
    <w:unhideWhenUsed/>
    <w:rsid w:val="0010352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3529"/>
    <w:rPr>
      <w:rFonts w:ascii="Tahoma" w:eastAsiaTheme="minorHAnsi" w:hAnsi="Tahoma" w:cs="Tahoma"/>
      <w:sz w:val="16"/>
      <w:szCs w:val="16"/>
    </w:rPr>
  </w:style>
  <w:style w:type="paragraph" w:styleId="BodyText">
    <w:name w:val="Body Text"/>
    <w:basedOn w:val="Normal"/>
    <w:link w:val="BodyTextChar"/>
    <w:rsid w:val="002209E6"/>
    <w:pPr>
      <w:adjustRightInd w:val="0"/>
      <w:spacing w:line="360" w:lineRule="auto"/>
      <w:textAlignment w:val="baseline"/>
    </w:pPr>
    <w:rPr>
      <w:rFonts w:eastAsia="Times New Roman"/>
      <w:b/>
      <w:sz w:val="28"/>
      <w:lang w:eastAsia="zh-CN"/>
    </w:rPr>
  </w:style>
  <w:style w:type="character" w:customStyle="1" w:styleId="BodyTextChar">
    <w:name w:val="Body Text Char"/>
    <w:basedOn w:val="DefaultParagraphFont"/>
    <w:link w:val="BodyText"/>
    <w:rsid w:val="002209E6"/>
    <w:rPr>
      <w:rFonts w:eastAsia="Times New Roman" w:cs="Times New Roman"/>
      <w:b/>
      <w:sz w:val="28"/>
      <w:szCs w:val="20"/>
      <w:lang w:eastAsia="zh-CN"/>
    </w:rPr>
  </w:style>
  <w:style w:type="paragraph" w:customStyle="1" w:styleId="BlockQuotation">
    <w:name w:val="Block Quotation"/>
    <w:basedOn w:val="BodyText"/>
    <w:rsid w:val="00103529"/>
    <w:pPr>
      <w:keepLines/>
      <w:spacing w:after="160"/>
      <w:ind w:right="720"/>
    </w:pPr>
    <w:rPr>
      <w:i/>
    </w:rPr>
  </w:style>
  <w:style w:type="paragraph" w:customStyle="1" w:styleId="BlockQuotationFirst">
    <w:name w:val="Block Quotation First"/>
    <w:basedOn w:val="BlockQuotation"/>
    <w:next w:val="BlockQuotation"/>
    <w:rsid w:val="00103529"/>
  </w:style>
  <w:style w:type="paragraph" w:customStyle="1" w:styleId="BlockQuotationLast">
    <w:name w:val="Block Quotation Last"/>
    <w:basedOn w:val="BlockQuotation"/>
    <w:next w:val="BodyText"/>
    <w:rsid w:val="00103529"/>
    <w:pPr>
      <w:spacing w:after="240"/>
    </w:pPr>
  </w:style>
  <w:style w:type="paragraph" w:customStyle="1" w:styleId="bodyl">
    <w:name w:val="bodyl"/>
    <w:basedOn w:val="Normal"/>
    <w:rsid w:val="00103529"/>
    <w:pPr>
      <w:pBdr>
        <w:bottom w:val="single" w:sz="6" w:space="1" w:color="auto"/>
      </w:pBdr>
      <w:tabs>
        <w:tab w:val="left" w:pos="-720"/>
      </w:tabs>
      <w:suppressAutoHyphens/>
      <w:adjustRightInd w:val="0"/>
      <w:spacing w:after="240"/>
      <w:textAlignment w:val="baseline"/>
    </w:pPr>
    <w:rPr>
      <w:rFonts w:ascii="Times Roman" w:eastAsia="Times New Roman" w:hAnsi="Times Roman"/>
      <w:lang w:eastAsia="zh-CN"/>
    </w:rPr>
  </w:style>
  <w:style w:type="paragraph" w:customStyle="1" w:styleId="bodlast">
    <w:name w:val="bodlast"/>
    <w:basedOn w:val="bodyl"/>
    <w:rsid w:val="00103529"/>
    <w:pPr>
      <w:ind w:left="1440"/>
    </w:pPr>
  </w:style>
  <w:style w:type="paragraph" w:customStyle="1" w:styleId="bodlpg">
    <w:name w:val="bodlpg"/>
    <w:basedOn w:val="bodlast"/>
    <w:rsid w:val="00103529"/>
    <w:pPr>
      <w:spacing w:after="0"/>
    </w:pPr>
  </w:style>
  <w:style w:type="paragraph" w:customStyle="1" w:styleId="body">
    <w:name w:val="body"/>
    <w:basedOn w:val="Normal"/>
    <w:autoRedefine/>
    <w:rsid w:val="00103529"/>
    <w:pPr>
      <w:adjustRightInd w:val="0"/>
      <w:spacing w:after="0"/>
      <w:ind w:left="1440"/>
      <w:textAlignment w:val="baseline"/>
    </w:pPr>
    <w:rPr>
      <w:rFonts w:ascii="Arial" w:eastAsia="Times New Roman" w:hAnsi="Arial" w:cs="Arial"/>
      <w:lang w:eastAsia="zh-CN"/>
    </w:rPr>
  </w:style>
  <w:style w:type="paragraph" w:styleId="BodyText2">
    <w:name w:val="Body Text 2"/>
    <w:basedOn w:val="Normal"/>
    <w:link w:val="BodyText2Char"/>
    <w:rsid w:val="00103529"/>
    <w:pPr>
      <w:adjustRightInd w:val="0"/>
      <w:spacing w:line="480" w:lineRule="auto"/>
      <w:textAlignment w:val="baseline"/>
    </w:pPr>
    <w:rPr>
      <w:rFonts w:ascii="Times New Roman" w:eastAsia="Times New Roman" w:hAnsi="Times New Roman"/>
      <w:lang w:eastAsia="zh-CN"/>
    </w:rPr>
  </w:style>
  <w:style w:type="character" w:customStyle="1" w:styleId="BodyText2Char">
    <w:name w:val="Body Text 2 Char"/>
    <w:basedOn w:val="DefaultParagraphFont"/>
    <w:link w:val="BodyText2"/>
    <w:rsid w:val="00103529"/>
    <w:rPr>
      <w:rFonts w:ascii="Times New Roman" w:hAnsi="Times New Roman" w:cs="Times New Roman"/>
      <w:sz w:val="20"/>
      <w:szCs w:val="20"/>
      <w:lang w:eastAsia="zh-CN"/>
    </w:rPr>
  </w:style>
  <w:style w:type="paragraph" w:styleId="BodyTextIndent">
    <w:name w:val="Body Text Indent"/>
    <w:basedOn w:val="BodyText"/>
    <w:link w:val="BodyTextIndentChar"/>
    <w:rsid w:val="00103529"/>
    <w:pPr>
      <w:ind w:left="360"/>
    </w:pPr>
  </w:style>
  <w:style w:type="character" w:customStyle="1" w:styleId="Heading1Char">
    <w:name w:val="Heading 1 Char"/>
    <w:link w:val="Heading1"/>
    <w:rsid w:val="00C237C2"/>
    <w:rPr>
      <w:rFonts w:ascii="Adobe Garamond Pro Bold" w:hAnsi="Adobe Garamond Pro Bold" w:cs="Arial"/>
      <w:b/>
      <w:bCs/>
      <w:kern w:val="32"/>
      <w:sz w:val="40"/>
      <w:szCs w:val="32"/>
    </w:rPr>
  </w:style>
  <w:style w:type="character" w:customStyle="1" w:styleId="Heading2Char">
    <w:name w:val="Heading 2 Char"/>
    <w:link w:val="Heading2"/>
    <w:rsid w:val="005627F8"/>
    <w:rPr>
      <w:rFonts w:ascii="Adobe Garamond Pro Bold" w:hAnsi="Adobe Garamond Pro Bold" w:cs="Times New Roman"/>
      <w:iCs/>
      <w:kern w:val="32"/>
      <w:sz w:val="32"/>
      <w:szCs w:val="28"/>
    </w:rPr>
  </w:style>
  <w:style w:type="character" w:customStyle="1" w:styleId="Heading3Char">
    <w:name w:val="Heading 3 Char"/>
    <w:link w:val="Heading3"/>
    <w:rsid w:val="00DB48D7"/>
    <w:rPr>
      <w:rFonts w:ascii="Adobe Garamond Pro" w:hAnsi="Adobe Garamond Pro" w:cs="Times New Roman"/>
      <w:b/>
      <w:i/>
      <w:iCs/>
      <w:kern w:val="32"/>
      <w:sz w:val="24"/>
      <w:szCs w:val="28"/>
    </w:rPr>
  </w:style>
  <w:style w:type="character" w:customStyle="1" w:styleId="Heading4Char">
    <w:name w:val="Heading 4 Char"/>
    <w:link w:val="Heading4"/>
    <w:rsid w:val="009731BF"/>
    <w:rPr>
      <w:rFonts w:ascii="Adobe Garamond Pro" w:hAnsi="Adobe Garamond Pro" w:cs="Times New Roman"/>
      <w:bCs/>
      <w:iCs/>
      <w:kern w:val="32"/>
      <w:sz w:val="22"/>
      <w:szCs w:val="28"/>
    </w:rPr>
  </w:style>
  <w:style w:type="character" w:customStyle="1" w:styleId="Heading5Char">
    <w:name w:val="Heading 5 Char"/>
    <w:link w:val="Heading5"/>
    <w:rsid w:val="009731BF"/>
    <w:rPr>
      <w:rFonts w:ascii="Adobe Garamond Pro" w:hAnsi="Adobe Garamond Pro" w:cs="Times New Roman"/>
      <w:b/>
      <w:bCs/>
      <w:i/>
      <w:iCs/>
      <w:sz w:val="22"/>
      <w:szCs w:val="22"/>
    </w:rPr>
  </w:style>
  <w:style w:type="character" w:customStyle="1" w:styleId="Heading6Char">
    <w:name w:val="Heading 6 Char"/>
    <w:link w:val="Heading6"/>
    <w:rsid w:val="009731BF"/>
    <w:rPr>
      <w:rFonts w:ascii="Adobe Garamond Pro" w:hAnsi="Adobe Garamond Pro" w:cs="Times New Roman"/>
      <w:b/>
      <w:bCs/>
      <w:i/>
      <w:sz w:val="20"/>
      <w:szCs w:val="22"/>
    </w:rPr>
  </w:style>
  <w:style w:type="character" w:customStyle="1" w:styleId="Heading7Char">
    <w:name w:val="Heading 7 Char"/>
    <w:link w:val="Heading7"/>
    <w:rsid w:val="009731BF"/>
    <w:rPr>
      <w:rFonts w:ascii="Adobe Garamond Pro" w:hAnsi="Adobe Garamond Pro" w:cs="Times New Roman"/>
      <w:sz w:val="24"/>
      <w:szCs w:val="20"/>
    </w:rPr>
  </w:style>
  <w:style w:type="character" w:customStyle="1" w:styleId="Heading8Char">
    <w:name w:val="Heading 8 Char"/>
    <w:link w:val="Heading8"/>
    <w:rsid w:val="009731BF"/>
    <w:rPr>
      <w:rFonts w:ascii="Adobe Garamond Pro" w:hAnsi="Adobe Garamond Pro" w:cs="Times New Roman"/>
      <w:i/>
      <w:iCs/>
      <w:sz w:val="24"/>
      <w:szCs w:val="20"/>
    </w:rPr>
  </w:style>
  <w:style w:type="character" w:customStyle="1" w:styleId="Heading9Char">
    <w:name w:val="Heading 9 Char"/>
    <w:link w:val="Heading9"/>
    <w:rsid w:val="009731BF"/>
    <w:rPr>
      <w:rFonts w:ascii="Arial" w:hAnsi="Arial" w:cs="Arial"/>
      <w:sz w:val="22"/>
      <w:szCs w:val="22"/>
    </w:rPr>
  </w:style>
  <w:style w:type="character" w:customStyle="1" w:styleId="BodyTextIndentChar">
    <w:name w:val="Body Text Indent Char"/>
    <w:basedOn w:val="DefaultParagraphFont"/>
    <w:link w:val="BodyTextIndent"/>
    <w:rsid w:val="00103529"/>
    <w:rPr>
      <w:rFonts w:ascii="Times New Roman" w:hAnsi="Times New Roman" w:cs="Times New Roman"/>
      <w:sz w:val="20"/>
      <w:szCs w:val="20"/>
      <w:lang w:eastAsia="zh-CN"/>
    </w:rPr>
  </w:style>
  <w:style w:type="paragraph" w:styleId="BodyTextIndent2">
    <w:name w:val="Body Text Indent 2"/>
    <w:basedOn w:val="Normal"/>
    <w:link w:val="BodyTextIndent2Char"/>
    <w:rsid w:val="00103529"/>
    <w:pPr>
      <w:adjustRightInd w:val="0"/>
      <w:spacing w:line="480" w:lineRule="auto"/>
      <w:ind w:left="360"/>
      <w:textAlignment w:val="baseline"/>
    </w:pPr>
    <w:rPr>
      <w:rFonts w:ascii="Times New Roman" w:eastAsia="Times New Roman" w:hAnsi="Times New Roman"/>
      <w:lang w:eastAsia="zh-CN"/>
    </w:rPr>
  </w:style>
  <w:style w:type="character" w:customStyle="1" w:styleId="BodyTextIndent2Char">
    <w:name w:val="Body Text Indent 2 Char"/>
    <w:basedOn w:val="DefaultParagraphFont"/>
    <w:link w:val="BodyTextIndent2"/>
    <w:rsid w:val="00103529"/>
    <w:rPr>
      <w:rFonts w:ascii="Times New Roman" w:hAnsi="Times New Roman" w:cs="Times New Roman"/>
      <w:sz w:val="20"/>
      <w:szCs w:val="20"/>
      <w:lang w:eastAsia="zh-CN"/>
    </w:rPr>
  </w:style>
  <w:style w:type="paragraph" w:styleId="BodyTextIndent3">
    <w:name w:val="Body Text Indent 3"/>
    <w:basedOn w:val="Normal"/>
    <w:link w:val="BodyTextIndent3Char"/>
    <w:rsid w:val="00103529"/>
    <w:pPr>
      <w:adjustRightInd w:val="0"/>
      <w:ind w:left="360"/>
      <w:textAlignment w:val="baseline"/>
    </w:pPr>
    <w:rPr>
      <w:rFonts w:ascii="Times New Roman" w:eastAsia="Times New Roman" w:hAnsi="Times New Roman"/>
      <w:sz w:val="16"/>
      <w:szCs w:val="16"/>
      <w:lang w:eastAsia="zh-CN"/>
    </w:rPr>
  </w:style>
  <w:style w:type="character" w:customStyle="1" w:styleId="BodyTextIndent3Char">
    <w:name w:val="Body Text Indent 3 Char"/>
    <w:basedOn w:val="DefaultParagraphFont"/>
    <w:link w:val="BodyTextIndent3"/>
    <w:rsid w:val="00103529"/>
    <w:rPr>
      <w:rFonts w:ascii="Times New Roman" w:hAnsi="Times New Roman" w:cs="Times New Roman"/>
      <w:sz w:val="16"/>
      <w:szCs w:val="16"/>
      <w:lang w:eastAsia="zh-CN"/>
    </w:rPr>
  </w:style>
  <w:style w:type="paragraph" w:customStyle="1" w:styleId="BodyTextKeep">
    <w:name w:val="Body Text Keep"/>
    <w:basedOn w:val="BodyText"/>
    <w:rsid w:val="00103529"/>
    <w:pPr>
      <w:keepNext/>
    </w:pPr>
  </w:style>
  <w:style w:type="paragraph" w:customStyle="1" w:styleId="boxhdr">
    <w:name w:val="boxhdr"/>
    <w:basedOn w:val="Normal"/>
    <w:rsid w:val="00103529"/>
    <w:pPr>
      <w:adjustRightInd w:val="0"/>
      <w:spacing w:after="0"/>
      <w:jc w:val="center"/>
      <w:textAlignment w:val="baseline"/>
    </w:pPr>
    <w:rPr>
      <w:rFonts w:ascii="Times New Roman" w:eastAsia="Times New Roman" w:hAnsi="Times New Roman"/>
      <w:b/>
      <w:i/>
      <w:lang w:eastAsia="zh-CN"/>
    </w:rPr>
  </w:style>
  <w:style w:type="paragraph" w:customStyle="1" w:styleId="bul1">
    <w:name w:val="bul1"/>
    <w:basedOn w:val="BodyText"/>
    <w:rsid w:val="00103529"/>
    <w:pPr>
      <w:spacing w:after="0"/>
      <w:ind w:left="1800" w:hanging="360"/>
    </w:pPr>
  </w:style>
  <w:style w:type="paragraph" w:customStyle="1" w:styleId="bul2">
    <w:name w:val="bul2"/>
    <w:basedOn w:val="bul1"/>
    <w:rsid w:val="00103529"/>
    <w:pPr>
      <w:ind w:left="2520" w:hanging="720"/>
    </w:pPr>
  </w:style>
  <w:style w:type="paragraph" w:customStyle="1" w:styleId="bull">
    <w:name w:val="bull"/>
    <w:basedOn w:val="Normal"/>
    <w:autoRedefine/>
    <w:rsid w:val="00103529"/>
    <w:pPr>
      <w:numPr>
        <w:numId w:val="1"/>
      </w:numPr>
      <w:tabs>
        <w:tab w:val="left" w:pos="144"/>
        <w:tab w:val="left" w:pos="288"/>
        <w:tab w:val="left" w:pos="576"/>
        <w:tab w:val="left" w:pos="720"/>
        <w:tab w:val="left" w:pos="1350"/>
      </w:tabs>
      <w:adjustRightInd w:val="0"/>
      <w:spacing w:after="0"/>
      <w:textAlignment w:val="baseline"/>
    </w:pPr>
    <w:rPr>
      <w:rFonts w:ascii="Times New Roman" w:eastAsia="Times New Roman" w:hAnsi="Times New Roman"/>
      <w:bCs/>
      <w:lang w:eastAsia="zh-CN"/>
    </w:rPr>
  </w:style>
  <w:style w:type="paragraph" w:customStyle="1" w:styleId="bullast">
    <w:name w:val="bullast"/>
    <w:basedOn w:val="Normal"/>
    <w:rsid w:val="00103529"/>
    <w:pPr>
      <w:pBdr>
        <w:bottom w:val="single" w:sz="6" w:space="1" w:color="auto"/>
      </w:pBdr>
      <w:tabs>
        <w:tab w:val="left" w:pos="360"/>
      </w:tabs>
      <w:spacing w:after="240"/>
      <w:ind w:left="1800" w:hanging="360"/>
    </w:pPr>
    <w:rPr>
      <w:rFonts w:ascii="Times New Roman" w:eastAsia="Times New Roman" w:hAnsi="Times New Roman"/>
      <w:color w:val="000000"/>
      <w:lang w:eastAsia="zh-CN"/>
    </w:rPr>
  </w:style>
  <w:style w:type="paragraph" w:customStyle="1" w:styleId="Bullet1">
    <w:name w:val="Bullet 1"/>
    <w:basedOn w:val="Normal"/>
    <w:link w:val="Bullet1Char"/>
    <w:qFormat/>
    <w:rsid w:val="00103529"/>
    <w:pPr>
      <w:numPr>
        <w:numId w:val="2"/>
      </w:numPr>
      <w:spacing w:after="180"/>
    </w:pPr>
  </w:style>
  <w:style w:type="character" w:customStyle="1" w:styleId="Bullet1Char">
    <w:name w:val="Bullet 1 Char"/>
    <w:basedOn w:val="DefaultParagraphFont"/>
    <w:link w:val="Bullet1"/>
    <w:rsid w:val="00103529"/>
    <w:rPr>
      <w:rFonts w:ascii="Adobe Garamond Pro" w:hAnsi="Adobe Garamond Pro" w:cs="Times New Roman"/>
      <w:sz w:val="20"/>
      <w:szCs w:val="20"/>
    </w:rPr>
  </w:style>
  <w:style w:type="paragraph" w:customStyle="1" w:styleId="Bullet2">
    <w:name w:val="Bullet 2"/>
    <w:basedOn w:val="Normal"/>
    <w:link w:val="Bullet2Char"/>
    <w:qFormat/>
    <w:rsid w:val="00103529"/>
    <w:pPr>
      <w:numPr>
        <w:numId w:val="3"/>
      </w:numPr>
      <w:spacing w:after="180"/>
    </w:pPr>
  </w:style>
  <w:style w:type="character" w:customStyle="1" w:styleId="Bullet2Char">
    <w:name w:val="Bullet 2 Char"/>
    <w:basedOn w:val="Bullet1Char"/>
    <w:link w:val="Bullet2"/>
    <w:rsid w:val="00103529"/>
    <w:rPr>
      <w:rFonts w:ascii="Adobe Garamond Pro" w:hAnsi="Adobe Garamond Pro" w:cs="Times New Roman"/>
      <w:sz w:val="20"/>
      <w:szCs w:val="20"/>
    </w:rPr>
  </w:style>
  <w:style w:type="paragraph" w:customStyle="1" w:styleId="Bullet3">
    <w:name w:val="Bullet 3"/>
    <w:basedOn w:val="Normal"/>
    <w:link w:val="Bullet3Char"/>
    <w:qFormat/>
    <w:rsid w:val="00103529"/>
    <w:pPr>
      <w:numPr>
        <w:ilvl w:val="1"/>
        <w:numId w:val="3"/>
      </w:numPr>
      <w:spacing w:after="180"/>
    </w:pPr>
  </w:style>
  <w:style w:type="character" w:customStyle="1" w:styleId="Bullet3Char">
    <w:name w:val="Bullet 3 Char"/>
    <w:basedOn w:val="DefaultParagraphFont"/>
    <w:link w:val="Bullet3"/>
    <w:rsid w:val="00103529"/>
    <w:rPr>
      <w:rFonts w:ascii="Adobe Garamond Pro" w:hAnsi="Adobe Garamond Pro" w:cs="Times New Roman"/>
      <w:sz w:val="20"/>
      <w:szCs w:val="20"/>
    </w:rPr>
  </w:style>
  <w:style w:type="paragraph" w:customStyle="1" w:styleId="BulletedLevel1">
    <w:name w:val="BulletedLevel1"/>
    <w:autoRedefine/>
    <w:rsid w:val="00103529"/>
    <w:pPr>
      <w:widowControl w:val="0"/>
      <w:numPr>
        <w:numId w:val="4"/>
      </w:numPr>
      <w:adjustRightInd w:val="0"/>
      <w:spacing w:after="0" w:line="240" w:lineRule="auto"/>
      <w:jc w:val="both"/>
      <w:textAlignment w:val="baseline"/>
    </w:pPr>
    <w:rPr>
      <w:rFonts w:ascii="Times New Roman" w:hAnsi="Times New Roman" w:cs="Times New Roman"/>
      <w:sz w:val="20"/>
      <w:szCs w:val="20"/>
      <w:lang w:eastAsia="zh-CN"/>
    </w:rPr>
  </w:style>
  <w:style w:type="paragraph" w:customStyle="1" w:styleId="BulletedLevel2">
    <w:name w:val="BulletedLevel2"/>
    <w:autoRedefine/>
    <w:rsid w:val="00103529"/>
    <w:pPr>
      <w:widowControl w:val="0"/>
      <w:numPr>
        <w:numId w:val="5"/>
      </w:numPr>
      <w:adjustRightInd w:val="0"/>
      <w:spacing w:after="0" w:line="240" w:lineRule="auto"/>
      <w:jc w:val="both"/>
      <w:textAlignment w:val="baseline"/>
    </w:pPr>
    <w:rPr>
      <w:rFonts w:ascii="Times New Roman" w:hAnsi="Times New Roman" w:cs="Times New Roman"/>
      <w:sz w:val="20"/>
      <w:szCs w:val="20"/>
      <w:lang w:eastAsia="zh-CN"/>
    </w:rPr>
  </w:style>
  <w:style w:type="paragraph" w:customStyle="1" w:styleId="BulletedNumbered1">
    <w:name w:val="BulletedNumbered1"/>
    <w:autoRedefine/>
    <w:rsid w:val="00103529"/>
    <w:pPr>
      <w:widowControl w:val="0"/>
      <w:numPr>
        <w:numId w:val="6"/>
      </w:numPr>
      <w:adjustRightInd w:val="0"/>
      <w:spacing w:after="0" w:line="240" w:lineRule="auto"/>
      <w:jc w:val="both"/>
      <w:textAlignment w:val="baseline"/>
    </w:pPr>
    <w:rPr>
      <w:rFonts w:ascii="Times New Roman" w:hAnsi="Times New Roman" w:cs="Times New Roman"/>
      <w:sz w:val="20"/>
      <w:szCs w:val="20"/>
      <w:lang w:eastAsia="zh-CN"/>
    </w:rPr>
  </w:style>
  <w:style w:type="paragraph" w:customStyle="1" w:styleId="BulletedNumbered2">
    <w:name w:val="BulletedNumbered2"/>
    <w:autoRedefine/>
    <w:rsid w:val="00103529"/>
    <w:pPr>
      <w:widowControl w:val="0"/>
      <w:numPr>
        <w:numId w:val="7"/>
      </w:numPr>
      <w:adjustRightInd w:val="0"/>
      <w:spacing w:after="0" w:line="240" w:lineRule="auto"/>
      <w:jc w:val="both"/>
      <w:textAlignment w:val="baseline"/>
    </w:pPr>
    <w:rPr>
      <w:rFonts w:ascii="Times New Roman" w:hAnsi="Times New Roman" w:cs="Times New Roman"/>
      <w:sz w:val="20"/>
      <w:szCs w:val="20"/>
      <w:lang w:eastAsia="zh-CN"/>
    </w:rPr>
  </w:style>
  <w:style w:type="paragraph" w:styleId="Caption">
    <w:name w:val="caption"/>
    <w:basedOn w:val="Normal"/>
    <w:next w:val="Normal"/>
    <w:uiPriority w:val="35"/>
    <w:qFormat/>
    <w:rsid w:val="009731BF"/>
    <w:rPr>
      <w:rFonts w:ascii="Arial" w:hAnsi="Arial"/>
      <w:b/>
      <w:bCs/>
    </w:rPr>
  </w:style>
  <w:style w:type="paragraph" w:customStyle="1" w:styleId="capout">
    <w:name w:val="capout"/>
    <w:basedOn w:val="Caption"/>
    <w:rsid w:val="00103529"/>
    <w:pPr>
      <w:adjustRightInd w:val="0"/>
      <w:spacing w:after="0"/>
      <w:textAlignment w:val="baseline"/>
    </w:pPr>
    <w:rPr>
      <w:rFonts w:ascii="Courier New" w:eastAsia="Times New Roman" w:hAnsi="Courier New"/>
      <w:b w:val="0"/>
      <w:bCs w:val="0"/>
      <w:sz w:val="14"/>
      <w:lang w:eastAsia="zh-CN"/>
    </w:rPr>
  </w:style>
  <w:style w:type="paragraph" w:customStyle="1" w:styleId="Chapter-Title">
    <w:name w:val="Chapter - Title"/>
    <w:basedOn w:val="Heading1"/>
    <w:link w:val="Chapter-TitleChar"/>
    <w:autoRedefine/>
    <w:rsid w:val="008472CC"/>
    <w:pPr>
      <w:ind w:left="360" w:hanging="360"/>
      <w:jc w:val="both"/>
    </w:pPr>
    <w:rPr>
      <w:sz w:val="72"/>
    </w:rPr>
  </w:style>
  <w:style w:type="character" w:customStyle="1" w:styleId="Chapter-TitleChar">
    <w:name w:val="Chapter - Title Char"/>
    <w:basedOn w:val="Heading1Char"/>
    <w:link w:val="Chapter-Title"/>
    <w:rsid w:val="008472CC"/>
    <w:rPr>
      <w:rFonts w:ascii="Adobe Garamond Pro Bold" w:hAnsi="Adobe Garamond Pro Bold" w:cs="Arial"/>
      <w:b/>
      <w:bCs/>
      <w:kern w:val="32"/>
      <w:sz w:val="72"/>
      <w:szCs w:val="32"/>
    </w:rPr>
  </w:style>
  <w:style w:type="paragraph" w:customStyle="1" w:styleId="Chapter-Title0">
    <w:name w:val="Chapter-Title"/>
    <w:basedOn w:val="Normal"/>
    <w:autoRedefine/>
    <w:qFormat/>
    <w:rsid w:val="000125E6"/>
    <w:pPr>
      <w:spacing w:line="480" w:lineRule="auto"/>
      <w:ind w:right="86"/>
    </w:pPr>
    <w:rPr>
      <w:rFonts w:eastAsia="Arial" w:cstheme="minorHAnsi"/>
      <w:bCs/>
      <w:color w:val="232121"/>
      <w:position w:val="-2"/>
      <w:sz w:val="72"/>
      <w:szCs w:val="68"/>
    </w:rPr>
  </w:style>
  <w:style w:type="paragraph" w:customStyle="1" w:styleId="tabbul">
    <w:name w:val="tabbul"/>
    <w:basedOn w:val="BulletedList"/>
    <w:rsid w:val="00103529"/>
    <w:pPr>
      <w:ind w:left="360"/>
    </w:pPr>
    <w:rPr>
      <w:sz w:val="18"/>
    </w:rPr>
  </w:style>
  <w:style w:type="paragraph" w:customStyle="1" w:styleId="code">
    <w:name w:val="code"/>
    <w:basedOn w:val="tabbul"/>
    <w:rsid w:val="009D1194"/>
    <w:pPr>
      <w:ind w:left="0" w:firstLine="0"/>
    </w:pPr>
    <w:rPr>
      <w:rFonts w:ascii="Minion Pro" w:hAnsi="Minion Pro"/>
      <w:sz w:val="22"/>
    </w:rPr>
  </w:style>
  <w:style w:type="table" w:styleId="ColorfulGrid-Accent5">
    <w:name w:val="Colorful Grid Accent 5"/>
    <w:basedOn w:val="TableNormal"/>
    <w:uiPriority w:val="73"/>
    <w:rsid w:val="0010352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10352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CommentReference">
    <w:name w:val="annotation reference"/>
    <w:semiHidden/>
    <w:rsid w:val="00103529"/>
    <w:rPr>
      <w:sz w:val="16"/>
    </w:rPr>
  </w:style>
  <w:style w:type="paragraph" w:styleId="CommentText">
    <w:name w:val="annotation text"/>
    <w:basedOn w:val="Normal"/>
    <w:link w:val="CommentTextChar"/>
    <w:semiHidden/>
    <w:rsid w:val="00103529"/>
    <w:pPr>
      <w:tabs>
        <w:tab w:val="left" w:pos="187"/>
      </w:tabs>
      <w:adjustRightInd w:val="0"/>
      <w:spacing w:line="220" w:lineRule="exact"/>
      <w:ind w:left="187" w:hanging="187"/>
      <w:textAlignment w:val="baseline"/>
    </w:pPr>
    <w:rPr>
      <w:rFonts w:ascii="Times New Roman" w:eastAsia="Times New Roman" w:hAnsi="Times New Roman"/>
      <w:lang w:eastAsia="zh-CN"/>
    </w:rPr>
  </w:style>
  <w:style w:type="character" w:customStyle="1" w:styleId="CommentTextChar">
    <w:name w:val="Comment Text Char"/>
    <w:basedOn w:val="DefaultParagraphFont"/>
    <w:link w:val="CommentText"/>
    <w:semiHidden/>
    <w:rsid w:val="00103529"/>
    <w:rPr>
      <w:rFonts w:ascii="Times New Roma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103529"/>
    <w:pPr>
      <w:tabs>
        <w:tab w:val="clear" w:pos="187"/>
      </w:tabs>
      <w:spacing w:after="0" w:line="240" w:lineRule="auto"/>
      <w:ind w:left="0" w:firstLine="0"/>
    </w:pPr>
    <w:rPr>
      <w:b/>
      <w:bCs/>
    </w:rPr>
  </w:style>
  <w:style w:type="character" w:customStyle="1" w:styleId="CommentSubjectChar">
    <w:name w:val="Comment Subject Char"/>
    <w:basedOn w:val="CommentTextChar"/>
    <w:link w:val="CommentSubject"/>
    <w:uiPriority w:val="99"/>
    <w:semiHidden/>
    <w:rsid w:val="00103529"/>
    <w:rPr>
      <w:rFonts w:ascii="Times New Roman" w:hAnsi="Times New Roman" w:cs="Times New Roman"/>
      <w:b/>
      <w:bCs/>
      <w:sz w:val="20"/>
      <w:szCs w:val="20"/>
      <w:lang w:eastAsia="zh-CN"/>
    </w:rPr>
  </w:style>
  <w:style w:type="paragraph" w:customStyle="1" w:styleId="cont">
    <w:name w:val="cont"/>
    <w:basedOn w:val="BodyText"/>
    <w:rsid w:val="00103529"/>
    <w:pPr>
      <w:spacing w:after="0"/>
      <w:jc w:val="right"/>
    </w:pPr>
  </w:style>
  <w:style w:type="paragraph" w:customStyle="1" w:styleId="Continued">
    <w:name w:val="Continued"/>
    <w:basedOn w:val="Normal"/>
    <w:rsid w:val="00103529"/>
    <w:pPr>
      <w:adjustRightInd w:val="0"/>
      <w:spacing w:after="0"/>
      <w:jc w:val="right"/>
      <w:textAlignment w:val="baseline"/>
    </w:pPr>
    <w:rPr>
      <w:rFonts w:ascii="Times New Roman" w:eastAsia="Times New Roman" w:hAnsi="Times New Roman"/>
      <w:lang w:eastAsia="zh-CN"/>
    </w:rPr>
  </w:style>
  <w:style w:type="paragraph" w:customStyle="1" w:styleId="CrossReference">
    <w:name w:val="Cross Reference"/>
    <w:basedOn w:val="Normal"/>
    <w:link w:val="CrossReferenceChar"/>
    <w:rsid w:val="00103529"/>
    <w:pPr>
      <w:spacing w:after="180"/>
    </w:pPr>
    <w:rPr>
      <w:i/>
      <w:color w:val="0000FF"/>
    </w:rPr>
  </w:style>
  <w:style w:type="character" w:customStyle="1" w:styleId="CrossReferenceChar">
    <w:name w:val="Cross Reference Char"/>
    <w:basedOn w:val="DefaultParagraphFont"/>
    <w:link w:val="CrossReference"/>
    <w:rsid w:val="00103529"/>
    <w:rPr>
      <w:rFonts w:ascii="Minion Pro" w:eastAsiaTheme="minorHAnsi" w:hAnsi="Minion Pro"/>
      <w:i/>
      <w:color w:val="0000FF"/>
    </w:rPr>
  </w:style>
  <w:style w:type="paragraph" w:styleId="Date">
    <w:name w:val="Date"/>
    <w:basedOn w:val="BodyText"/>
    <w:link w:val="DateChar"/>
    <w:rsid w:val="00103529"/>
    <w:pPr>
      <w:spacing w:before="480"/>
      <w:jc w:val="center"/>
    </w:pPr>
    <w:rPr>
      <w:b w:val="0"/>
    </w:rPr>
  </w:style>
  <w:style w:type="character" w:customStyle="1" w:styleId="DateChar">
    <w:name w:val="Date Char"/>
    <w:basedOn w:val="DefaultParagraphFont"/>
    <w:link w:val="Date"/>
    <w:rsid w:val="00103529"/>
    <w:rPr>
      <w:rFonts w:ascii="Times New Roman" w:hAnsi="Times New Roman" w:cs="Times New Roman"/>
      <w:b/>
      <w:sz w:val="20"/>
      <w:szCs w:val="20"/>
      <w:lang w:eastAsia="zh-CN"/>
    </w:rPr>
  </w:style>
  <w:style w:type="paragraph" w:customStyle="1" w:styleId="Default">
    <w:name w:val="Default"/>
    <w:rsid w:val="00103529"/>
    <w:pPr>
      <w:widowControl w:val="0"/>
      <w:autoSpaceDE w:val="0"/>
      <w:autoSpaceDN w:val="0"/>
      <w:adjustRightInd w:val="0"/>
      <w:spacing w:after="0" w:line="240" w:lineRule="auto"/>
      <w:jc w:val="both"/>
      <w:textAlignment w:val="baseline"/>
    </w:pPr>
    <w:rPr>
      <w:rFonts w:ascii="Arial" w:hAnsi="Arial" w:cs="Times New Roman"/>
      <w:color w:val="000000"/>
      <w:sz w:val="24"/>
      <w:szCs w:val="24"/>
    </w:rPr>
  </w:style>
  <w:style w:type="paragraph" w:customStyle="1" w:styleId="DocumentLabel">
    <w:name w:val="Document Label"/>
    <w:basedOn w:val="Normal"/>
    <w:rsid w:val="00103529"/>
    <w:pPr>
      <w:keepNext/>
      <w:adjustRightInd w:val="0"/>
      <w:spacing w:before="240" w:after="360"/>
      <w:textAlignment w:val="baseline"/>
    </w:pPr>
    <w:rPr>
      <w:rFonts w:ascii="Times New Roman" w:eastAsia="Times New Roman" w:hAnsi="Times New Roman"/>
      <w:b/>
      <w:kern w:val="28"/>
      <w:sz w:val="36"/>
      <w:lang w:eastAsia="zh-CN"/>
    </w:rPr>
  </w:style>
  <w:style w:type="paragraph" w:styleId="DocumentMap">
    <w:name w:val="Document Map"/>
    <w:basedOn w:val="Normal"/>
    <w:link w:val="DocumentMapChar"/>
    <w:uiPriority w:val="99"/>
    <w:semiHidden/>
    <w:unhideWhenUsed/>
    <w:rsid w:val="00103529"/>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103529"/>
    <w:rPr>
      <w:rFonts w:ascii="Tahoma" w:eastAsiaTheme="minorHAnsi" w:hAnsi="Tahoma" w:cs="Tahoma"/>
      <w:sz w:val="16"/>
      <w:szCs w:val="16"/>
    </w:rPr>
  </w:style>
  <w:style w:type="character" w:styleId="Emphasis">
    <w:name w:val="Emphasis"/>
    <w:basedOn w:val="DefaultParagraphFont"/>
    <w:uiPriority w:val="20"/>
    <w:qFormat/>
    <w:rsid w:val="000710B4"/>
    <w:rPr>
      <w:i/>
      <w:iCs/>
      <w:color w:val="F79646" w:themeColor="accent6"/>
    </w:rPr>
  </w:style>
  <w:style w:type="character" w:styleId="EndnoteReference">
    <w:name w:val="endnote reference"/>
    <w:semiHidden/>
    <w:rsid w:val="00103529"/>
    <w:rPr>
      <w:vertAlign w:val="superscript"/>
    </w:rPr>
  </w:style>
  <w:style w:type="paragraph" w:styleId="EndnoteText">
    <w:name w:val="endnote text"/>
    <w:basedOn w:val="Normal"/>
    <w:link w:val="EndnoteTextChar"/>
    <w:semiHidden/>
    <w:rsid w:val="00103529"/>
    <w:pPr>
      <w:tabs>
        <w:tab w:val="left" w:pos="187"/>
      </w:tabs>
      <w:adjustRightInd w:val="0"/>
      <w:spacing w:line="220" w:lineRule="exact"/>
      <w:ind w:left="187" w:hanging="187"/>
      <w:textAlignment w:val="baseline"/>
    </w:pPr>
    <w:rPr>
      <w:rFonts w:ascii="Times New Roman" w:eastAsia="Times New Roman" w:hAnsi="Times New Roman"/>
      <w:sz w:val="18"/>
      <w:lang w:eastAsia="zh-CN"/>
    </w:rPr>
  </w:style>
  <w:style w:type="character" w:customStyle="1" w:styleId="EndnoteTextChar">
    <w:name w:val="Endnote Text Char"/>
    <w:basedOn w:val="DefaultParagraphFont"/>
    <w:link w:val="EndnoteText"/>
    <w:semiHidden/>
    <w:rsid w:val="00103529"/>
    <w:rPr>
      <w:rFonts w:ascii="Times New Roman" w:hAnsi="Times New Roman" w:cs="Times New Roman"/>
      <w:sz w:val="18"/>
      <w:szCs w:val="20"/>
      <w:lang w:eastAsia="zh-CN"/>
    </w:rPr>
  </w:style>
  <w:style w:type="paragraph" w:customStyle="1" w:styleId="Fig">
    <w:name w:val="Fig"/>
    <w:next w:val="Normal"/>
    <w:rsid w:val="00103529"/>
    <w:pPr>
      <w:widowControl w:val="0"/>
      <w:adjustRightInd w:val="0"/>
      <w:spacing w:after="0" w:line="360" w:lineRule="atLeast"/>
      <w:jc w:val="center"/>
      <w:textAlignment w:val="baseline"/>
    </w:pPr>
    <w:rPr>
      <w:rFonts w:ascii="Calibri" w:eastAsia="Calibri" w:hAnsi="Calibri" w:cs="Times New Roman"/>
      <w:b/>
      <w:sz w:val="20"/>
      <w:szCs w:val="20"/>
    </w:rPr>
  </w:style>
  <w:style w:type="paragraph" w:customStyle="1" w:styleId="Figure">
    <w:name w:val="Figure"/>
    <w:basedOn w:val="Normal"/>
    <w:qFormat/>
    <w:rsid w:val="009731BF"/>
    <w:pPr>
      <w:spacing w:line="360" w:lineRule="auto"/>
      <w:ind w:left="0"/>
      <w:jc w:val="center"/>
    </w:pPr>
    <w:rPr>
      <w:noProof/>
    </w:rPr>
  </w:style>
  <w:style w:type="paragraph" w:customStyle="1" w:styleId="TableName">
    <w:name w:val="Table Name"/>
    <w:basedOn w:val="Normal"/>
    <w:link w:val="TableNameChar"/>
    <w:rsid w:val="0078403B"/>
    <w:pPr>
      <w:spacing w:after="180"/>
      <w:jc w:val="left"/>
    </w:pPr>
    <w:rPr>
      <w:b/>
    </w:rPr>
  </w:style>
  <w:style w:type="character" w:customStyle="1" w:styleId="TableNameChar">
    <w:name w:val="Table Name Char"/>
    <w:basedOn w:val="DefaultParagraphFont"/>
    <w:link w:val="TableName"/>
    <w:rsid w:val="0078403B"/>
    <w:rPr>
      <w:rFonts w:ascii="Adobe Garamond Pro" w:hAnsi="Adobe Garamond Pro" w:cs="Times New Roman"/>
      <w:b/>
      <w:sz w:val="20"/>
      <w:szCs w:val="20"/>
    </w:rPr>
  </w:style>
  <w:style w:type="paragraph" w:customStyle="1" w:styleId="FigureName">
    <w:name w:val="Figure Name"/>
    <w:basedOn w:val="Normal"/>
    <w:link w:val="FigureNameChar"/>
    <w:qFormat/>
    <w:rsid w:val="009731BF"/>
    <w:pPr>
      <w:spacing w:before="0" w:after="0"/>
      <w:ind w:left="0"/>
      <w:jc w:val="center"/>
    </w:pPr>
    <w:rPr>
      <w:rFonts w:eastAsia="Times New Roman"/>
      <w:b/>
      <w:bCs/>
      <w:szCs w:val="24"/>
    </w:rPr>
  </w:style>
  <w:style w:type="character" w:customStyle="1" w:styleId="FigureNameChar">
    <w:name w:val="Figure Name Char"/>
    <w:basedOn w:val="DefaultParagraphFont"/>
    <w:link w:val="FigureName"/>
    <w:rsid w:val="009731BF"/>
    <w:rPr>
      <w:rFonts w:ascii="Adobe Garamond Pro" w:eastAsia="Times New Roman" w:hAnsi="Adobe Garamond Pro" w:cs="Times New Roman"/>
      <w:b/>
      <w:bCs/>
      <w:sz w:val="20"/>
      <w:szCs w:val="24"/>
    </w:rPr>
  </w:style>
  <w:style w:type="character" w:styleId="FollowedHyperlink">
    <w:name w:val="FollowedHyperlink"/>
    <w:basedOn w:val="DefaultParagraphFont"/>
    <w:uiPriority w:val="99"/>
    <w:rsid w:val="00103529"/>
    <w:rPr>
      <w:color w:val="800080"/>
      <w:u w:val="single"/>
    </w:rPr>
  </w:style>
  <w:style w:type="paragraph" w:styleId="Footer">
    <w:name w:val="footer"/>
    <w:basedOn w:val="Normal"/>
    <w:link w:val="FooterChar"/>
    <w:uiPriority w:val="99"/>
    <w:unhideWhenUsed/>
    <w:rsid w:val="00103529"/>
    <w:pPr>
      <w:tabs>
        <w:tab w:val="center" w:pos="4680"/>
        <w:tab w:val="right" w:pos="9360"/>
      </w:tabs>
      <w:spacing w:after="0"/>
    </w:pPr>
  </w:style>
  <w:style w:type="character" w:customStyle="1" w:styleId="FooterChar">
    <w:name w:val="Footer Char"/>
    <w:basedOn w:val="DefaultParagraphFont"/>
    <w:link w:val="Footer"/>
    <w:uiPriority w:val="99"/>
    <w:rsid w:val="00103529"/>
    <w:rPr>
      <w:rFonts w:eastAsiaTheme="minorHAnsi"/>
    </w:rPr>
  </w:style>
  <w:style w:type="paragraph" w:customStyle="1" w:styleId="FooterEven">
    <w:name w:val="Footer Even"/>
    <w:basedOn w:val="Footer"/>
    <w:rsid w:val="00103529"/>
    <w:pPr>
      <w:keepLines/>
      <w:tabs>
        <w:tab w:val="clear" w:pos="4680"/>
        <w:tab w:val="clear" w:pos="9360"/>
        <w:tab w:val="center" w:pos="4320"/>
        <w:tab w:val="right" w:pos="8640"/>
      </w:tabs>
      <w:adjustRightInd w:val="0"/>
      <w:textAlignment w:val="baseline"/>
    </w:pPr>
    <w:rPr>
      <w:rFonts w:ascii="Times New Roman" w:eastAsia="Times New Roman" w:hAnsi="Times New Roman"/>
      <w:sz w:val="16"/>
      <w:lang w:eastAsia="zh-CN"/>
    </w:rPr>
  </w:style>
  <w:style w:type="paragraph" w:customStyle="1" w:styleId="FooterFirst">
    <w:name w:val="Footer First"/>
    <w:basedOn w:val="Footer"/>
    <w:rsid w:val="00103529"/>
    <w:pPr>
      <w:keepLines/>
      <w:tabs>
        <w:tab w:val="clear" w:pos="4680"/>
        <w:tab w:val="clear" w:pos="9360"/>
        <w:tab w:val="center" w:pos="4320"/>
      </w:tabs>
      <w:adjustRightInd w:val="0"/>
      <w:jc w:val="center"/>
      <w:textAlignment w:val="baseline"/>
    </w:pPr>
    <w:rPr>
      <w:rFonts w:ascii="Times New Roman" w:eastAsia="Times New Roman" w:hAnsi="Times New Roman"/>
      <w:sz w:val="16"/>
      <w:lang w:eastAsia="zh-CN"/>
    </w:rPr>
  </w:style>
  <w:style w:type="paragraph" w:customStyle="1" w:styleId="FooterOdd">
    <w:name w:val="Footer Odd"/>
    <w:basedOn w:val="Footer"/>
    <w:rsid w:val="00103529"/>
    <w:pPr>
      <w:keepLines/>
      <w:tabs>
        <w:tab w:val="clear" w:pos="4680"/>
        <w:tab w:val="clear" w:pos="9360"/>
        <w:tab w:val="right" w:pos="0"/>
        <w:tab w:val="center" w:pos="4320"/>
        <w:tab w:val="right" w:pos="8640"/>
      </w:tabs>
      <w:adjustRightInd w:val="0"/>
      <w:jc w:val="right"/>
      <w:textAlignment w:val="baseline"/>
    </w:pPr>
    <w:rPr>
      <w:rFonts w:ascii="Times New Roman" w:eastAsia="Times New Roman" w:hAnsi="Times New Roman"/>
      <w:sz w:val="16"/>
      <w:lang w:eastAsia="zh-CN"/>
    </w:rPr>
  </w:style>
  <w:style w:type="paragraph" w:customStyle="1" w:styleId="FootnoteBase">
    <w:name w:val="Footnote Base"/>
    <w:basedOn w:val="Normal"/>
    <w:rsid w:val="00103529"/>
    <w:pPr>
      <w:tabs>
        <w:tab w:val="left" w:pos="187"/>
      </w:tabs>
      <w:adjustRightInd w:val="0"/>
      <w:spacing w:after="0" w:line="220" w:lineRule="exact"/>
      <w:ind w:left="187" w:hanging="187"/>
      <w:textAlignment w:val="baseline"/>
    </w:pPr>
    <w:rPr>
      <w:rFonts w:ascii="Times New Roman" w:eastAsia="Times New Roman" w:hAnsi="Times New Roman"/>
      <w:sz w:val="18"/>
      <w:lang w:eastAsia="zh-CN"/>
    </w:rPr>
  </w:style>
  <w:style w:type="character" w:styleId="FootnoteReference">
    <w:name w:val="footnote reference"/>
    <w:semiHidden/>
    <w:rsid w:val="00103529"/>
    <w:rPr>
      <w:vertAlign w:val="superscript"/>
    </w:rPr>
  </w:style>
  <w:style w:type="paragraph" w:styleId="FootnoteText">
    <w:name w:val="footnote text"/>
    <w:basedOn w:val="FootnoteBase"/>
    <w:link w:val="FootnoteTextChar"/>
    <w:semiHidden/>
    <w:rsid w:val="00103529"/>
    <w:pPr>
      <w:spacing w:after="120"/>
    </w:pPr>
  </w:style>
  <w:style w:type="character" w:customStyle="1" w:styleId="FootnoteTextChar">
    <w:name w:val="Footnote Text Char"/>
    <w:basedOn w:val="DefaultParagraphFont"/>
    <w:link w:val="FootnoteText"/>
    <w:semiHidden/>
    <w:rsid w:val="00103529"/>
    <w:rPr>
      <w:rFonts w:ascii="Times New Roman" w:hAnsi="Times New Roman" w:cs="Times New Roman"/>
      <w:sz w:val="18"/>
      <w:szCs w:val="20"/>
      <w:lang w:eastAsia="zh-CN"/>
    </w:rPr>
  </w:style>
  <w:style w:type="paragraph" w:customStyle="1" w:styleId="head2nd">
    <w:name w:val="head2nd"/>
    <w:basedOn w:val="Heading3"/>
    <w:rsid w:val="00103529"/>
    <w:pPr>
      <w:adjustRightInd w:val="0"/>
      <w:spacing w:before="360" w:after="60"/>
      <w:ind w:left="1440" w:hanging="1440"/>
      <w:textAlignment w:val="baseline"/>
      <w:outlineLvl w:val="9"/>
    </w:pPr>
    <w:rPr>
      <w:rFonts w:ascii="Times New Roman" w:eastAsia="Times New Roman" w:hAnsi="Times New Roman"/>
      <w:bCs/>
      <w:sz w:val="30"/>
      <w:szCs w:val="20"/>
      <w:lang w:eastAsia="zh-CN"/>
    </w:rPr>
  </w:style>
  <w:style w:type="paragraph" w:customStyle="1" w:styleId="head3">
    <w:name w:val="head3"/>
    <w:basedOn w:val="Heading4"/>
    <w:next w:val="Normal"/>
    <w:rsid w:val="00103529"/>
    <w:pPr>
      <w:adjustRightInd w:val="0"/>
      <w:spacing w:before="240"/>
      <w:textAlignment w:val="baseline"/>
    </w:pPr>
    <w:rPr>
      <w:rFonts w:ascii="Times New Roman" w:eastAsia="Times New Roman" w:hAnsi="Times New Roman"/>
      <w:bCs w:val="0"/>
      <w:sz w:val="28"/>
      <w:szCs w:val="20"/>
      <w:lang w:eastAsia="zh-CN"/>
    </w:rPr>
  </w:style>
  <w:style w:type="paragraph" w:styleId="Header">
    <w:name w:val="header"/>
    <w:basedOn w:val="Normal"/>
    <w:link w:val="HeaderChar"/>
    <w:unhideWhenUsed/>
    <w:rsid w:val="00103529"/>
    <w:pPr>
      <w:tabs>
        <w:tab w:val="center" w:pos="4680"/>
        <w:tab w:val="right" w:pos="9360"/>
      </w:tabs>
      <w:spacing w:after="0"/>
    </w:pPr>
  </w:style>
  <w:style w:type="character" w:customStyle="1" w:styleId="HeaderChar">
    <w:name w:val="Header Char"/>
    <w:basedOn w:val="DefaultParagraphFont"/>
    <w:link w:val="Header"/>
    <w:rsid w:val="00103529"/>
    <w:rPr>
      <w:rFonts w:eastAsiaTheme="minorHAnsi"/>
    </w:rPr>
  </w:style>
  <w:style w:type="paragraph" w:customStyle="1" w:styleId="HeaderBase">
    <w:name w:val="Header Base"/>
    <w:basedOn w:val="Normal"/>
    <w:rsid w:val="00103529"/>
    <w:pPr>
      <w:keepLines/>
      <w:tabs>
        <w:tab w:val="center" w:pos="4320"/>
        <w:tab w:val="right" w:pos="8640"/>
      </w:tabs>
      <w:adjustRightInd w:val="0"/>
      <w:spacing w:after="0"/>
      <w:textAlignment w:val="baseline"/>
    </w:pPr>
    <w:rPr>
      <w:rFonts w:ascii="Times New Roman" w:eastAsia="Times New Roman" w:hAnsi="Times New Roman"/>
      <w:lang w:eastAsia="zh-CN"/>
    </w:rPr>
  </w:style>
  <w:style w:type="paragraph" w:customStyle="1" w:styleId="HeaderEven">
    <w:name w:val="Header Even"/>
    <w:basedOn w:val="Header"/>
    <w:rsid w:val="00103529"/>
    <w:pPr>
      <w:keepLines/>
      <w:tabs>
        <w:tab w:val="clear" w:pos="4680"/>
        <w:tab w:val="clear" w:pos="9360"/>
        <w:tab w:val="center" w:pos="4320"/>
        <w:tab w:val="right" w:pos="8640"/>
      </w:tabs>
      <w:adjustRightInd w:val="0"/>
      <w:textAlignment w:val="baseline"/>
    </w:pPr>
    <w:rPr>
      <w:rFonts w:ascii="Times New Roman" w:eastAsia="Times New Roman" w:hAnsi="Times New Roman"/>
      <w:lang w:eastAsia="zh-CN"/>
    </w:rPr>
  </w:style>
  <w:style w:type="paragraph" w:customStyle="1" w:styleId="HeaderFirst">
    <w:name w:val="Header First"/>
    <w:basedOn w:val="Header"/>
    <w:rsid w:val="00103529"/>
    <w:pPr>
      <w:keepLines/>
      <w:tabs>
        <w:tab w:val="clear" w:pos="4680"/>
        <w:tab w:val="clear" w:pos="9360"/>
        <w:tab w:val="center" w:pos="4320"/>
      </w:tabs>
      <w:adjustRightInd w:val="0"/>
      <w:jc w:val="center"/>
      <w:textAlignment w:val="baseline"/>
    </w:pPr>
    <w:rPr>
      <w:rFonts w:ascii="Times New Roman" w:eastAsia="Times New Roman" w:hAnsi="Times New Roman"/>
      <w:lang w:eastAsia="zh-CN"/>
    </w:rPr>
  </w:style>
  <w:style w:type="paragraph" w:customStyle="1" w:styleId="HeaderOdd">
    <w:name w:val="Header Odd"/>
    <w:basedOn w:val="Header"/>
    <w:rsid w:val="00103529"/>
    <w:pPr>
      <w:keepLines/>
      <w:tabs>
        <w:tab w:val="clear" w:pos="4680"/>
        <w:tab w:val="clear" w:pos="9360"/>
        <w:tab w:val="right" w:pos="0"/>
        <w:tab w:val="center" w:pos="4320"/>
        <w:tab w:val="right" w:pos="8640"/>
      </w:tabs>
      <w:adjustRightInd w:val="0"/>
      <w:jc w:val="right"/>
      <w:textAlignment w:val="baseline"/>
    </w:pPr>
    <w:rPr>
      <w:rFonts w:ascii="Times New Roman" w:eastAsia="Times New Roman" w:hAnsi="Times New Roman"/>
      <w:lang w:eastAsia="zh-CN"/>
    </w:rPr>
  </w:style>
  <w:style w:type="paragraph" w:customStyle="1" w:styleId="HeadingBase">
    <w:name w:val="Heading Base"/>
    <w:basedOn w:val="Normal"/>
    <w:next w:val="BodyText"/>
    <w:rsid w:val="00103529"/>
    <w:pPr>
      <w:keepNext/>
      <w:adjustRightInd w:val="0"/>
      <w:spacing w:before="240"/>
      <w:textAlignment w:val="baseline"/>
    </w:pPr>
    <w:rPr>
      <w:rFonts w:ascii="Times New Roman" w:eastAsia="Times New Roman" w:hAnsi="Times New Roman"/>
      <w:b/>
      <w:kern w:val="28"/>
      <w:sz w:val="36"/>
      <w:lang w:eastAsia="zh-CN"/>
    </w:rPr>
  </w:style>
  <w:style w:type="character" w:customStyle="1" w:styleId="helpitemtext">
    <w:name w:val="helpitemtext"/>
    <w:basedOn w:val="DefaultParagraphFont"/>
    <w:rsid w:val="00103529"/>
    <w:rPr>
      <w:rFonts w:ascii="Arial" w:hAnsi="Arial" w:cs="Arial" w:hint="default"/>
      <w:i/>
      <w:iCs/>
      <w:sz w:val="20"/>
      <w:szCs w:val="20"/>
    </w:rPr>
  </w:style>
  <w:style w:type="paragraph" w:styleId="HTMLPreformatted">
    <w:name w:val="HTML Preformatted"/>
    <w:basedOn w:val="Normal"/>
    <w:link w:val="HTMLPreformattedChar"/>
    <w:uiPriority w:val="99"/>
    <w:semiHidden/>
    <w:unhideWhenUsed/>
    <w:rsid w:val="00103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pacing w:after="0"/>
      <w:textAlignment w:val="baseline"/>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103529"/>
    <w:rPr>
      <w:rFonts w:ascii="Courier New" w:hAnsi="Courier New" w:cs="Courier New"/>
      <w:sz w:val="20"/>
      <w:szCs w:val="20"/>
    </w:rPr>
  </w:style>
  <w:style w:type="character" w:styleId="Hyperlink">
    <w:name w:val="Hyperlink"/>
    <w:basedOn w:val="DefaultParagraphFont"/>
    <w:uiPriority w:val="99"/>
    <w:unhideWhenUsed/>
    <w:rsid w:val="00815EB6"/>
    <w:rPr>
      <w:rFonts w:ascii="Adobe Garamond Pro" w:hAnsi="Adobe Garamond Pro"/>
      <w:color w:val="0000FF" w:themeColor="hyperlink"/>
      <w:sz w:val="20"/>
      <w:u w:val="single"/>
    </w:rPr>
  </w:style>
  <w:style w:type="paragraph" w:styleId="Index1">
    <w:name w:val="index 1"/>
    <w:basedOn w:val="Normal"/>
    <w:uiPriority w:val="99"/>
    <w:semiHidden/>
    <w:rsid w:val="00696238"/>
    <w:pPr>
      <w:spacing w:after="0"/>
      <w:ind w:left="220" w:hanging="220"/>
    </w:pPr>
    <w:rPr>
      <w:sz w:val="18"/>
      <w:szCs w:val="18"/>
    </w:rPr>
  </w:style>
  <w:style w:type="paragraph" w:styleId="Index2">
    <w:name w:val="index 2"/>
    <w:basedOn w:val="Normal"/>
    <w:uiPriority w:val="99"/>
    <w:semiHidden/>
    <w:rsid w:val="00103529"/>
    <w:pPr>
      <w:spacing w:after="0"/>
      <w:ind w:left="440" w:hanging="220"/>
    </w:pPr>
    <w:rPr>
      <w:sz w:val="18"/>
      <w:szCs w:val="18"/>
    </w:rPr>
  </w:style>
  <w:style w:type="paragraph" w:styleId="Index3">
    <w:name w:val="index 3"/>
    <w:basedOn w:val="Normal"/>
    <w:semiHidden/>
    <w:rsid w:val="00103529"/>
    <w:pPr>
      <w:spacing w:after="0"/>
      <w:ind w:left="660" w:hanging="220"/>
    </w:pPr>
    <w:rPr>
      <w:sz w:val="18"/>
      <w:szCs w:val="18"/>
    </w:rPr>
  </w:style>
  <w:style w:type="paragraph" w:styleId="Index4">
    <w:name w:val="index 4"/>
    <w:basedOn w:val="Normal"/>
    <w:semiHidden/>
    <w:rsid w:val="00103529"/>
    <w:pPr>
      <w:spacing w:after="0"/>
      <w:ind w:left="880" w:hanging="220"/>
    </w:pPr>
    <w:rPr>
      <w:sz w:val="18"/>
      <w:szCs w:val="18"/>
    </w:rPr>
  </w:style>
  <w:style w:type="paragraph" w:styleId="Index5">
    <w:name w:val="index 5"/>
    <w:basedOn w:val="Normal"/>
    <w:semiHidden/>
    <w:rsid w:val="00103529"/>
    <w:pPr>
      <w:spacing w:after="0"/>
      <w:ind w:left="1100" w:hanging="220"/>
    </w:pPr>
    <w:rPr>
      <w:sz w:val="18"/>
      <w:szCs w:val="18"/>
    </w:rPr>
  </w:style>
  <w:style w:type="paragraph" w:styleId="Index6">
    <w:name w:val="index 6"/>
    <w:basedOn w:val="Normal"/>
    <w:semiHidden/>
    <w:rsid w:val="00103529"/>
    <w:pPr>
      <w:spacing w:after="0"/>
      <w:ind w:left="1320" w:hanging="220"/>
    </w:pPr>
    <w:rPr>
      <w:sz w:val="18"/>
      <w:szCs w:val="18"/>
    </w:rPr>
  </w:style>
  <w:style w:type="paragraph" w:styleId="Index7">
    <w:name w:val="index 7"/>
    <w:basedOn w:val="Normal"/>
    <w:semiHidden/>
    <w:rsid w:val="00103529"/>
    <w:pPr>
      <w:spacing w:after="0"/>
      <w:ind w:left="1540" w:hanging="220"/>
    </w:pPr>
    <w:rPr>
      <w:sz w:val="18"/>
      <w:szCs w:val="18"/>
    </w:rPr>
  </w:style>
  <w:style w:type="paragraph" w:styleId="Index8">
    <w:name w:val="index 8"/>
    <w:basedOn w:val="Normal"/>
    <w:semiHidden/>
    <w:rsid w:val="00103529"/>
    <w:pPr>
      <w:spacing w:after="0"/>
      <w:ind w:left="1760" w:hanging="220"/>
    </w:pPr>
    <w:rPr>
      <w:sz w:val="18"/>
      <w:szCs w:val="18"/>
    </w:rPr>
  </w:style>
  <w:style w:type="paragraph" w:styleId="Index9">
    <w:name w:val="index 9"/>
    <w:basedOn w:val="Normal"/>
    <w:semiHidden/>
    <w:rsid w:val="00103529"/>
    <w:pPr>
      <w:spacing w:after="0"/>
      <w:ind w:left="1980" w:hanging="220"/>
    </w:pPr>
    <w:rPr>
      <w:sz w:val="18"/>
      <w:szCs w:val="18"/>
    </w:rPr>
  </w:style>
  <w:style w:type="paragraph" w:customStyle="1" w:styleId="IndexBase">
    <w:name w:val="Index Base"/>
    <w:basedOn w:val="Normal"/>
    <w:rsid w:val="00103529"/>
    <w:pPr>
      <w:tabs>
        <w:tab w:val="right" w:leader="dot" w:pos="3960"/>
      </w:tabs>
      <w:adjustRightInd w:val="0"/>
      <w:spacing w:after="0"/>
      <w:ind w:hanging="720"/>
      <w:textAlignment w:val="baseline"/>
    </w:pPr>
    <w:rPr>
      <w:rFonts w:ascii="Times New Roman" w:eastAsia="Times New Roman" w:hAnsi="Times New Roman"/>
      <w:lang w:eastAsia="zh-CN"/>
    </w:rPr>
  </w:style>
  <w:style w:type="paragraph" w:styleId="IndexHeading">
    <w:name w:val="index heading"/>
    <w:basedOn w:val="Normal"/>
    <w:next w:val="Index1"/>
    <w:uiPriority w:val="99"/>
    <w:semiHidden/>
    <w:rsid w:val="00D90DE4"/>
    <w:rPr>
      <w:b/>
      <w:bCs/>
      <w:sz w:val="40"/>
      <w:szCs w:val="26"/>
    </w:rPr>
  </w:style>
  <w:style w:type="character" w:customStyle="1" w:styleId="Lead-inEmphasis">
    <w:name w:val="Lead-in Emphasis"/>
    <w:rsid w:val="00103529"/>
    <w:rPr>
      <w:b/>
      <w:i/>
    </w:rPr>
  </w:style>
  <w:style w:type="table" w:styleId="LightGrid-Accent2">
    <w:name w:val="Light Grid Accent 2"/>
    <w:basedOn w:val="TableNormal"/>
    <w:uiPriority w:val="62"/>
    <w:rsid w:val="00103529"/>
    <w:pPr>
      <w:spacing w:after="0" w:line="240" w:lineRule="auto"/>
    </w:pPr>
    <w:rPr>
      <w:rFonts w:ascii="Calibri" w:eastAsia="Calibri" w:hAnsi="Calibri" w:cs="Times New Roman"/>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Verdana" w:eastAsia="Times New Roman" w:hAnsi="Verdan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Verdana" w:eastAsia="Times New Roman" w:hAnsi="Verdan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Verdana" w:eastAsia="Times New Roman" w:hAnsi="Verdana" w:cs="Times New Roman"/>
        <w:b/>
        <w:bCs/>
      </w:rPr>
    </w:tblStylePr>
    <w:tblStylePr w:type="lastCol">
      <w:rPr>
        <w:rFonts w:ascii="Verdana" w:eastAsia="Times New Roman" w:hAnsi="Verdan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LightShading-Accent11">
    <w:name w:val="Light Shading - Accent 11"/>
    <w:basedOn w:val="TableNormal"/>
    <w:uiPriority w:val="60"/>
    <w:rsid w:val="0010352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ne">
    <w:name w:val="Line"/>
    <w:basedOn w:val="Normal"/>
    <w:rsid w:val="00103529"/>
    <w:pPr>
      <w:pBdr>
        <w:bottom w:val="single" w:sz="6" w:space="1" w:color="auto"/>
      </w:pBdr>
      <w:adjustRightInd w:val="0"/>
      <w:spacing w:after="0"/>
      <w:ind w:left="1440"/>
      <w:textAlignment w:val="baseline"/>
    </w:pPr>
    <w:rPr>
      <w:rFonts w:ascii="Times New Roman" w:eastAsia="Times New Roman" w:hAnsi="Times New Roman"/>
      <w:sz w:val="10"/>
      <w:lang w:eastAsia="zh-CN"/>
    </w:rPr>
  </w:style>
  <w:style w:type="paragraph" w:customStyle="1" w:styleId="line0">
    <w:name w:val="line"/>
    <w:basedOn w:val="Normal"/>
    <w:rsid w:val="00103529"/>
    <w:pPr>
      <w:pBdr>
        <w:bottom w:val="single" w:sz="6" w:space="1" w:color="auto"/>
      </w:pBdr>
      <w:tabs>
        <w:tab w:val="left" w:pos="-720"/>
        <w:tab w:val="left" w:pos="0"/>
      </w:tabs>
      <w:adjustRightInd w:val="0"/>
      <w:spacing w:after="0" w:line="20" w:lineRule="exact"/>
      <w:ind w:left="1440"/>
      <w:textAlignment w:val="baseline"/>
    </w:pPr>
    <w:rPr>
      <w:rFonts w:ascii="Palatino" w:eastAsia="Times New Roman" w:hAnsi="Palatino"/>
      <w:lang w:eastAsia="zh-CN"/>
    </w:rPr>
  </w:style>
  <w:style w:type="character" w:styleId="LineNumber">
    <w:name w:val="line number"/>
    <w:rsid w:val="00103529"/>
    <w:rPr>
      <w:rFonts w:ascii="Arial" w:hAnsi="Arial"/>
      <w:sz w:val="18"/>
    </w:rPr>
  </w:style>
  <w:style w:type="paragraph" w:customStyle="1" w:styleId="linend">
    <w:name w:val="linend"/>
    <w:basedOn w:val="line0"/>
    <w:rsid w:val="00103529"/>
    <w:pPr>
      <w:spacing w:before="0"/>
    </w:pPr>
  </w:style>
  <w:style w:type="paragraph" w:styleId="List">
    <w:name w:val="List"/>
    <w:basedOn w:val="BodyText"/>
    <w:rsid w:val="00103529"/>
    <w:pPr>
      <w:tabs>
        <w:tab w:val="left" w:pos="720"/>
      </w:tabs>
      <w:spacing w:after="80"/>
      <w:ind w:hanging="360"/>
    </w:pPr>
  </w:style>
  <w:style w:type="paragraph" w:styleId="List2">
    <w:name w:val="List 2"/>
    <w:basedOn w:val="List"/>
    <w:rsid w:val="00103529"/>
    <w:pPr>
      <w:tabs>
        <w:tab w:val="clear" w:pos="720"/>
        <w:tab w:val="left" w:pos="1080"/>
      </w:tabs>
      <w:ind w:left="1080"/>
    </w:pPr>
  </w:style>
  <w:style w:type="paragraph" w:styleId="List3">
    <w:name w:val="List 3"/>
    <w:basedOn w:val="List"/>
    <w:rsid w:val="00103529"/>
    <w:pPr>
      <w:tabs>
        <w:tab w:val="clear" w:pos="720"/>
        <w:tab w:val="left" w:pos="1440"/>
      </w:tabs>
      <w:ind w:left="1440"/>
    </w:pPr>
  </w:style>
  <w:style w:type="paragraph" w:styleId="List4">
    <w:name w:val="List 4"/>
    <w:basedOn w:val="List"/>
    <w:rsid w:val="00103529"/>
    <w:pPr>
      <w:tabs>
        <w:tab w:val="clear" w:pos="720"/>
        <w:tab w:val="left" w:pos="1800"/>
      </w:tabs>
      <w:ind w:left="1800"/>
    </w:pPr>
  </w:style>
  <w:style w:type="paragraph" w:styleId="List5">
    <w:name w:val="List 5"/>
    <w:basedOn w:val="List"/>
    <w:rsid w:val="00103529"/>
    <w:pPr>
      <w:tabs>
        <w:tab w:val="clear" w:pos="720"/>
        <w:tab w:val="left" w:pos="2160"/>
      </w:tabs>
      <w:ind w:left="2160"/>
    </w:pPr>
  </w:style>
  <w:style w:type="paragraph" w:styleId="ListBullet">
    <w:name w:val="List Bullet"/>
    <w:basedOn w:val="Default"/>
    <w:next w:val="Default"/>
    <w:rsid w:val="009731BF"/>
    <w:pPr>
      <w:widowControl/>
      <w:jc w:val="left"/>
      <w:textAlignment w:val="auto"/>
    </w:pPr>
    <w:rPr>
      <w:rFonts w:ascii="Times New Roman" w:eastAsia="Batang" w:hAnsi="Times New Roman"/>
      <w:color w:val="auto"/>
      <w:lang w:eastAsia="ko-KR"/>
    </w:rPr>
  </w:style>
  <w:style w:type="paragraph" w:styleId="ListBullet2">
    <w:name w:val="List Bullet 2"/>
    <w:basedOn w:val="Normal"/>
    <w:uiPriority w:val="99"/>
    <w:unhideWhenUsed/>
    <w:rsid w:val="009731BF"/>
    <w:pPr>
      <w:numPr>
        <w:numId w:val="14"/>
      </w:numPr>
      <w:contextualSpacing/>
    </w:pPr>
  </w:style>
  <w:style w:type="paragraph" w:styleId="ListBullet3">
    <w:name w:val="List Bullet 3"/>
    <w:basedOn w:val="Normal"/>
    <w:uiPriority w:val="99"/>
    <w:unhideWhenUsed/>
    <w:rsid w:val="009731BF"/>
    <w:pPr>
      <w:numPr>
        <w:numId w:val="15"/>
      </w:numPr>
      <w:contextualSpacing/>
    </w:pPr>
  </w:style>
  <w:style w:type="paragraph" w:styleId="ListBullet4">
    <w:name w:val="List Bullet 4"/>
    <w:basedOn w:val="Normal"/>
    <w:uiPriority w:val="99"/>
    <w:unhideWhenUsed/>
    <w:rsid w:val="009731BF"/>
    <w:pPr>
      <w:numPr>
        <w:numId w:val="16"/>
      </w:numPr>
      <w:tabs>
        <w:tab w:val="num" w:pos="1440"/>
      </w:tabs>
      <w:spacing w:line="276" w:lineRule="auto"/>
      <w:contextualSpacing/>
    </w:pPr>
    <w:rPr>
      <w:rFonts w:eastAsia="PMingLiU"/>
      <w:snapToGrid w:val="0"/>
      <w:szCs w:val="22"/>
    </w:rPr>
  </w:style>
  <w:style w:type="paragraph" w:styleId="ListBullet5">
    <w:name w:val="List Bullet 5"/>
    <w:basedOn w:val="Normal"/>
    <w:uiPriority w:val="99"/>
    <w:unhideWhenUsed/>
    <w:rsid w:val="009731BF"/>
    <w:pPr>
      <w:numPr>
        <w:numId w:val="17"/>
      </w:numPr>
      <w:contextualSpacing/>
    </w:pPr>
  </w:style>
  <w:style w:type="paragraph" w:customStyle="1" w:styleId="ListBulletFirst">
    <w:name w:val="List Bullet First"/>
    <w:basedOn w:val="ListBullet"/>
    <w:next w:val="ListBullet"/>
    <w:rsid w:val="00103529"/>
    <w:pPr>
      <w:spacing w:before="80"/>
    </w:pPr>
  </w:style>
  <w:style w:type="paragraph" w:customStyle="1" w:styleId="ListBulletLast">
    <w:name w:val="List Bullet Last"/>
    <w:basedOn w:val="ListBullet"/>
    <w:next w:val="BodyText"/>
    <w:rsid w:val="00103529"/>
    <w:pPr>
      <w:spacing w:after="240"/>
    </w:pPr>
  </w:style>
  <w:style w:type="paragraph" w:styleId="ListContinue">
    <w:name w:val="List Continue"/>
    <w:basedOn w:val="List"/>
    <w:rsid w:val="00103529"/>
    <w:pPr>
      <w:tabs>
        <w:tab w:val="clear" w:pos="720"/>
      </w:tabs>
      <w:spacing w:after="160"/>
    </w:pPr>
  </w:style>
  <w:style w:type="paragraph" w:styleId="ListContinue2">
    <w:name w:val="List Continue 2"/>
    <w:basedOn w:val="Normal"/>
    <w:uiPriority w:val="99"/>
    <w:unhideWhenUsed/>
    <w:rsid w:val="009731BF"/>
    <w:pPr>
      <w:contextualSpacing/>
    </w:pPr>
  </w:style>
  <w:style w:type="paragraph" w:styleId="ListContinue3">
    <w:name w:val="List Continue 3"/>
    <w:basedOn w:val="Normal"/>
    <w:uiPriority w:val="99"/>
    <w:unhideWhenUsed/>
    <w:rsid w:val="009731BF"/>
    <w:pPr>
      <w:ind w:left="1080"/>
      <w:contextualSpacing/>
    </w:pPr>
  </w:style>
  <w:style w:type="paragraph" w:styleId="ListContinue4">
    <w:name w:val="List Continue 4"/>
    <w:basedOn w:val="Normal"/>
    <w:uiPriority w:val="99"/>
    <w:unhideWhenUsed/>
    <w:rsid w:val="009731BF"/>
    <w:pPr>
      <w:contextualSpacing/>
    </w:pPr>
  </w:style>
  <w:style w:type="paragraph" w:styleId="ListContinue5">
    <w:name w:val="List Continue 5"/>
    <w:basedOn w:val="ListContinue"/>
    <w:rsid w:val="00103529"/>
    <w:pPr>
      <w:ind w:left="2160"/>
    </w:pPr>
  </w:style>
  <w:style w:type="paragraph" w:customStyle="1" w:styleId="ListFirst">
    <w:name w:val="List First"/>
    <w:basedOn w:val="List"/>
    <w:next w:val="List"/>
    <w:rsid w:val="00103529"/>
    <w:pPr>
      <w:spacing w:before="80"/>
    </w:pPr>
  </w:style>
  <w:style w:type="paragraph" w:customStyle="1" w:styleId="ListLast">
    <w:name w:val="List Last"/>
    <w:basedOn w:val="List"/>
    <w:next w:val="BodyText"/>
    <w:rsid w:val="00103529"/>
    <w:pPr>
      <w:spacing w:after="240"/>
    </w:pPr>
  </w:style>
  <w:style w:type="paragraph" w:styleId="ListNumber">
    <w:name w:val="List Number"/>
    <w:basedOn w:val="Normal"/>
    <w:uiPriority w:val="99"/>
    <w:unhideWhenUsed/>
    <w:rsid w:val="009731BF"/>
    <w:pPr>
      <w:numPr>
        <w:numId w:val="18"/>
      </w:numPr>
      <w:contextualSpacing/>
    </w:pPr>
  </w:style>
  <w:style w:type="paragraph" w:styleId="ListNumber2">
    <w:name w:val="List Number 2"/>
    <w:basedOn w:val="Normal"/>
    <w:uiPriority w:val="99"/>
    <w:unhideWhenUsed/>
    <w:rsid w:val="009731BF"/>
    <w:pPr>
      <w:numPr>
        <w:numId w:val="19"/>
      </w:numPr>
      <w:contextualSpacing/>
    </w:pPr>
  </w:style>
  <w:style w:type="paragraph" w:styleId="ListNumber3">
    <w:name w:val="List Number 3"/>
    <w:basedOn w:val="Normal"/>
    <w:uiPriority w:val="99"/>
    <w:unhideWhenUsed/>
    <w:rsid w:val="009731BF"/>
    <w:pPr>
      <w:numPr>
        <w:numId w:val="20"/>
      </w:numPr>
      <w:contextualSpacing/>
    </w:pPr>
  </w:style>
  <w:style w:type="paragraph" w:styleId="ListNumber4">
    <w:name w:val="List Number 4"/>
    <w:basedOn w:val="Normal"/>
    <w:uiPriority w:val="99"/>
    <w:unhideWhenUsed/>
    <w:rsid w:val="009731BF"/>
    <w:pPr>
      <w:numPr>
        <w:numId w:val="21"/>
      </w:numPr>
      <w:contextualSpacing/>
    </w:pPr>
  </w:style>
  <w:style w:type="paragraph" w:styleId="ListNumber5">
    <w:name w:val="List Number 5"/>
    <w:basedOn w:val="Normal"/>
    <w:uiPriority w:val="99"/>
    <w:unhideWhenUsed/>
    <w:rsid w:val="009731BF"/>
    <w:pPr>
      <w:numPr>
        <w:numId w:val="22"/>
      </w:numPr>
      <w:contextualSpacing/>
    </w:pPr>
  </w:style>
  <w:style w:type="paragraph" w:customStyle="1" w:styleId="ListNumberFirst">
    <w:name w:val="List Number First"/>
    <w:basedOn w:val="ListNumber"/>
    <w:next w:val="ListNumber"/>
    <w:rsid w:val="00103529"/>
    <w:pPr>
      <w:spacing w:before="80"/>
    </w:pPr>
  </w:style>
  <w:style w:type="paragraph" w:customStyle="1" w:styleId="ListNumberLast">
    <w:name w:val="List Number Last"/>
    <w:basedOn w:val="ListNumber"/>
    <w:next w:val="BodyText"/>
    <w:rsid w:val="00103529"/>
    <w:pPr>
      <w:spacing w:after="240"/>
    </w:pPr>
  </w:style>
  <w:style w:type="paragraph" w:styleId="MacroText">
    <w:name w:val="macro"/>
    <w:basedOn w:val="BodyText"/>
    <w:link w:val="MacroTextChar"/>
    <w:semiHidden/>
    <w:rsid w:val="00103529"/>
    <w:rPr>
      <w:rFonts w:ascii="Courier New" w:hAnsi="Courier New"/>
    </w:rPr>
  </w:style>
  <w:style w:type="character" w:customStyle="1" w:styleId="MacroTextChar">
    <w:name w:val="Macro Text Char"/>
    <w:basedOn w:val="DefaultParagraphFont"/>
    <w:link w:val="MacroText"/>
    <w:semiHidden/>
    <w:rsid w:val="00103529"/>
    <w:rPr>
      <w:rFonts w:ascii="Courier New" w:hAnsi="Courier New" w:cs="Times New Roman"/>
      <w:sz w:val="20"/>
      <w:szCs w:val="20"/>
      <w:lang w:eastAsia="zh-CN"/>
    </w:rPr>
  </w:style>
  <w:style w:type="paragraph" w:styleId="MessageHeader">
    <w:name w:val="Message Header"/>
    <w:basedOn w:val="BodyText"/>
    <w:link w:val="MessageHeaderChar"/>
    <w:rsid w:val="00103529"/>
    <w:pPr>
      <w:keepLines/>
      <w:tabs>
        <w:tab w:val="left" w:pos="3600"/>
        <w:tab w:val="left" w:pos="4680"/>
      </w:tabs>
      <w:spacing w:after="240"/>
      <w:ind w:left="1080" w:right="2880" w:hanging="1080"/>
    </w:pPr>
    <w:rPr>
      <w:rFonts w:ascii="Arial" w:hAnsi="Arial"/>
    </w:rPr>
  </w:style>
  <w:style w:type="character" w:customStyle="1" w:styleId="MessageHeaderChar">
    <w:name w:val="Message Header Char"/>
    <w:basedOn w:val="DefaultParagraphFont"/>
    <w:link w:val="MessageHeader"/>
    <w:rsid w:val="00103529"/>
    <w:rPr>
      <w:rFonts w:ascii="Arial" w:hAnsi="Arial" w:cs="Times New Roman"/>
      <w:sz w:val="20"/>
      <w:szCs w:val="20"/>
      <w:lang w:eastAsia="zh-CN"/>
    </w:rPr>
  </w:style>
  <w:style w:type="paragraph" w:styleId="NoSpacing">
    <w:name w:val="No Spacing"/>
    <w:link w:val="NoSpacingChar"/>
    <w:uiPriority w:val="1"/>
    <w:qFormat/>
    <w:rsid w:val="009731BF"/>
    <w:pPr>
      <w:spacing w:after="0" w:line="240" w:lineRule="auto"/>
    </w:pPr>
    <w:rPr>
      <w:rFonts w:ascii="Calibri" w:hAnsi="Calibri" w:cs="Times New Roman"/>
      <w:sz w:val="22"/>
      <w:szCs w:val="22"/>
      <w:lang w:bidi="en-US"/>
    </w:rPr>
  </w:style>
  <w:style w:type="paragraph" w:styleId="NormalWeb">
    <w:name w:val="Normal (Web)"/>
    <w:basedOn w:val="Normal"/>
    <w:uiPriority w:val="99"/>
    <w:unhideWhenUsed/>
    <w:rsid w:val="00103529"/>
    <w:pPr>
      <w:adjustRightInd w:val="0"/>
      <w:spacing w:before="100" w:beforeAutospacing="1" w:after="100" w:afterAutospacing="1"/>
      <w:textAlignment w:val="baseline"/>
    </w:pPr>
    <w:rPr>
      <w:rFonts w:ascii="Times New Roman" w:eastAsia="Times New Roman" w:hAnsi="Times New Roman"/>
      <w:sz w:val="24"/>
      <w:szCs w:val="24"/>
    </w:rPr>
  </w:style>
  <w:style w:type="paragraph" w:customStyle="1" w:styleId="Paragraph1">
    <w:name w:val="Paragraph 1"/>
    <w:basedOn w:val="Normal"/>
    <w:link w:val="Paragraph1Char"/>
    <w:qFormat/>
    <w:rsid w:val="00103529"/>
    <w:pPr>
      <w:spacing w:after="180"/>
    </w:pPr>
  </w:style>
  <w:style w:type="character" w:customStyle="1" w:styleId="Paragraph1Char">
    <w:name w:val="Paragraph 1 Char"/>
    <w:basedOn w:val="DefaultParagraphFont"/>
    <w:link w:val="Paragraph1"/>
    <w:rsid w:val="00103529"/>
    <w:rPr>
      <w:rFonts w:ascii="Minion Pro" w:eastAsiaTheme="minorHAnsi" w:hAnsi="Minion Pro"/>
    </w:rPr>
  </w:style>
  <w:style w:type="paragraph" w:customStyle="1" w:styleId="Note">
    <w:name w:val="Note"/>
    <w:basedOn w:val="NoteHeading"/>
    <w:link w:val="NoteChar"/>
    <w:uiPriority w:val="99"/>
    <w:qFormat/>
    <w:rsid w:val="009731BF"/>
    <w:pPr>
      <w:spacing w:before="120" w:after="120"/>
    </w:pPr>
    <w:rPr>
      <w:b w:val="0"/>
      <w:lang w:eastAsia="zh-TW"/>
    </w:rPr>
  </w:style>
  <w:style w:type="paragraph" w:customStyle="1" w:styleId="Numbering1">
    <w:name w:val="Numbering 1"/>
    <w:basedOn w:val="Normal"/>
    <w:link w:val="Numbering1Char"/>
    <w:qFormat/>
    <w:rsid w:val="00103529"/>
    <w:pPr>
      <w:numPr>
        <w:numId w:val="8"/>
      </w:numPr>
      <w:spacing w:after="180"/>
    </w:pPr>
  </w:style>
  <w:style w:type="character" w:customStyle="1" w:styleId="Numbering1Char">
    <w:name w:val="Numbering 1 Char"/>
    <w:basedOn w:val="DefaultParagraphFont"/>
    <w:link w:val="Numbering1"/>
    <w:rsid w:val="00103529"/>
    <w:rPr>
      <w:rFonts w:ascii="Adobe Garamond Pro" w:hAnsi="Adobe Garamond Pro" w:cs="Times New Roman"/>
      <w:sz w:val="20"/>
      <w:szCs w:val="20"/>
    </w:rPr>
  </w:style>
  <w:style w:type="paragraph" w:customStyle="1" w:styleId="Numbering2">
    <w:name w:val="Numbering 2"/>
    <w:basedOn w:val="Normal"/>
    <w:link w:val="Numbering2Char"/>
    <w:qFormat/>
    <w:rsid w:val="00103529"/>
    <w:pPr>
      <w:numPr>
        <w:numId w:val="9"/>
      </w:numPr>
      <w:spacing w:after="180"/>
    </w:pPr>
  </w:style>
  <w:style w:type="character" w:customStyle="1" w:styleId="Numbering2Char">
    <w:name w:val="Numbering 2 Char"/>
    <w:basedOn w:val="DefaultParagraphFont"/>
    <w:link w:val="Numbering2"/>
    <w:rsid w:val="00103529"/>
    <w:rPr>
      <w:rFonts w:ascii="Adobe Garamond Pro" w:hAnsi="Adobe Garamond Pro" w:cs="Times New Roman"/>
      <w:sz w:val="20"/>
      <w:szCs w:val="20"/>
    </w:rPr>
  </w:style>
  <w:style w:type="paragraph" w:customStyle="1" w:styleId="Numbering3">
    <w:name w:val="Numbering 3"/>
    <w:basedOn w:val="Numbering1"/>
    <w:qFormat/>
    <w:rsid w:val="009D503A"/>
    <w:pPr>
      <w:ind w:left="936"/>
    </w:pPr>
  </w:style>
  <w:style w:type="paragraph" w:customStyle="1" w:styleId="outdent">
    <w:name w:val="outdent"/>
    <w:basedOn w:val="BodyText"/>
    <w:rsid w:val="00103529"/>
    <w:pPr>
      <w:ind w:hanging="1440"/>
    </w:pPr>
  </w:style>
  <w:style w:type="paragraph" w:customStyle="1" w:styleId="out4">
    <w:name w:val="out4"/>
    <w:basedOn w:val="outdent"/>
    <w:rsid w:val="00103529"/>
    <w:pPr>
      <w:spacing w:after="0"/>
    </w:pPr>
  </w:style>
  <w:style w:type="paragraph" w:customStyle="1" w:styleId="Pa4">
    <w:name w:val="Pa4"/>
    <w:basedOn w:val="Default"/>
    <w:next w:val="Default"/>
    <w:uiPriority w:val="99"/>
    <w:rsid w:val="00103529"/>
    <w:pPr>
      <w:widowControl/>
      <w:spacing w:line="221" w:lineRule="atLeast"/>
      <w:jc w:val="left"/>
      <w:textAlignment w:val="auto"/>
    </w:pPr>
    <w:rPr>
      <w:rFonts w:ascii="Myriad Pro Light" w:hAnsi="Myriad Pro Light" w:cstheme="minorBidi"/>
      <w:color w:val="auto"/>
    </w:rPr>
  </w:style>
  <w:style w:type="paragraph" w:customStyle="1" w:styleId="Pa5">
    <w:name w:val="Pa5"/>
    <w:basedOn w:val="Default"/>
    <w:next w:val="Default"/>
    <w:uiPriority w:val="99"/>
    <w:rsid w:val="00103529"/>
    <w:pPr>
      <w:widowControl/>
      <w:spacing w:line="201" w:lineRule="atLeast"/>
      <w:jc w:val="left"/>
      <w:textAlignment w:val="auto"/>
    </w:pPr>
    <w:rPr>
      <w:rFonts w:ascii="Myriad Pro Light" w:hAnsi="Myriad Pro Light" w:cstheme="minorBidi"/>
      <w:color w:val="auto"/>
    </w:rPr>
  </w:style>
  <w:style w:type="character" w:styleId="PageNumber">
    <w:name w:val="page number"/>
    <w:rsid w:val="00103529"/>
    <w:rPr>
      <w:b/>
    </w:rPr>
  </w:style>
  <w:style w:type="paragraph" w:customStyle="1" w:styleId="Paragraph2">
    <w:name w:val="Paragraph 2"/>
    <w:basedOn w:val="Normal"/>
    <w:link w:val="Paragraph2Char"/>
    <w:qFormat/>
    <w:rsid w:val="00103529"/>
    <w:pPr>
      <w:spacing w:after="180"/>
      <w:ind w:left="360"/>
    </w:pPr>
  </w:style>
  <w:style w:type="character" w:customStyle="1" w:styleId="Paragraph2Char">
    <w:name w:val="Paragraph 2 Char"/>
    <w:basedOn w:val="DefaultParagraphFont"/>
    <w:link w:val="Paragraph2"/>
    <w:rsid w:val="00103529"/>
    <w:rPr>
      <w:rFonts w:ascii="Minion Pro" w:eastAsiaTheme="minorHAnsi" w:hAnsi="Minion Pro"/>
    </w:rPr>
  </w:style>
  <w:style w:type="paragraph" w:customStyle="1" w:styleId="Paragraph3">
    <w:name w:val="Paragraph 3"/>
    <w:basedOn w:val="Normal"/>
    <w:link w:val="Paragraph3Char"/>
    <w:qFormat/>
    <w:rsid w:val="00103529"/>
    <w:pPr>
      <w:spacing w:after="180"/>
    </w:pPr>
  </w:style>
  <w:style w:type="character" w:customStyle="1" w:styleId="Paragraph3Char">
    <w:name w:val="Paragraph 3 Char"/>
    <w:basedOn w:val="DefaultParagraphFont"/>
    <w:link w:val="Paragraph3"/>
    <w:rsid w:val="00103529"/>
    <w:rPr>
      <w:rFonts w:ascii="Minion Pro" w:eastAsiaTheme="minorHAnsi" w:hAnsi="Minion Pro"/>
    </w:rPr>
  </w:style>
  <w:style w:type="paragraph" w:customStyle="1" w:styleId="ParagraphTextItalic">
    <w:name w:val="Paragraph TextItalic"/>
    <w:basedOn w:val="Normal"/>
    <w:rsid w:val="00103529"/>
    <w:pPr>
      <w:adjustRightInd w:val="0"/>
      <w:spacing w:after="0"/>
      <w:ind w:left="576"/>
      <w:textAlignment w:val="baseline"/>
    </w:pPr>
    <w:rPr>
      <w:rFonts w:ascii="Times New Roman" w:eastAsia="Times New Roman" w:hAnsi="Times New Roman"/>
      <w:b/>
      <w:i/>
      <w:lang w:eastAsia="zh-CN"/>
    </w:rPr>
  </w:style>
  <w:style w:type="paragraph" w:customStyle="1" w:styleId="ParagraphText">
    <w:name w:val="ParagraphText"/>
    <w:autoRedefine/>
    <w:uiPriority w:val="99"/>
    <w:rsid w:val="00103529"/>
    <w:pPr>
      <w:tabs>
        <w:tab w:val="left" w:pos="1170"/>
      </w:tabs>
      <w:spacing w:after="0" w:line="240" w:lineRule="auto"/>
      <w:ind w:left="576"/>
    </w:pPr>
    <w:rPr>
      <w:rFonts w:ascii="Times New Roman" w:hAnsi="Times New Roman" w:cs="Times New Roman"/>
      <w:noProof/>
      <w:sz w:val="20"/>
      <w:szCs w:val="20"/>
      <w:lang w:eastAsia="zh-CN"/>
    </w:rPr>
  </w:style>
  <w:style w:type="character" w:customStyle="1" w:styleId="ParagraphTextBold">
    <w:name w:val="ParagraphText Bold"/>
    <w:basedOn w:val="DefaultParagraphFont"/>
    <w:rsid w:val="00103529"/>
    <w:rPr>
      <w:rFonts w:ascii="Times New Roman" w:hAnsi="Times New Roman"/>
      <w:b/>
      <w:noProof w:val="0"/>
      <w:sz w:val="20"/>
      <w:lang w:val="en-US" w:eastAsia="zh-CN" w:bidi="ar-SA"/>
    </w:rPr>
  </w:style>
  <w:style w:type="character" w:customStyle="1" w:styleId="ParagraphTextChar1">
    <w:name w:val="ParagraphText Char1"/>
    <w:basedOn w:val="DefaultParagraphFont"/>
    <w:rsid w:val="00103529"/>
    <w:rPr>
      <w:noProof w:val="0"/>
      <w:lang w:val="en-US" w:eastAsia="zh-CN" w:bidi="ar-SA"/>
    </w:rPr>
  </w:style>
  <w:style w:type="paragraph" w:customStyle="1" w:styleId="PartLabel">
    <w:name w:val="Part Label"/>
    <w:basedOn w:val="HeadingBase"/>
    <w:next w:val="Normal"/>
    <w:rsid w:val="00103529"/>
    <w:pPr>
      <w:spacing w:before="600" w:after="160"/>
      <w:jc w:val="center"/>
    </w:pPr>
    <w:rPr>
      <w:b w:val="0"/>
      <w:sz w:val="24"/>
      <w:u w:val="single"/>
    </w:rPr>
  </w:style>
  <w:style w:type="paragraph" w:customStyle="1" w:styleId="PartSubtitle">
    <w:name w:val="Part Subtitle"/>
    <w:basedOn w:val="Normal"/>
    <w:next w:val="BodyText"/>
    <w:rsid w:val="00103529"/>
    <w:pPr>
      <w:keepNext/>
      <w:adjustRightInd w:val="0"/>
      <w:spacing w:before="360"/>
      <w:jc w:val="center"/>
      <w:textAlignment w:val="baseline"/>
    </w:pPr>
    <w:rPr>
      <w:rFonts w:ascii="Arial" w:eastAsia="Times New Roman" w:hAnsi="Arial"/>
      <w:i/>
      <w:kern w:val="28"/>
      <w:sz w:val="32"/>
      <w:lang w:eastAsia="zh-CN"/>
    </w:rPr>
  </w:style>
  <w:style w:type="paragraph" w:customStyle="1" w:styleId="PartTitle">
    <w:name w:val="Part Title"/>
    <w:basedOn w:val="HeadingBase"/>
    <w:next w:val="PartSubtitle"/>
    <w:rsid w:val="00103529"/>
    <w:pPr>
      <w:spacing w:before="600"/>
      <w:jc w:val="center"/>
    </w:pPr>
  </w:style>
  <w:style w:type="paragraph" w:customStyle="1" w:styleId="PartNumber">
    <w:name w:val="PartNumber"/>
    <w:autoRedefine/>
    <w:rsid w:val="00103529"/>
    <w:pPr>
      <w:widowControl w:val="0"/>
      <w:adjustRightInd w:val="0"/>
      <w:spacing w:after="0" w:line="240" w:lineRule="auto"/>
      <w:jc w:val="right"/>
      <w:textAlignment w:val="baseline"/>
    </w:pPr>
    <w:rPr>
      <w:rFonts w:ascii="Times New Roman" w:hAnsi="Times New Roman" w:cs="Times New Roman"/>
      <w:sz w:val="16"/>
      <w:szCs w:val="20"/>
      <w:lang w:eastAsia="zh-CN"/>
    </w:rPr>
  </w:style>
  <w:style w:type="paragraph" w:customStyle="1" w:styleId="Picture">
    <w:name w:val="Picture"/>
    <w:basedOn w:val="BodyText"/>
    <w:next w:val="Caption"/>
    <w:rsid w:val="00103529"/>
    <w:pPr>
      <w:keepNext/>
    </w:pPr>
  </w:style>
  <w:style w:type="character" w:styleId="PlaceholderText">
    <w:name w:val="Placeholder Text"/>
    <w:basedOn w:val="DefaultParagraphFont"/>
    <w:uiPriority w:val="99"/>
    <w:semiHidden/>
    <w:rsid w:val="00103529"/>
    <w:rPr>
      <w:color w:val="808080"/>
    </w:rPr>
  </w:style>
  <w:style w:type="paragraph" w:styleId="PlainText">
    <w:name w:val="Plain Text"/>
    <w:basedOn w:val="Normal"/>
    <w:link w:val="PlainTextChar"/>
    <w:uiPriority w:val="99"/>
    <w:semiHidden/>
    <w:unhideWhenUsed/>
    <w:rsid w:val="00103529"/>
    <w:pPr>
      <w:adjustRightInd w:val="0"/>
      <w:spacing w:after="0"/>
      <w:textAlignment w:val="baseline"/>
    </w:pPr>
    <w:rPr>
      <w:rFonts w:ascii="Consolas" w:hAnsi="Consolas"/>
    </w:rPr>
  </w:style>
  <w:style w:type="character" w:customStyle="1" w:styleId="PlainTextChar">
    <w:name w:val="Plain Text Char"/>
    <w:basedOn w:val="DefaultParagraphFont"/>
    <w:link w:val="PlainText"/>
    <w:uiPriority w:val="99"/>
    <w:semiHidden/>
    <w:rsid w:val="00103529"/>
    <w:rPr>
      <w:rFonts w:ascii="Consolas" w:eastAsiaTheme="minorHAnsi" w:hAnsi="Consolas"/>
      <w:sz w:val="21"/>
      <w:szCs w:val="21"/>
    </w:rPr>
  </w:style>
  <w:style w:type="paragraph" w:customStyle="1" w:styleId="preface">
    <w:name w:val="preface"/>
    <w:basedOn w:val="Heading4"/>
    <w:next w:val="Normal"/>
    <w:link w:val="prefaceChar"/>
    <w:autoRedefine/>
    <w:rsid w:val="00103529"/>
    <w:pPr>
      <w:pBdr>
        <w:bottom w:val="single" w:sz="18" w:space="1" w:color="auto"/>
      </w:pBdr>
      <w:spacing w:before="240"/>
    </w:pPr>
    <w:rPr>
      <w:rFonts w:ascii="Minion Pro" w:hAnsi="Minion Pro"/>
      <w:bCs w:val="0"/>
      <w:szCs w:val="20"/>
      <w:lang w:eastAsia="zh-CN"/>
    </w:rPr>
  </w:style>
  <w:style w:type="character" w:customStyle="1" w:styleId="prefaceChar">
    <w:name w:val="preface Char"/>
    <w:basedOn w:val="Heading4Char"/>
    <w:link w:val="preface"/>
    <w:rsid w:val="00103529"/>
    <w:rPr>
      <w:rFonts w:ascii="Minion Pro" w:hAnsi="Minion Pro" w:cs="Times New Roman"/>
      <w:bCs w:val="0"/>
      <w:iCs/>
      <w:kern w:val="32"/>
      <w:sz w:val="22"/>
      <w:szCs w:val="20"/>
      <w:lang w:eastAsia="zh-CN"/>
    </w:rPr>
  </w:style>
  <w:style w:type="paragraph" w:customStyle="1" w:styleId="PrefaceIndex">
    <w:name w:val="Preface_Index"/>
    <w:basedOn w:val="Normal"/>
    <w:next w:val="Normal"/>
    <w:rsid w:val="00103529"/>
    <w:pPr>
      <w:adjustRightInd w:val="0"/>
      <w:spacing w:after="0"/>
      <w:textAlignment w:val="baseline"/>
      <w:outlineLvl w:val="0"/>
    </w:pPr>
    <w:rPr>
      <w:rFonts w:ascii="Arial" w:eastAsia="Times New Roman" w:hAnsi="Arial"/>
      <w:b/>
      <w:sz w:val="40"/>
      <w:lang w:eastAsia="zh-CN"/>
    </w:rPr>
  </w:style>
  <w:style w:type="paragraph" w:customStyle="1" w:styleId="preface1">
    <w:name w:val="preface1"/>
    <w:basedOn w:val="Heading4"/>
    <w:next w:val="Normal"/>
    <w:rsid w:val="00103529"/>
    <w:pPr>
      <w:pBdr>
        <w:bottom w:val="single" w:sz="18" w:space="1" w:color="auto"/>
      </w:pBdr>
      <w:adjustRightInd w:val="0"/>
      <w:spacing w:before="240"/>
      <w:textAlignment w:val="baseline"/>
    </w:pPr>
    <w:rPr>
      <w:rFonts w:ascii="Times New Roman" w:eastAsia="Times New Roman" w:hAnsi="Times New Roman"/>
      <w:bCs w:val="0"/>
      <w:sz w:val="28"/>
      <w:szCs w:val="20"/>
      <w:lang w:eastAsia="zh-CN"/>
    </w:rPr>
  </w:style>
  <w:style w:type="paragraph" w:styleId="Quote">
    <w:name w:val="Quote"/>
    <w:basedOn w:val="Normal"/>
    <w:next w:val="Normal"/>
    <w:link w:val="QuoteChar"/>
    <w:uiPriority w:val="29"/>
    <w:qFormat/>
    <w:rsid w:val="000710B4"/>
    <w:pPr>
      <w:spacing w:before="160"/>
      <w:ind w:right="720"/>
      <w:jc w:val="center"/>
    </w:pPr>
    <w:rPr>
      <w:i/>
      <w:iCs/>
      <w:color w:val="262626" w:themeColor="text1" w:themeTint="D9"/>
    </w:rPr>
  </w:style>
  <w:style w:type="character" w:customStyle="1" w:styleId="QuoteChar">
    <w:name w:val="Quote Char"/>
    <w:basedOn w:val="DefaultParagraphFont"/>
    <w:link w:val="Quote"/>
    <w:uiPriority w:val="29"/>
    <w:rsid w:val="000710B4"/>
    <w:rPr>
      <w:i/>
      <w:iCs/>
      <w:color w:val="262626" w:themeColor="text1" w:themeTint="D9"/>
    </w:rPr>
  </w:style>
  <w:style w:type="paragraph" w:customStyle="1" w:styleId="Section1headings">
    <w:name w:val="Section 1 headings"/>
    <w:basedOn w:val="preface"/>
    <w:link w:val="Section1headingsChar"/>
    <w:rsid w:val="00103529"/>
  </w:style>
  <w:style w:type="character" w:customStyle="1" w:styleId="Section1headingsChar">
    <w:name w:val="Section 1 headings Char"/>
    <w:basedOn w:val="prefaceChar"/>
    <w:link w:val="Section1headings"/>
    <w:rsid w:val="00103529"/>
    <w:rPr>
      <w:rFonts w:ascii="Minion Pro" w:hAnsi="Minion Pro" w:cs="Times New Roman"/>
      <w:bCs w:val="0"/>
      <w:iCs/>
      <w:kern w:val="32"/>
      <w:sz w:val="22"/>
      <w:szCs w:val="20"/>
      <w:lang w:eastAsia="zh-CN"/>
    </w:rPr>
  </w:style>
  <w:style w:type="paragraph" w:customStyle="1" w:styleId="SectionHeading">
    <w:name w:val="Section Heading"/>
    <w:basedOn w:val="HeadingBase"/>
    <w:rsid w:val="00103529"/>
    <w:pPr>
      <w:spacing w:before="120" w:after="160"/>
    </w:pPr>
    <w:rPr>
      <w:sz w:val="28"/>
    </w:rPr>
  </w:style>
  <w:style w:type="paragraph" w:customStyle="1" w:styleId="SectionLabel">
    <w:name w:val="Section Label"/>
    <w:basedOn w:val="HeadingBase"/>
    <w:next w:val="BodyText"/>
    <w:rsid w:val="00103529"/>
    <w:pPr>
      <w:keepLines/>
      <w:spacing w:after="360"/>
      <w:jc w:val="center"/>
    </w:pPr>
  </w:style>
  <w:style w:type="character" w:styleId="Strong">
    <w:name w:val="Strong"/>
    <w:basedOn w:val="DefaultParagraphFont"/>
    <w:uiPriority w:val="22"/>
    <w:qFormat/>
    <w:rsid w:val="000710B4"/>
    <w:rPr>
      <w:b/>
      <w:bCs/>
    </w:rPr>
  </w:style>
  <w:style w:type="paragraph" w:styleId="Title">
    <w:name w:val="Title"/>
    <w:basedOn w:val="Normal"/>
    <w:next w:val="Normal"/>
    <w:link w:val="TitleChar"/>
    <w:uiPriority w:val="10"/>
    <w:qFormat/>
    <w:rsid w:val="000710B4"/>
    <w:pPr>
      <w:spacing w:after="0"/>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0710B4"/>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0710B4"/>
    <w:pPr>
      <w:numPr>
        <w:ilvl w:val="1"/>
      </w:numPr>
      <w:ind w:left="72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0710B4"/>
    <w:rPr>
      <w:rFonts w:asciiTheme="majorHAnsi" w:eastAsiaTheme="majorEastAsia" w:hAnsiTheme="majorHAnsi" w:cstheme="majorBidi"/>
      <w:sz w:val="30"/>
      <w:szCs w:val="30"/>
    </w:rPr>
  </w:style>
  <w:style w:type="paragraph" w:customStyle="1" w:styleId="SubtitleCover">
    <w:name w:val="Subtitle Cover"/>
    <w:basedOn w:val="Normal"/>
    <w:next w:val="BodyText"/>
    <w:rsid w:val="00103529"/>
    <w:pPr>
      <w:keepNext/>
      <w:adjustRightInd w:val="0"/>
      <w:spacing w:before="240" w:after="160"/>
      <w:jc w:val="center"/>
      <w:textAlignment w:val="baseline"/>
    </w:pPr>
    <w:rPr>
      <w:rFonts w:ascii="Arial" w:eastAsia="Times New Roman" w:hAnsi="Arial"/>
      <w:i/>
      <w:kern w:val="28"/>
      <w:sz w:val="36"/>
      <w:lang w:eastAsia="zh-CN"/>
    </w:rPr>
  </w:style>
  <w:style w:type="character" w:customStyle="1" w:styleId="Superscript">
    <w:name w:val="Superscript"/>
    <w:rsid w:val="00103529"/>
    <w:rPr>
      <w:position w:val="0"/>
      <w:vertAlign w:val="superscript"/>
    </w:rPr>
  </w:style>
  <w:style w:type="paragraph" w:customStyle="1" w:styleId="supnorm">
    <w:name w:val="supnorm"/>
    <w:basedOn w:val="Normal"/>
    <w:rsid w:val="00103529"/>
    <w:pPr>
      <w:adjustRightInd w:val="0"/>
      <w:textAlignment w:val="baseline"/>
    </w:pPr>
    <w:rPr>
      <w:rFonts w:ascii="Times New Roman" w:eastAsia="Times New Roman" w:hAnsi="Times New Roman"/>
      <w:lang w:eastAsia="zh-CN"/>
    </w:rPr>
  </w:style>
  <w:style w:type="paragraph" w:customStyle="1" w:styleId="tabcom">
    <w:name w:val="tabcom"/>
    <w:basedOn w:val="Normal"/>
    <w:rsid w:val="00103529"/>
    <w:pPr>
      <w:adjustRightInd w:val="0"/>
      <w:spacing w:after="0"/>
      <w:textAlignment w:val="baseline"/>
    </w:pPr>
    <w:rPr>
      <w:rFonts w:ascii="Courier New" w:eastAsia="Times New Roman" w:hAnsi="Courier New"/>
      <w:sz w:val="16"/>
      <w:lang w:eastAsia="zh-CN"/>
    </w:rPr>
  </w:style>
  <w:style w:type="table" w:styleId="TableGrid">
    <w:name w:val="Table Grid"/>
    <w:aliases w:val="Table"/>
    <w:basedOn w:val="TableNormal"/>
    <w:uiPriority w:val="59"/>
    <w:rsid w:val="00103529"/>
    <w:pPr>
      <w:spacing w:after="0" w:line="240" w:lineRule="auto"/>
    </w:pPr>
    <w:rPr>
      <w:rFonts w:ascii="Minion Pro" w:hAnsi="Minion Pro"/>
      <w:sz w:val="24"/>
      <w:lang w:bidi="en-US"/>
    </w:rPr>
    <w:tblPr>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pPr>
        <w:jc w:val="center"/>
      </w:pPr>
      <w:rPr>
        <w:rFonts w:ascii="Monotype Corsiva" w:hAnsi="Monotype Corsiva"/>
        <w:b/>
        <w:sz w:val="24"/>
      </w:rPr>
      <w:tblPr/>
      <w:tcPr>
        <w:shd w:val="clear" w:color="auto" w:fill="A6A6A6" w:themeFill="background1" w:themeFillShade="A6"/>
      </w:tcPr>
    </w:tblStylePr>
  </w:style>
  <w:style w:type="paragraph" w:customStyle="1" w:styleId="Tablename0">
    <w:name w:val="Table name"/>
    <w:basedOn w:val="FigureName"/>
    <w:link w:val="TablenameChar0"/>
    <w:rsid w:val="00103529"/>
    <w:pPr>
      <w:ind w:left="720" w:firstLine="720"/>
      <w:jc w:val="both"/>
    </w:pPr>
  </w:style>
  <w:style w:type="character" w:customStyle="1" w:styleId="TablenameChar0">
    <w:name w:val="Table name Char"/>
    <w:basedOn w:val="FigureNameChar"/>
    <w:link w:val="Tablename0"/>
    <w:rsid w:val="00103529"/>
    <w:rPr>
      <w:rFonts w:ascii="Minion Pro" w:eastAsiaTheme="minorHAnsi" w:hAnsi="Minion Pro" w:cs="Times New Roman"/>
      <w:b/>
      <w:bCs/>
      <w:sz w:val="20"/>
      <w:szCs w:val="24"/>
    </w:rPr>
  </w:style>
  <w:style w:type="paragraph" w:styleId="TableofAuthorities">
    <w:name w:val="table of authorities"/>
    <w:basedOn w:val="Normal"/>
    <w:semiHidden/>
    <w:rsid w:val="00103529"/>
    <w:pPr>
      <w:tabs>
        <w:tab w:val="right" w:leader="dot" w:pos="8640"/>
      </w:tabs>
      <w:adjustRightInd w:val="0"/>
      <w:spacing w:after="0"/>
      <w:ind w:left="360" w:hanging="360"/>
      <w:textAlignment w:val="baseline"/>
    </w:pPr>
    <w:rPr>
      <w:rFonts w:ascii="Times New Roman" w:eastAsia="Times New Roman" w:hAnsi="Times New Roman"/>
      <w:lang w:eastAsia="zh-CN"/>
    </w:rPr>
  </w:style>
  <w:style w:type="paragraph" w:styleId="TableofFigures">
    <w:name w:val="table of figures"/>
    <w:basedOn w:val="Normal"/>
    <w:semiHidden/>
    <w:rsid w:val="00103529"/>
    <w:pPr>
      <w:tabs>
        <w:tab w:val="right" w:leader="dot" w:pos="8640"/>
      </w:tabs>
      <w:adjustRightInd w:val="0"/>
      <w:spacing w:after="0"/>
      <w:ind w:hanging="720"/>
      <w:textAlignment w:val="baseline"/>
    </w:pPr>
    <w:rPr>
      <w:rFonts w:ascii="Times New Roman" w:eastAsia="Times New Roman" w:hAnsi="Times New Roman"/>
      <w:lang w:eastAsia="zh-CN"/>
    </w:rPr>
  </w:style>
  <w:style w:type="paragraph" w:customStyle="1" w:styleId="TableText">
    <w:name w:val="Table Text"/>
    <w:basedOn w:val="Normal"/>
    <w:rsid w:val="009731BF"/>
    <w:pPr>
      <w:ind w:left="0"/>
    </w:pPr>
  </w:style>
  <w:style w:type="table" w:customStyle="1" w:styleId="TableStyle">
    <w:name w:val="TableStyle"/>
    <w:basedOn w:val="TableGrid"/>
    <w:rsid w:val="00103529"/>
    <w:rPr>
      <w:rFonts w:eastAsia="Calibri" w:cs="Times New Roman"/>
      <w:sz w:val="22"/>
      <w:lang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tblStylePr w:type="firstRow">
      <w:pPr>
        <w:wordWrap/>
        <w:ind w:leftChars="0" w:left="576"/>
        <w:jc w:val="center"/>
      </w:pPr>
      <w:rPr>
        <w:rFonts w:ascii="Times New Roman" w:hAnsi="Times New Roman"/>
        <w:b/>
        <w:sz w:val="20"/>
      </w:rPr>
      <w:tblPr/>
      <w:tcPr>
        <w:shd w:val="clear" w:color="auto" w:fill="A6A6A6" w:themeFill="background1" w:themeFillShade="A6"/>
      </w:tcPr>
    </w:tblStylePr>
  </w:style>
  <w:style w:type="paragraph" w:customStyle="1" w:styleId="TableText1">
    <w:name w:val="TableText1"/>
    <w:autoRedefine/>
    <w:rsid w:val="00103529"/>
    <w:pPr>
      <w:widowControl w:val="0"/>
      <w:adjustRightInd w:val="0"/>
      <w:spacing w:after="0" w:line="240" w:lineRule="auto"/>
      <w:jc w:val="both"/>
      <w:textAlignment w:val="baseline"/>
    </w:pPr>
    <w:rPr>
      <w:rFonts w:ascii="Times New Roman" w:hAnsi="Times New Roman" w:cs="Times New Roman"/>
      <w:b/>
      <w:sz w:val="18"/>
      <w:szCs w:val="20"/>
      <w:lang w:eastAsia="zh-CN"/>
    </w:rPr>
  </w:style>
  <w:style w:type="character" w:customStyle="1" w:styleId="TableText1Char">
    <w:name w:val="TableText1 Char"/>
    <w:basedOn w:val="DefaultParagraphFont"/>
    <w:rsid w:val="00103529"/>
    <w:rPr>
      <w:b/>
      <w:noProof w:val="0"/>
      <w:sz w:val="18"/>
      <w:lang w:val="en-US" w:eastAsia="zh-CN" w:bidi="ar-SA"/>
    </w:rPr>
  </w:style>
  <w:style w:type="paragraph" w:customStyle="1" w:styleId="TableText2">
    <w:name w:val="TableText2"/>
    <w:autoRedefine/>
    <w:rsid w:val="00103529"/>
    <w:pPr>
      <w:widowControl w:val="0"/>
      <w:adjustRightInd w:val="0"/>
      <w:spacing w:after="0" w:line="240" w:lineRule="auto"/>
      <w:textAlignment w:val="baseline"/>
    </w:pPr>
    <w:rPr>
      <w:rFonts w:ascii="Times New Roman" w:hAnsi="Times New Roman" w:cs="Times New Roman"/>
      <w:sz w:val="20"/>
      <w:szCs w:val="20"/>
      <w:lang w:eastAsia="zh-CN"/>
    </w:rPr>
  </w:style>
  <w:style w:type="paragraph" w:customStyle="1" w:styleId="tabtxt2">
    <w:name w:val="tabtxt2"/>
    <w:basedOn w:val="TableText"/>
    <w:rsid w:val="00103529"/>
    <w:pPr>
      <w:adjustRightInd w:val="0"/>
      <w:textAlignment w:val="baseline"/>
    </w:pPr>
    <w:rPr>
      <w:b/>
      <w:sz w:val="16"/>
    </w:rPr>
  </w:style>
  <w:style w:type="paragraph" w:customStyle="1" w:styleId="TitleCover">
    <w:name w:val="Title Cover"/>
    <w:basedOn w:val="HeadingBase"/>
    <w:next w:val="SubtitleCover"/>
    <w:rsid w:val="00103529"/>
    <w:pPr>
      <w:spacing w:before="720" w:after="160"/>
      <w:jc w:val="center"/>
    </w:pPr>
    <w:rPr>
      <w:sz w:val="48"/>
    </w:rPr>
  </w:style>
  <w:style w:type="paragraph" w:styleId="TOAHeading">
    <w:name w:val="toa heading"/>
    <w:basedOn w:val="SectionHeading"/>
    <w:next w:val="TableofAuthorities"/>
    <w:semiHidden/>
    <w:rsid w:val="00103529"/>
  </w:style>
  <w:style w:type="paragraph" w:styleId="TOC1">
    <w:name w:val="toc 1"/>
    <w:basedOn w:val="Normal"/>
    <w:next w:val="Normal"/>
    <w:autoRedefine/>
    <w:uiPriority w:val="39"/>
    <w:unhideWhenUsed/>
    <w:qFormat/>
    <w:rsid w:val="00902866"/>
    <w:pPr>
      <w:tabs>
        <w:tab w:val="right" w:leader="dot" w:pos="9350"/>
      </w:tabs>
      <w:spacing w:after="100"/>
      <w:ind w:left="57"/>
    </w:pPr>
    <w:rPr>
      <w:b/>
      <w:bCs/>
      <w:noProof/>
      <w:sz w:val="22"/>
      <w:szCs w:val="22"/>
    </w:rPr>
  </w:style>
  <w:style w:type="paragraph" w:styleId="TOC2">
    <w:name w:val="toc 2"/>
    <w:basedOn w:val="Normal"/>
    <w:next w:val="Normal"/>
    <w:autoRedefine/>
    <w:uiPriority w:val="39"/>
    <w:unhideWhenUsed/>
    <w:qFormat/>
    <w:rsid w:val="00A56194"/>
    <w:pPr>
      <w:spacing w:after="100"/>
      <w:ind w:left="567"/>
    </w:pPr>
  </w:style>
  <w:style w:type="paragraph" w:styleId="TOC3">
    <w:name w:val="toc 3"/>
    <w:basedOn w:val="Normal"/>
    <w:next w:val="Normal"/>
    <w:autoRedefine/>
    <w:uiPriority w:val="39"/>
    <w:unhideWhenUsed/>
    <w:qFormat/>
    <w:rsid w:val="00A56194"/>
    <w:pPr>
      <w:spacing w:after="100"/>
      <w:ind w:left="1134"/>
    </w:pPr>
  </w:style>
  <w:style w:type="paragraph" w:styleId="TOC4">
    <w:name w:val="toc 4"/>
    <w:basedOn w:val="Normal"/>
    <w:next w:val="Normal"/>
    <w:autoRedefine/>
    <w:uiPriority w:val="39"/>
    <w:unhideWhenUsed/>
    <w:rsid w:val="00103529"/>
    <w:pPr>
      <w:spacing w:after="100"/>
      <w:ind w:left="660"/>
    </w:pPr>
  </w:style>
  <w:style w:type="paragraph" w:styleId="TOC5">
    <w:name w:val="toc 5"/>
    <w:basedOn w:val="Normal"/>
    <w:semiHidden/>
    <w:rsid w:val="00103529"/>
    <w:pPr>
      <w:tabs>
        <w:tab w:val="right" w:leader="dot" w:pos="8640"/>
      </w:tabs>
      <w:adjustRightInd w:val="0"/>
      <w:spacing w:after="0"/>
      <w:ind w:left="1440"/>
      <w:textAlignment w:val="baseline"/>
    </w:pPr>
    <w:rPr>
      <w:rFonts w:ascii="Times New Roman" w:eastAsia="Times New Roman" w:hAnsi="Times New Roman"/>
      <w:lang w:eastAsia="zh-CN"/>
    </w:rPr>
  </w:style>
  <w:style w:type="paragraph" w:styleId="TOC6">
    <w:name w:val="toc 6"/>
    <w:basedOn w:val="Normal"/>
    <w:semiHidden/>
    <w:rsid w:val="00103529"/>
    <w:pPr>
      <w:tabs>
        <w:tab w:val="right" w:leader="dot" w:pos="8640"/>
      </w:tabs>
      <w:adjustRightInd w:val="0"/>
      <w:spacing w:after="0"/>
      <w:ind w:left="1800"/>
      <w:textAlignment w:val="baseline"/>
    </w:pPr>
    <w:rPr>
      <w:rFonts w:ascii="Times New Roman" w:eastAsia="Times New Roman" w:hAnsi="Times New Roman"/>
      <w:lang w:eastAsia="zh-CN"/>
    </w:rPr>
  </w:style>
  <w:style w:type="paragraph" w:styleId="TOC7">
    <w:name w:val="toc 7"/>
    <w:basedOn w:val="Normal"/>
    <w:semiHidden/>
    <w:rsid w:val="00103529"/>
    <w:pPr>
      <w:tabs>
        <w:tab w:val="right" w:leader="dot" w:pos="8640"/>
      </w:tabs>
      <w:adjustRightInd w:val="0"/>
      <w:spacing w:after="0"/>
      <w:ind w:left="2160"/>
      <w:textAlignment w:val="baseline"/>
    </w:pPr>
    <w:rPr>
      <w:rFonts w:ascii="Times New Roman" w:eastAsia="Times New Roman" w:hAnsi="Times New Roman"/>
      <w:lang w:eastAsia="zh-CN"/>
    </w:rPr>
  </w:style>
  <w:style w:type="paragraph" w:styleId="TOC8">
    <w:name w:val="toc 8"/>
    <w:basedOn w:val="Normal"/>
    <w:semiHidden/>
    <w:rsid w:val="00103529"/>
    <w:pPr>
      <w:tabs>
        <w:tab w:val="right" w:leader="dot" w:pos="8640"/>
      </w:tabs>
      <w:adjustRightInd w:val="0"/>
      <w:spacing w:after="0"/>
      <w:ind w:left="2520"/>
      <w:textAlignment w:val="baseline"/>
    </w:pPr>
    <w:rPr>
      <w:rFonts w:ascii="Times New Roman" w:eastAsia="Times New Roman" w:hAnsi="Times New Roman"/>
      <w:lang w:eastAsia="zh-CN"/>
    </w:rPr>
  </w:style>
  <w:style w:type="paragraph" w:styleId="TOC9">
    <w:name w:val="toc 9"/>
    <w:basedOn w:val="Normal"/>
    <w:semiHidden/>
    <w:rsid w:val="00103529"/>
    <w:pPr>
      <w:tabs>
        <w:tab w:val="right" w:leader="dot" w:pos="8640"/>
      </w:tabs>
      <w:adjustRightInd w:val="0"/>
      <w:spacing w:after="0"/>
      <w:ind w:left="2880"/>
      <w:textAlignment w:val="baseline"/>
    </w:pPr>
    <w:rPr>
      <w:rFonts w:ascii="Times New Roman" w:eastAsia="Times New Roman" w:hAnsi="Times New Roman"/>
      <w:lang w:eastAsia="zh-CN"/>
    </w:rPr>
  </w:style>
  <w:style w:type="paragraph" w:customStyle="1" w:styleId="TOCBase">
    <w:name w:val="TOC Base"/>
    <w:basedOn w:val="Normal"/>
    <w:rsid w:val="00103529"/>
    <w:pPr>
      <w:tabs>
        <w:tab w:val="right" w:leader="dot" w:pos="8640"/>
      </w:tabs>
      <w:adjustRightInd w:val="0"/>
      <w:spacing w:after="0"/>
      <w:textAlignment w:val="baseline"/>
    </w:pPr>
    <w:rPr>
      <w:rFonts w:ascii="Times New Roman" w:eastAsia="Times New Roman" w:hAnsi="Times New Roman"/>
      <w:lang w:eastAsia="zh-CN"/>
    </w:rPr>
  </w:style>
  <w:style w:type="paragraph" w:styleId="TOCHeading">
    <w:name w:val="TOC Heading"/>
    <w:basedOn w:val="Heading1"/>
    <w:next w:val="Normal"/>
    <w:uiPriority w:val="39"/>
    <w:unhideWhenUsed/>
    <w:qFormat/>
    <w:rsid w:val="009731BF"/>
    <w:pPr>
      <w:keepLines/>
      <w:numPr>
        <w:numId w:val="0"/>
      </w:numPr>
      <w:spacing w:after="0" w:line="276" w:lineRule="auto"/>
      <w:outlineLvl w:val="9"/>
    </w:pPr>
    <w:rPr>
      <w:rFonts w:ascii="Cambria" w:eastAsia="MS Gothic" w:hAnsi="Cambria" w:cs="Times New Roman"/>
      <w:color w:val="365F91"/>
      <w:kern w:val="0"/>
      <w:sz w:val="28"/>
      <w:szCs w:val="28"/>
      <w:lang w:eastAsia="ja-JP"/>
    </w:rPr>
  </w:style>
  <w:style w:type="paragraph" w:customStyle="1" w:styleId="UserGuide">
    <w:name w:val="User Guide"/>
    <w:basedOn w:val="Normal"/>
    <w:link w:val="UserGuideChar"/>
    <w:rsid w:val="00103529"/>
    <w:rPr>
      <w:color w:val="C00000"/>
      <w:sz w:val="60"/>
      <w:szCs w:val="60"/>
    </w:rPr>
  </w:style>
  <w:style w:type="character" w:customStyle="1" w:styleId="UserGuideChar">
    <w:name w:val="User Guide Char"/>
    <w:basedOn w:val="DefaultParagraphFont"/>
    <w:link w:val="UserGuide"/>
    <w:rsid w:val="00103529"/>
    <w:rPr>
      <w:rFonts w:ascii="Minion Pro" w:eastAsiaTheme="minorHAnsi" w:hAnsi="Minion Pro"/>
      <w:color w:val="C00000"/>
      <w:sz w:val="60"/>
      <w:szCs w:val="60"/>
    </w:rPr>
  </w:style>
  <w:style w:type="paragraph" w:customStyle="1" w:styleId="numbered">
    <w:name w:val="numbered"/>
    <w:basedOn w:val="Normal"/>
    <w:rsid w:val="00063FD0"/>
    <w:pPr>
      <w:spacing w:before="100" w:after="100"/>
    </w:pPr>
    <w:rPr>
      <w:rFonts w:ascii="Verdana" w:eastAsia="Times New Roman" w:hAnsi="Verdana"/>
    </w:rPr>
  </w:style>
  <w:style w:type="paragraph" w:customStyle="1" w:styleId="note0">
    <w:name w:val="note"/>
    <w:basedOn w:val="Normal"/>
    <w:rsid w:val="00350229"/>
    <w:pPr>
      <w:spacing w:after="0"/>
    </w:pPr>
    <w:rPr>
      <w:rFonts w:ascii="Verdana" w:eastAsia="Times New Roman" w:hAnsi="Verdana"/>
    </w:rPr>
  </w:style>
  <w:style w:type="paragraph" w:customStyle="1" w:styleId="default0">
    <w:name w:val="default"/>
    <w:basedOn w:val="Normal"/>
    <w:rsid w:val="00EE52E1"/>
    <w:pPr>
      <w:spacing w:before="100" w:after="100"/>
    </w:pPr>
    <w:rPr>
      <w:rFonts w:ascii="Verdana" w:eastAsia="Times New Roman" w:hAnsi="Verdana"/>
    </w:rPr>
  </w:style>
  <w:style w:type="character" w:styleId="HTMLCode">
    <w:name w:val="HTML Code"/>
    <w:uiPriority w:val="99"/>
    <w:semiHidden/>
    <w:unhideWhenUsed/>
    <w:rsid w:val="00393962"/>
    <w:rPr>
      <w:rFonts w:ascii="Courier New" w:eastAsia="Times New Roman" w:hAnsi="Courier New" w:cs="Courier New"/>
      <w:sz w:val="20"/>
      <w:szCs w:val="20"/>
    </w:rPr>
  </w:style>
  <w:style w:type="character" w:styleId="IntenseEmphasis">
    <w:name w:val="Intense Emphasis"/>
    <w:basedOn w:val="DefaultParagraphFont"/>
    <w:uiPriority w:val="21"/>
    <w:qFormat/>
    <w:rsid w:val="000710B4"/>
    <w:rPr>
      <w:b/>
      <w:bCs/>
      <w:i/>
      <w:iCs/>
    </w:rPr>
  </w:style>
  <w:style w:type="paragraph" w:styleId="IntenseQuote">
    <w:name w:val="Intense Quote"/>
    <w:basedOn w:val="Normal"/>
    <w:next w:val="Normal"/>
    <w:link w:val="IntenseQuoteChar"/>
    <w:uiPriority w:val="30"/>
    <w:qFormat/>
    <w:rsid w:val="000710B4"/>
    <w:pPr>
      <w:spacing w:before="160" w:after="160" w:line="264" w:lineRule="auto"/>
      <w:ind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0710B4"/>
    <w:rPr>
      <w:rFonts w:asciiTheme="majorHAnsi" w:eastAsiaTheme="majorEastAsia" w:hAnsiTheme="majorHAnsi" w:cstheme="majorBidi"/>
      <w:i/>
      <w:iCs/>
      <w:color w:val="F79646" w:themeColor="accent6"/>
      <w:sz w:val="32"/>
      <w:szCs w:val="32"/>
    </w:rPr>
  </w:style>
  <w:style w:type="character" w:styleId="IntenseReference">
    <w:name w:val="Intense Reference"/>
    <w:basedOn w:val="DefaultParagraphFont"/>
    <w:uiPriority w:val="32"/>
    <w:qFormat/>
    <w:rsid w:val="000710B4"/>
    <w:rPr>
      <w:b/>
      <w:bCs/>
      <w:smallCaps/>
      <w:color w:val="F79646" w:themeColor="accent6"/>
    </w:rPr>
  </w:style>
  <w:style w:type="paragraph" w:customStyle="1" w:styleId="FooterStyle">
    <w:name w:val="Footer Style"/>
    <w:basedOn w:val="Footer"/>
    <w:rsid w:val="008C5180"/>
    <w:pPr>
      <w:tabs>
        <w:tab w:val="clear" w:pos="4680"/>
        <w:tab w:val="clear" w:pos="9360"/>
        <w:tab w:val="center" w:pos="4320"/>
        <w:tab w:val="right" w:pos="8640"/>
      </w:tabs>
      <w:jc w:val="right"/>
    </w:pPr>
    <w:rPr>
      <w:rFonts w:ascii="Arial" w:eastAsia="Times New Roman" w:hAnsi="Arial" w:cs="Mangal"/>
      <w:i/>
      <w:lang w:bidi="hi-IN"/>
    </w:rPr>
  </w:style>
  <w:style w:type="character" w:styleId="SubtleEmphasis">
    <w:name w:val="Subtle Emphasis"/>
    <w:basedOn w:val="DefaultParagraphFont"/>
    <w:uiPriority w:val="19"/>
    <w:qFormat/>
    <w:rsid w:val="000710B4"/>
    <w:rPr>
      <w:i/>
      <w:iCs/>
    </w:rPr>
  </w:style>
  <w:style w:type="character" w:styleId="SubtleReference">
    <w:name w:val="Subtle Reference"/>
    <w:basedOn w:val="DefaultParagraphFont"/>
    <w:uiPriority w:val="31"/>
    <w:qFormat/>
    <w:rsid w:val="000710B4"/>
    <w:rPr>
      <w:smallCaps/>
      <w:color w:val="595959" w:themeColor="text1" w:themeTint="A6"/>
    </w:rPr>
  </w:style>
  <w:style w:type="character" w:styleId="BookTitle">
    <w:name w:val="Book Title"/>
    <w:basedOn w:val="DefaultParagraphFont"/>
    <w:uiPriority w:val="33"/>
    <w:qFormat/>
    <w:rsid w:val="000710B4"/>
    <w:rPr>
      <w:b/>
      <w:bCs/>
      <w:caps w:val="0"/>
      <w:smallCaps/>
      <w:spacing w:val="7"/>
      <w:sz w:val="21"/>
      <w:szCs w:val="21"/>
    </w:rPr>
  </w:style>
  <w:style w:type="paragraph" w:customStyle="1" w:styleId="StyleHeading1Justified">
    <w:name w:val="Style Heading 1 + Justified"/>
    <w:basedOn w:val="Heading1"/>
    <w:rsid w:val="002209E6"/>
    <w:pPr>
      <w:jc w:val="both"/>
    </w:pPr>
    <w:rPr>
      <w:rFonts w:eastAsia="Times New Roman" w:cs="Times New Roman"/>
      <w:b w:val="0"/>
      <w:szCs w:val="20"/>
    </w:rPr>
  </w:style>
  <w:style w:type="paragraph" w:styleId="Revision">
    <w:name w:val="Revision"/>
    <w:hidden/>
    <w:uiPriority w:val="99"/>
    <w:semiHidden/>
    <w:rsid w:val="00EB6114"/>
    <w:pPr>
      <w:spacing w:after="0" w:line="240" w:lineRule="auto"/>
    </w:pPr>
  </w:style>
  <w:style w:type="character" w:customStyle="1" w:styleId="UnresolvedMention1">
    <w:name w:val="Unresolved Mention1"/>
    <w:basedOn w:val="DefaultParagraphFont"/>
    <w:uiPriority w:val="99"/>
    <w:semiHidden/>
    <w:unhideWhenUsed/>
    <w:rsid w:val="002E5BD0"/>
    <w:rPr>
      <w:color w:val="605E5C"/>
      <w:shd w:val="clear" w:color="auto" w:fill="E1DFDD"/>
    </w:rPr>
  </w:style>
  <w:style w:type="numbering" w:customStyle="1" w:styleId="WWNum36">
    <w:name w:val="WWNum36"/>
    <w:basedOn w:val="NoList"/>
    <w:rsid w:val="00082826"/>
    <w:pPr>
      <w:numPr>
        <w:numId w:val="10"/>
      </w:numPr>
    </w:pPr>
  </w:style>
  <w:style w:type="character" w:customStyle="1" w:styleId="UnresolvedMention2">
    <w:name w:val="Unresolved Mention2"/>
    <w:basedOn w:val="DefaultParagraphFont"/>
    <w:uiPriority w:val="99"/>
    <w:semiHidden/>
    <w:unhideWhenUsed/>
    <w:rsid w:val="00E5424D"/>
    <w:rPr>
      <w:color w:val="605E5C"/>
      <w:shd w:val="clear" w:color="auto" w:fill="E1DFDD"/>
    </w:rPr>
  </w:style>
  <w:style w:type="paragraph" w:customStyle="1" w:styleId="Standard">
    <w:name w:val="Standard"/>
    <w:rsid w:val="0036502F"/>
    <w:pPr>
      <w:suppressAutoHyphens/>
      <w:autoSpaceDN w:val="0"/>
      <w:textAlignment w:val="baseline"/>
    </w:pPr>
    <w:rPr>
      <w:rFonts w:ascii="Calibri" w:eastAsia="Droid Sans Fallback" w:hAnsi="Calibri" w:cs="DejaVu Sans"/>
      <w:kern w:val="3"/>
    </w:rPr>
  </w:style>
  <w:style w:type="paragraph" w:customStyle="1" w:styleId="Bullet">
    <w:name w:val="Bullet"/>
    <w:basedOn w:val="Normal"/>
    <w:semiHidden/>
    <w:rsid w:val="009731BF"/>
    <w:pPr>
      <w:keepLines/>
      <w:numPr>
        <w:numId w:val="11"/>
      </w:numPr>
      <w:tabs>
        <w:tab w:val="left" w:pos="360"/>
      </w:tabs>
      <w:spacing w:before="60" w:line="260" w:lineRule="atLeast"/>
    </w:pPr>
    <w:rPr>
      <w:rFonts w:ascii="Arial" w:hAnsi="Arial"/>
      <w:sz w:val="22"/>
    </w:rPr>
  </w:style>
  <w:style w:type="character" w:customStyle="1" w:styleId="BulletedListChar">
    <w:name w:val="Bulleted List Char"/>
    <w:link w:val="BulletedList"/>
    <w:rsid w:val="009731BF"/>
    <w:rPr>
      <w:rFonts w:ascii="Adobe Garamond Pro" w:hAnsi="Adobe Garamond Pro" w:cs="Times New Roman"/>
      <w:sz w:val="20"/>
      <w:szCs w:val="20"/>
    </w:rPr>
  </w:style>
  <w:style w:type="paragraph" w:customStyle="1" w:styleId="figure0">
    <w:name w:val="figure"/>
    <w:basedOn w:val="Normal"/>
    <w:qFormat/>
    <w:rsid w:val="009731BF"/>
    <w:pPr>
      <w:ind w:left="0"/>
      <w:jc w:val="center"/>
    </w:pPr>
    <w:rPr>
      <w:noProof/>
    </w:rPr>
  </w:style>
  <w:style w:type="paragraph" w:customStyle="1" w:styleId="ListNumber6">
    <w:name w:val="List Number 6"/>
    <w:basedOn w:val="ListNumber5"/>
    <w:qFormat/>
    <w:rsid w:val="009731BF"/>
    <w:pPr>
      <w:numPr>
        <w:numId w:val="23"/>
      </w:numPr>
    </w:pPr>
  </w:style>
  <w:style w:type="character" w:customStyle="1" w:styleId="NoSpacingChar">
    <w:name w:val="No Spacing Char"/>
    <w:link w:val="NoSpacing"/>
    <w:uiPriority w:val="1"/>
    <w:rsid w:val="009731BF"/>
    <w:rPr>
      <w:rFonts w:ascii="Calibri" w:hAnsi="Calibri" w:cs="Times New Roman"/>
      <w:sz w:val="22"/>
      <w:szCs w:val="22"/>
      <w:lang w:bidi="en-US"/>
    </w:rPr>
  </w:style>
  <w:style w:type="paragraph" w:styleId="NoteHeading">
    <w:name w:val="Note Heading"/>
    <w:basedOn w:val="Normal"/>
    <w:next w:val="Normal"/>
    <w:link w:val="NoteHeadingChar"/>
    <w:uiPriority w:val="99"/>
    <w:unhideWhenUsed/>
    <w:rsid w:val="009731BF"/>
    <w:pPr>
      <w:spacing w:before="0" w:after="0"/>
    </w:pPr>
    <w:rPr>
      <w:b/>
      <w:i/>
    </w:rPr>
  </w:style>
  <w:style w:type="character" w:customStyle="1" w:styleId="NoteHeadingChar">
    <w:name w:val="Note Heading Char"/>
    <w:basedOn w:val="DefaultParagraphFont"/>
    <w:link w:val="NoteHeading"/>
    <w:uiPriority w:val="99"/>
    <w:rsid w:val="009731BF"/>
    <w:rPr>
      <w:rFonts w:ascii="Adobe Garamond Pro" w:hAnsi="Adobe Garamond Pro" w:cs="Times New Roman"/>
      <w:b/>
      <w:i/>
      <w:sz w:val="20"/>
      <w:szCs w:val="20"/>
    </w:rPr>
  </w:style>
  <w:style w:type="character" w:customStyle="1" w:styleId="NoteChar">
    <w:name w:val="Note Char"/>
    <w:link w:val="Note"/>
    <w:uiPriority w:val="99"/>
    <w:rsid w:val="009731BF"/>
    <w:rPr>
      <w:rFonts w:ascii="Adobe Garamond Pro" w:hAnsi="Adobe Garamond Pro" w:cs="Times New Roman"/>
      <w:i/>
      <w:sz w:val="20"/>
      <w:szCs w:val="20"/>
      <w:lang w:eastAsia="zh-TW"/>
    </w:rPr>
  </w:style>
  <w:style w:type="character" w:customStyle="1" w:styleId="UnresolvedMention3">
    <w:name w:val="Unresolved Mention3"/>
    <w:basedOn w:val="DefaultParagraphFont"/>
    <w:uiPriority w:val="99"/>
    <w:semiHidden/>
    <w:unhideWhenUsed/>
    <w:rsid w:val="00E214A7"/>
    <w:rPr>
      <w:color w:val="605E5C"/>
      <w:shd w:val="clear" w:color="auto" w:fill="E1DFDD"/>
    </w:rPr>
  </w:style>
  <w:style w:type="character" w:customStyle="1" w:styleId="UnresolvedMention4">
    <w:name w:val="Unresolved Mention4"/>
    <w:basedOn w:val="DefaultParagraphFont"/>
    <w:uiPriority w:val="99"/>
    <w:semiHidden/>
    <w:unhideWhenUsed/>
    <w:rsid w:val="00C8408E"/>
    <w:rPr>
      <w:color w:val="605E5C"/>
      <w:shd w:val="clear" w:color="auto" w:fill="E1DFDD"/>
    </w:rPr>
  </w:style>
  <w:style w:type="character" w:styleId="UnresolvedMention">
    <w:name w:val="Unresolved Mention"/>
    <w:basedOn w:val="DefaultParagraphFont"/>
    <w:uiPriority w:val="99"/>
    <w:semiHidden/>
    <w:unhideWhenUsed/>
    <w:rsid w:val="007927B9"/>
    <w:rPr>
      <w:color w:val="605E5C"/>
      <w:shd w:val="clear" w:color="auto" w:fill="E1DFDD"/>
    </w:rPr>
  </w:style>
  <w:style w:type="paragraph" w:customStyle="1" w:styleId="StyleListParagraphNumberingBefore0pt">
    <w:name w:val="Style List ParagraphNumbering + Before:  0 pt"/>
    <w:basedOn w:val="Normal"/>
    <w:rsid w:val="00C237C2"/>
    <w:pPr>
      <w:spacing w:before="0"/>
    </w:pPr>
    <w:rPr>
      <w:rFonts w:eastAsia="Times New Roman"/>
      <w:sz w:val="22"/>
    </w:rPr>
  </w:style>
  <w:style w:type="paragraph" w:customStyle="1" w:styleId="paragraph">
    <w:name w:val="paragraph"/>
    <w:basedOn w:val="Normal"/>
    <w:rsid w:val="00021F38"/>
    <w:pPr>
      <w:spacing w:before="100" w:beforeAutospacing="1" w:after="100" w:afterAutospacing="1"/>
      <w:ind w:left="0"/>
      <w:jc w:val="left"/>
    </w:pPr>
    <w:rPr>
      <w:rFonts w:ascii="Times New Roman" w:eastAsia="Times New Roman" w:hAnsi="Times New Roman"/>
      <w:sz w:val="24"/>
      <w:szCs w:val="24"/>
    </w:rPr>
  </w:style>
  <w:style w:type="character" w:customStyle="1" w:styleId="normaltextrun">
    <w:name w:val="normaltextrun"/>
    <w:basedOn w:val="DefaultParagraphFont"/>
    <w:rsid w:val="00021F38"/>
  </w:style>
  <w:style w:type="character" w:customStyle="1" w:styleId="eop">
    <w:name w:val="eop"/>
    <w:basedOn w:val="DefaultParagraphFont"/>
    <w:rsid w:val="00021F38"/>
  </w:style>
  <w:style w:type="paragraph" w:customStyle="1" w:styleId="Command">
    <w:name w:val="Command"/>
    <w:basedOn w:val="Normal"/>
    <w:qFormat/>
    <w:rsid w:val="008C2A92"/>
    <w:rPr>
      <w:rFonts w:ascii="Courier New" w:hAnsi="Courier New"/>
    </w:rPr>
  </w:style>
  <w:style w:type="paragraph" w:styleId="ListParagraph">
    <w:name w:val="List Paragraph"/>
    <w:basedOn w:val="Normal"/>
    <w:uiPriority w:val="34"/>
    <w:qFormat/>
    <w:rsid w:val="00F265BF"/>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627578">
      <w:bodyDiv w:val="1"/>
      <w:marLeft w:val="0"/>
      <w:marRight w:val="0"/>
      <w:marTop w:val="0"/>
      <w:marBottom w:val="0"/>
      <w:divBdr>
        <w:top w:val="none" w:sz="0" w:space="0" w:color="auto"/>
        <w:left w:val="none" w:sz="0" w:space="0" w:color="auto"/>
        <w:bottom w:val="none" w:sz="0" w:space="0" w:color="auto"/>
        <w:right w:val="none" w:sz="0" w:space="0" w:color="auto"/>
      </w:divBdr>
    </w:div>
    <w:div w:id="90636458">
      <w:bodyDiv w:val="1"/>
      <w:marLeft w:val="0"/>
      <w:marRight w:val="0"/>
      <w:marTop w:val="60"/>
      <w:marBottom w:val="0"/>
      <w:divBdr>
        <w:top w:val="none" w:sz="0" w:space="0" w:color="auto"/>
        <w:left w:val="none" w:sz="0" w:space="0" w:color="auto"/>
        <w:bottom w:val="none" w:sz="0" w:space="0" w:color="auto"/>
        <w:right w:val="none" w:sz="0" w:space="0" w:color="auto"/>
      </w:divBdr>
    </w:div>
    <w:div w:id="107623056">
      <w:bodyDiv w:val="1"/>
      <w:marLeft w:val="0"/>
      <w:marRight w:val="0"/>
      <w:marTop w:val="0"/>
      <w:marBottom w:val="0"/>
      <w:divBdr>
        <w:top w:val="none" w:sz="0" w:space="0" w:color="auto"/>
        <w:left w:val="none" w:sz="0" w:space="0" w:color="auto"/>
        <w:bottom w:val="none" w:sz="0" w:space="0" w:color="auto"/>
        <w:right w:val="none" w:sz="0" w:space="0" w:color="auto"/>
      </w:divBdr>
    </w:div>
    <w:div w:id="282925517">
      <w:bodyDiv w:val="1"/>
      <w:marLeft w:val="0"/>
      <w:marRight w:val="0"/>
      <w:marTop w:val="0"/>
      <w:marBottom w:val="0"/>
      <w:divBdr>
        <w:top w:val="none" w:sz="0" w:space="0" w:color="auto"/>
        <w:left w:val="none" w:sz="0" w:space="0" w:color="auto"/>
        <w:bottom w:val="none" w:sz="0" w:space="0" w:color="auto"/>
        <w:right w:val="none" w:sz="0" w:space="0" w:color="auto"/>
      </w:divBdr>
    </w:div>
    <w:div w:id="305473695">
      <w:bodyDiv w:val="1"/>
      <w:marLeft w:val="0"/>
      <w:marRight w:val="0"/>
      <w:marTop w:val="60"/>
      <w:marBottom w:val="0"/>
      <w:divBdr>
        <w:top w:val="none" w:sz="0" w:space="0" w:color="auto"/>
        <w:left w:val="none" w:sz="0" w:space="0" w:color="auto"/>
        <w:bottom w:val="none" w:sz="0" w:space="0" w:color="auto"/>
        <w:right w:val="none" w:sz="0" w:space="0" w:color="auto"/>
      </w:divBdr>
    </w:div>
    <w:div w:id="412630399">
      <w:bodyDiv w:val="1"/>
      <w:marLeft w:val="0"/>
      <w:marRight w:val="0"/>
      <w:marTop w:val="60"/>
      <w:marBottom w:val="0"/>
      <w:divBdr>
        <w:top w:val="none" w:sz="0" w:space="0" w:color="auto"/>
        <w:left w:val="none" w:sz="0" w:space="0" w:color="auto"/>
        <w:bottom w:val="none" w:sz="0" w:space="0" w:color="auto"/>
        <w:right w:val="none" w:sz="0" w:space="0" w:color="auto"/>
      </w:divBdr>
    </w:div>
    <w:div w:id="489293698">
      <w:bodyDiv w:val="1"/>
      <w:marLeft w:val="0"/>
      <w:marRight w:val="0"/>
      <w:marTop w:val="0"/>
      <w:marBottom w:val="0"/>
      <w:divBdr>
        <w:top w:val="none" w:sz="0" w:space="0" w:color="auto"/>
        <w:left w:val="none" w:sz="0" w:space="0" w:color="auto"/>
        <w:bottom w:val="none" w:sz="0" w:space="0" w:color="auto"/>
        <w:right w:val="none" w:sz="0" w:space="0" w:color="auto"/>
      </w:divBdr>
    </w:div>
    <w:div w:id="570390654">
      <w:bodyDiv w:val="1"/>
      <w:marLeft w:val="0"/>
      <w:marRight w:val="0"/>
      <w:marTop w:val="60"/>
      <w:marBottom w:val="0"/>
      <w:divBdr>
        <w:top w:val="none" w:sz="0" w:space="0" w:color="auto"/>
        <w:left w:val="none" w:sz="0" w:space="0" w:color="auto"/>
        <w:bottom w:val="none" w:sz="0" w:space="0" w:color="auto"/>
        <w:right w:val="none" w:sz="0" w:space="0" w:color="auto"/>
      </w:divBdr>
    </w:div>
    <w:div w:id="641270080">
      <w:bodyDiv w:val="1"/>
      <w:marLeft w:val="0"/>
      <w:marRight w:val="0"/>
      <w:marTop w:val="60"/>
      <w:marBottom w:val="0"/>
      <w:divBdr>
        <w:top w:val="none" w:sz="0" w:space="0" w:color="auto"/>
        <w:left w:val="none" w:sz="0" w:space="0" w:color="auto"/>
        <w:bottom w:val="none" w:sz="0" w:space="0" w:color="auto"/>
        <w:right w:val="none" w:sz="0" w:space="0" w:color="auto"/>
      </w:divBdr>
    </w:div>
    <w:div w:id="691078617">
      <w:bodyDiv w:val="1"/>
      <w:marLeft w:val="0"/>
      <w:marRight w:val="0"/>
      <w:marTop w:val="0"/>
      <w:marBottom w:val="0"/>
      <w:divBdr>
        <w:top w:val="none" w:sz="0" w:space="0" w:color="auto"/>
        <w:left w:val="none" w:sz="0" w:space="0" w:color="auto"/>
        <w:bottom w:val="none" w:sz="0" w:space="0" w:color="auto"/>
        <w:right w:val="none" w:sz="0" w:space="0" w:color="auto"/>
      </w:divBdr>
    </w:div>
    <w:div w:id="720791288">
      <w:bodyDiv w:val="1"/>
      <w:marLeft w:val="0"/>
      <w:marRight w:val="0"/>
      <w:marTop w:val="0"/>
      <w:marBottom w:val="0"/>
      <w:divBdr>
        <w:top w:val="none" w:sz="0" w:space="0" w:color="auto"/>
        <w:left w:val="none" w:sz="0" w:space="0" w:color="auto"/>
        <w:bottom w:val="none" w:sz="0" w:space="0" w:color="auto"/>
        <w:right w:val="none" w:sz="0" w:space="0" w:color="auto"/>
      </w:divBdr>
    </w:div>
    <w:div w:id="773937562">
      <w:bodyDiv w:val="1"/>
      <w:marLeft w:val="0"/>
      <w:marRight w:val="0"/>
      <w:marTop w:val="0"/>
      <w:marBottom w:val="0"/>
      <w:divBdr>
        <w:top w:val="none" w:sz="0" w:space="0" w:color="auto"/>
        <w:left w:val="none" w:sz="0" w:space="0" w:color="auto"/>
        <w:bottom w:val="none" w:sz="0" w:space="0" w:color="auto"/>
        <w:right w:val="none" w:sz="0" w:space="0" w:color="auto"/>
      </w:divBdr>
      <w:divsChild>
        <w:div w:id="435566339">
          <w:marLeft w:val="0"/>
          <w:marRight w:val="0"/>
          <w:marTop w:val="0"/>
          <w:marBottom w:val="0"/>
          <w:divBdr>
            <w:top w:val="none" w:sz="0" w:space="0" w:color="auto"/>
            <w:left w:val="none" w:sz="0" w:space="0" w:color="auto"/>
            <w:bottom w:val="none" w:sz="0" w:space="0" w:color="auto"/>
            <w:right w:val="none" w:sz="0" w:space="0" w:color="auto"/>
          </w:divBdr>
          <w:divsChild>
            <w:div w:id="525607630">
              <w:marLeft w:val="0"/>
              <w:marRight w:val="0"/>
              <w:marTop w:val="0"/>
              <w:marBottom w:val="0"/>
              <w:divBdr>
                <w:top w:val="none" w:sz="0" w:space="0" w:color="auto"/>
                <w:left w:val="none" w:sz="0" w:space="0" w:color="auto"/>
                <w:bottom w:val="none" w:sz="0" w:space="0" w:color="auto"/>
                <w:right w:val="none" w:sz="0" w:space="0" w:color="auto"/>
              </w:divBdr>
            </w:div>
            <w:div w:id="567571225">
              <w:marLeft w:val="0"/>
              <w:marRight w:val="0"/>
              <w:marTop w:val="0"/>
              <w:marBottom w:val="0"/>
              <w:divBdr>
                <w:top w:val="none" w:sz="0" w:space="0" w:color="auto"/>
                <w:left w:val="none" w:sz="0" w:space="0" w:color="auto"/>
                <w:bottom w:val="none" w:sz="0" w:space="0" w:color="auto"/>
                <w:right w:val="none" w:sz="0" w:space="0" w:color="auto"/>
              </w:divBdr>
            </w:div>
            <w:div w:id="1177039558">
              <w:marLeft w:val="0"/>
              <w:marRight w:val="0"/>
              <w:marTop w:val="0"/>
              <w:marBottom w:val="0"/>
              <w:divBdr>
                <w:top w:val="none" w:sz="0" w:space="0" w:color="auto"/>
                <w:left w:val="none" w:sz="0" w:space="0" w:color="auto"/>
                <w:bottom w:val="none" w:sz="0" w:space="0" w:color="auto"/>
                <w:right w:val="none" w:sz="0" w:space="0" w:color="auto"/>
              </w:divBdr>
            </w:div>
            <w:div w:id="1531338265">
              <w:marLeft w:val="0"/>
              <w:marRight w:val="0"/>
              <w:marTop w:val="0"/>
              <w:marBottom w:val="0"/>
              <w:divBdr>
                <w:top w:val="none" w:sz="0" w:space="0" w:color="auto"/>
                <w:left w:val="none" w:sz="0" w:space="0" w:color="auto"/>
                <w:bottom w:val="none" w:sz="0" w:space="0" w:color="auto"/>
                <w:right w:val="none" w:sz="0" w:space="0" w:color="auto"/>
              </w:divBdr>
            </w:div>
            <w:div w:id="2130466202">
              <w:marLeft w:val="0"/>
              <w:marRight w:val="0"/>
              <w:marTop w:val="0"/>
              <w:marBottom w:val="0"/>
              <w:divBdr>
                <w:top w:val="none" w:sz="0" w:space="0" w:color="auto"/>
                <w:left w:val="none" w:sz="0" w:space="0" w:color="auto"/>
                <w:bottom w:val="none" w:sz="0" w:space="0" w:color="auto"/>
                <w:right w:val="none" w:sz="0" w:space="0" w:color="auto"/>
              </w:divBdr>
            </w:div>
          </w:divsChild>
        </w:div>
        <w:div w:id="542210224">
          <w:marLeft w:val="0"/>
          <w:marRight w:val="0"/>
          <w:marTop w:val="0"/>
          <w:marBottom w:val="0"/>
          <w:divBdr>
            <w:top w:val="none" w:sz="0" w:space="0" w:color="auto"/>
            <w:left w:val="none" w:sz="0" w:space="0" w:color="auto"/>
            <w:bottom w:val="none" w:sz="0" w:space="0" w:color="auto"/>
            <w:right w:val="none" w:sz="0" w:space="0" w:color="auto"/>
          </w:divBdr>
          <w:divsChild>
            <w:div w:id="94598966">
              <w:marLeft w:val="0"/>
              <w:marRight w:val="0"/>
              <w:marTop w:val="0"/>
              <w:marBottom w:val="0"/>
              <w:divBdr>
                <w:top w:val="none" w:sz="0" w:space="0" w:color="auto"/>
                <w:left w:val="none" w:sz="0" w:space="0" w:color="auto"/>
                <w:bottom w:val="none" w:sz="0" w:space="0" w:color="auto"/>
                <w:right w:val="none" w:sz="0" w:space="0" w:color="auto"/>
              </w:divBdr>
            </w:div>
            <w:div w:id="426193818">
              <w:marLeft w:val="0"/>
              <w:marRight w:val="0"/>
              <w:marTop w:val="0"/>
              <w:marBottom w:val="0"/>
              <w:divBdr>
                <w:top w:val="none" w:sz="0" w:space="0" w:color="auto"/>
                <w:left w:val="none" w:sz="0" w:space="0" w:color="auto"/>
                <w:bottom w:val="none" w:sz="0" w:space="0" w:color="auto"/>
                <w:right w:val="none" w:sz="0" w:space="0" w:color="auto"/>
              </w:divBdr>
            </w:div>
            <w:div w:id="819808642">
              <w:marLeft w:val="0"/>
              <w:marRight w:val="0"/>
              <w:marTop w:val="0"/>
              <w:marBottom w:val="0"/>
              <w:divBdr>
                <w:top w:val="none" w:sz="0" w:space="0" w:color="auto"/>
                <w:left w:val="none" w:sz="0" w:space="0" w:color="auto"/>
                <w:bottom w:val="none" w:sz="0" w:space="0" w:color="auto"/>
                <w:right w:val="none" w:sz="0" w:space="0" w:color="auto"/>
              </w:divBdr>
            </w:div>
            <w:div w:id="2034065787">
              <w:marLeft w:val="0"/>
              <w:marRight w:val="0"/>
              <w:marTop w:val="0"/>
              <w:marBottom w:val="0"/>
              <w:divBdr>
                <w:top w:val="none" w:sz="0" w:space="0" w:color="auto"/>
                <w:left w:val="none" w:sz="0" w:space="0" w:color="auto"/>
                <w:bottom w:val="none" w:sz="0" w:space="0" w:color="auto"/>
                <w:right w:val="none" w:sz="0" w:space="0" w:color="auto"/>
              </w:divBdr>
            </w:div>
            <w:div w:id="2038433160">
              <w:marLeft w:val="0"/>
              <w:marRight w:val="0"/>
              <w:marTop w:val="0"/>
              <w:marBottom w:val="0"/>
              <w:divBdr>
                <w:top w:val="none" w:sz="0" w:space="0" w:color="auto"/>
                <w:left w:val="none" w:sz="0" w:space="0" w:color="auto"/>
                <w:bottom w:val="none" w:sz="0" w:space="0" w:color="auto"/>
                <w:right w:val="none" w:sz="0" w:space="0" w:color="auto"/>
              </w:divBdr>
            </w:div>
          </w:divsChild>
        </w:div>
        <w:div w:id="1681930526">
          <w:marLeft w:val="0"/>
          <w:marRight w:val="0"/>
          <w:marTop w:val="0"/>
          <w:marBottom w:val="0"/>
          <w:divBdr>
            <w:top w:val="none" w:sz="0" w:space="0" w:color="auto"/>
            <w:left w:val="none" w:sz="0" w:space="0" w:color="auto"/>
            <w:bottom w:val="none" w:sz="0" w:space="0" w:color="auto"/>
            <w:right w:val="none" w:sz="0" w:space="0" w:color="auto"/>
          </w:divBdr>
          <w:divsChild>
            <w:div w:id="1717462222">
              <w:marLeft w:val="0"/>
              <w:marRight w:val="0"/>
              <w:marTop w:val="0"/>
              <w:marBottom w:val="0"/>
              <w:divBdr>
                <w:top w:val="none" w:sz="0" w:space="0" w:color="auto"/>
                <w:left w:val="none" w:sz="0" w:space="0" w:color="auto"/>
                <w:bottom w:val="none" w:sz="0" w:space="0" w:color="auto"/>
                <w:right w:val="none" w:sz="0" w:space="0" w:color="auto"/>
              </w:divBdr>
            </w:div>
          </w:divsChild>
        </w:div>
        <w:div w:id="1763799562">
          <w:marLeft w:val="0"/>
          <w:marRight w:val="0"/>
          <w:marTop w:val="0"/>
          <w:marBottom w:val="0"/>
          <w:divBdr>
            <w:top w:val="none" w:sz="0" w:space="0" w:color="auto"/>
            <w:left w:val="none" w:sz="0" w:space="0" w:color="auto"/>
            <w:bottom w:val="none" w:sz="0" w:space="0" w:color="auto"/>
            <w:right w:val="none" w:sz="0" w:space="0" w:color="auto"/>
          </w:divBdr>
          <w:divsChild>
            <w:div w:id="80014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7095">
      <w:bodyDiv w:val="1"/>
      <w:marLeft w:val="0"/>
      <w:marRight w:val="0"/>
      <w:marTop w:val="60"/>
      <w:marBottom w:val="0"/>
      <w:divBdr>
        <w:top w:val="none" w:sz="0" w:space="0" w:color="auto"/>
        <w:left w:val="none" w:sz="0" w:space="0" w:color="auto"/>
        <w:bottom w:val="none" w:sz="0" w:space="0" w:color="auto"/>
        <w:right w:val="none" w:sz="0" w:space="0" w:color="auto"/>
      </w:divBdr>
    </w:div>
    <w:div w:id="1014721229">
      <w:bodyDiv w:val="1"/>
      <w:marLeft w:val="0"/>
      <w:marRight w:val="0"/>
      <w:marTop w:val="0"/>
      <w:marBottom w:val="0"/>
      <w:divBdr>
        <w:top w:val="none" w:sz="0" w:space="0" w:color="auto"/>
        <w:left w:val="none" w:sz="0" w:space="0" w:color="auto"/>
        <w:bottom w:val="none" w:sz="0" w:space="0" w:color="auto"/>
        <w:right w:val="none" w:sz="0" w:space="0" w:color="auto"/>
      </w:divBdr>
    </w:div>
    <w:div w:id="1132747445">
      <w:bodyDiv w:val="1"/>
      <w:marLeft w:val="0"/>
      <w:marRight w:val="0"/>
      <w:marTop w:val="60"/>
      <w:marBottom w:val="0"/>
      <w:divBdr>
        <w:top w:val="none" w:sz="0" w:space="0" w:color="auto"/>
        <w:left w:val="none" w:sz="0" w:space="0" w:color="auto"/>
        <w:bottom w:val="none" w:sz="0" w:space="0" w:color="auto"/>
        <w:right w:val="none" w:sz="0" w:space="0" w:color="auto"/>
      </w:divBdr>
      <w:divsChild>
        <w:div w:id="473909980">
          <w:marLeft w:val="0"/>
          <w:marRight w:val="0"/>
          <w:marTop w:val="0"/>
          <w:marBottom w:val="150"/>
          <w:divBdr>
            <w:top w:val="none" w:sz="0" w:space="0" w:color="auto"/>
            <w:left w:val="none" w:sz="0" w:space="0" w:color="auto"/>
            <w:bottom w:val="none" w:sz="0" w:space="0" w:color="auto"/>
            <w:right w:val="none" w:sz="0" w:space="0" w:color="auto"/>
          </w:divBdr>
        </w:div>
        <w:div w:id="1514421861">
          <w:marLeft w:val="0"/>
          <w:marRight w:val="0"/>
          <w:marTop w:val="0"/>
          <w:marBottom w:val="0"/>
          <w:divBdr>
            <w:top w:val="none" w:sz="0" w:space="0" w:color="auto"/>
            <w:left w:val="none" w:sz="0" w:space="0" w:color="auto"/>
            <w:bottom w:val="none" w:sz="0" w:space="0" w:color="auto"/>
            <w:right w:val="none" w:sz="0" w:space="0" w:color="auto"/>
          </w:divBdr>
        </w:div>
      </w:divsChild>
    </w:div>
    <w:div w:id="1281300911">
      <w:bodyDiv w:val="1"/>
      <w:marLeft w:val="0"/>
      <w:marRight w:val="0"/>
      <w:marTop w:val="0"/>
      <w:marBottom w:val="0"/>
      <w:divBdr>
        <w:top w:val="none" w:sz="0" w:space="0" w:color="auto"/>
        <w:left w:val="none" w:sz="0" w:space="0" w:color="auto"/>
        <w:bottom w:val="none" w:sz="0" w:space="0" w:color="auto"/>
        <w:right w:val="none" w:sz="0" w:space="0" w:color="auto"/>
      </w:divBdr>
    </w:div>
    <w:div w:id="1366247982">
      <w:bodyDiv w:val="1"/>
      <w:marLeft w:val="0"/>
      <w:marRight w:val="0"/>
      <w:marTop w:val="0"/>
      <w:marBottom w:val="0"/>
      <w:divBdr>
        <w:top w:val="none" w:sz="0" w:space="0" w:color="auto"/>
        <w:left w:val="none" w:sz="0" w:space="0" w:color="auto"/>
        <w:bottom w:val="none" w:sz="0" w:space="0" w:color="auto"/>
        <w:right w:val="none" w:sz="0" w:space="0" w:color="auto"/>
      </w:divBdr>
      <w:divsChild>
        <w:div w:id="605888723">
          <w:marLeft w:val="0"/>
          <w:marRight w:val="0"/>
          <w:marTop w:val="0"/>
          <w:marBottom w:val="0"/>
          <w:divBdr>
            <w:top w:val="none" w:sz="0" w:space="0" w:color="auto"/>
            <w:left w:val="none" w:sz="0" w:space="0" w:color="auto"/>
            <w:bottom w:val="none" w:sz="0" w:space="0" w:color="auto"/>
            <w:right w:val="none" w:sz="0" w:space="0" w:color="auto"/>
          </w:divBdr>
          <w:divsChild>
            <w:div w:id="152964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27381">
      <w:bodyDiv w:val="1"/>
      <w:marLeft w:val="0"/>
      <w:marRight w:val="0"/>
      <w:marTop w:val="0"/>
      <w:marBottom w:val="0"/>
      <w:divBdr>
        <w:top w:val="none" w:sz="0" w:space="0" w:color="auto"/>
        <w:left w:val="none" w:sz="0" w:space="0" w:color="auto"/>
        <w:bottom w:val="none" w:sz="0" w:space="0" w:color="auto"/>
        <w:right w:val="none" w:sz="0" w:space="0" w:color="auto"/>
      </w:divBdr>
      <w:divsChild>
        <w:div w:id="387464175">
          <w:marLeft w:val="0"/>
          <w:marRight w:val="0"/>
          <w:marTop w:val="0"/>
          <w:marBottom w:val="0"/>
          <w:divBdr>
            <w:top w:val="none" w:sz="0" w:space="0" w:color="auto"/>
            <w:left w:val="none" w:sz="0" w:space="0" w:color="auto"/>
            <w:bottom w:val="none" w:sz="0" w:space="0" w:color="auto"/>
            <w:right w:val="none" w:sz="0" w:space="0" w:color="auto"/>
          </w:divBdr>
          <w:divsChild>
            <w:div w:id="1517117891">
              <w:marLeft w:val="0"/>
              <w:marRight w:val="0"/>
              <w:marTop w:val="0"/>
              <w:marBottom w:val="0"/>
              <w:divBdr>
                <w:top w:val="none" w:sz="0" w:space="0" w:color="auto"/>
                <w:left w:val="none" w:sz="0" w:space="0" w:color="auto"/>
                <w:bottom w:val="none" w:sz="0" w:space="0" w:color="auto"/>
                <w:right w:val="none" w:sz="0" w:space="0" w:color="auto"/>
              </w:divBdr>
              <w:divsChild>
                <w:div w:id="51303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09797">
          <w:marLeft w:val="0"/>
          <w:marRight w:val="0"/>
          <w:marTop w:val="0"/>
          <w:marBottom w:val="0"/>
          <w:divBdr>
            <w:top w:val="none" w:sz="0" w:space="0" w:color="auto"/>
            <w:left w:val="none" w:sz="0" w:space="0" w:color="auto"/>
            <w:bottom w:val="none" w:sz="0" w:space="0" w:color="auto"/>
            <w:right w:val="none" w:sz="0" w:space="0" w:color="auto"/>
          </w:divBdr>
          <w:divsChild>
            <w:div w:id="1175340980">
              <w:marLeft w:val="0"/>
              <w:marRight w:val="0"/>
              <w:marTop w:val="0"/>
              <w:marBottom w:val="0"/>
              <w:divBdr>
                <w:top w:val="none" w:sz="0" w:space="0" w:color="auto"/>
                <w:left w:val="none" w:sz="0" w:space="0" w:color="auto"/>
                <w:bottom w:val="none" w:sz="0" w:space="0" w:color="auto"/>
                <w:right w:val="none" w:sz="0" w:space="0" w:color="auto"/>
              </w:divBdr>
              <w:divsChild>
                <w:div w:id="2017340347">
                  <w:marLeft w:val="0"/>
                  <w:marRight w:val="0"/>
                  <w:marTop w:val="0"/>
                  <w:marBottom w:val="0"/>
                  <w:divBdr>
                    <w:top w:val="none" w:sz="0" w:space="0" w:color="auto"/>
                    <w:left w:val="none" w:sz="0" w:space="0" w:color="auto"/>
                    <w:bottom w:val="none" w:sz="0" w:space="0" w:color="auto"/>
                    <w:right w:val="none" w:sz="0" w:space="0" w:color="auto"/>
                  </w:divBdr>
                </w:div>
              </w:divsChild>
            </w:div>
            <w:div w:id="157307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43299">
      <w:bodyDiv w:val="1"/>
      <w:marLeft w:val="0"/>
      <w:marRight w:val="0"/>
      <w:marTop w:val="0"/>
      <w:marBottom w:val="0"/>
      <w:divBdr>
        <w:top w:val="none" w:sz="0" w:space="0" w:color="auto"/>
        <w:left w:val="none" w:sz="0" w:space="0" w:color="auto"/>
        <w:bottom w:val="none" w:sz="0" w:space="0" w:color="auto"/>
        <w:right w:val="none" w:sz="0" w:space="0" w:color="auto"/>
      </w:divBdr>
    </w:div>
    <w:div w:id="1680161782">
      <w:bodyDiv w:val="1"/>
      <w:marLeft w:val="0"/>
      <w:marRight w:val="0"/>
      <w:marTop w:val="0"/>
      <w:marBottom w:val="0"/>
      <w:divBdr>
        <w:top w:val="none" w:sz="0" w:space="0" w:color="auto"/>
        <w:left w:val="none" w:sz="0" w:space="0" w:color="auto"/>
        <w:bottom w:val="none" w:sz="0" w:space="0" w:color="auto"/>
        <w:right w:val="none" w:sz="0" w:space="0" w:color="auto"/>
      </w:divBdr>
    </w:div>
    <w:div w:id="1694837830">
      <w:bodyDiv w:val="1"/>
      <w:marLeft w:val="0"/>
      <w:marRight w:val="0"/>
      <w:marTop w:val="0"/>
      <w:marBottom w:val="0"/>
      <w:divBdr>
        <w:top w:val="none" w:sz="0" w:space="0" w:color="auto"/>
        <w:left w:val="none" w:sz="0" w:space="0" w:color="auto"/>
        <w:bottom w:val="none" w:sz="0" w:space="0" w:color="auto"/>
        <w:right w:val="none" w:sz="0" w:space="0" w:color="auto"/>
      </w:divBdr>
    </w:div>
    <w:div w:id="1711109134">
      <w:bodyDiv w:val="1"/>
      <w:marLeft w:val="0"/>
      <w:marRight w:val="0"/>
      <w:marTop w:val="0"/>
      <w:marBottom w:val="0"/>
      <w:divBdr>
        <w:top w:val="none" w:sz="0" w:space="0" w:color="auto"/>
        <w:left w:val="none" w:sz="0" w:space="0" w:color="auto"/>
        <w:bottom w:val="none" w:sz="0" w:space="0" w:color="auto"/>
        <w:right w:val="none" w:sz="0" w:space="0" w:color="auto"/>
      </w:divBdr>
    </w:div>
    <w:div w:id="1714621962">
      <w:bodyDiv w:val="1"/>
      <w:marLeft w:val="0"/>
      <w:marRight w:val="0"/>
      <w:marTop w:val="60"/>
      <w:marBottom w:val="0"/>
      <w:divBdr>
        <w:top w:val="none" w:sz="0" w:space="0" w:color="auto"/>
        <w:left w:val="none" w:sz="0" w:space="0" w:color="auto"/>
        <w:bottom w:val="none" w:sz="0" w:space="0" w:color="auto"/>
        <w:right w:val="none" w:sz="0" w:space="0" w:color="auto"/>
      </w:divBdr>
    </w:div>
    <w:div w:id="1721977628">
      <w:bodyDiv w:val="1"/>
      <w:marLeft w:val="0"/>
      <w:marRight w:val="0"/>
      <w:marTop w:val="60"/>
      <w:marBottom w:val="0"/>
      <w:divBdr>
        <w:top w:val="none" w:sz="0" w:space="0" w:color="auto"/>
        <w:left w:val="none" w:sz="0" w:space="0" w:color="auto"/>
        <w:bottom w:val="none" w:sz="0" w:space="0" w:color="auto"/>
        <w:right w:val="none" w:sz="0" w:space="0" w:color="auto"/>
      </w:divBdr>
    </w:div>
    <w:div w:id="1742411908">
      <w:bodyDiv w:val="1"/>
      <w:marLeft w:val="0"/>
      <w:marRight w:val="0"/>
      <w:marTop w:val="0"/>
      <w:marBottom w:val="0"/>
      <w:divBdr>
        <w:top w:val="none" w:sz="0" w:space="0" w:color="auto"/>
        <w:left w:val="none" w:sz="0" w:space="0" w:color="auto"/>
        <w:bottom w:val="none" w:sz="0" w:space="0" w:color="auto"/>
        <w:right w:val="none" w:sz="0" w:space="0" w:color="auto"/>
      </w:divBdr>
    </w:div>
    <w:div w:id="1752579597">
      <w:bodyDiv w:val="1"/>
      <w:marLeft w:val="0"/>
      <w:marRight w:val="0"/>
      <w:marTop w:val="60"/>
      <w:marBottom w:val="0"/>
      <w:divBdr>
        <w:top w:val="none" w:sz="0" w:space="0" w:color="auto"/>
        <w:left w:val="none" w:sz="0" w:space="0" w:color="auto"/>
        <w:bottom w:val="none" w:sz="0" w:space="0" w:color="auto"/>
        <w:right w:val="none" w:sz="0" w:space="0" w:color="auto"/>
      </w:divBdr>
    </w:div>
    <w:div w:id="1845784571">
      <w:bodyDiv w:val="1"/>
      <w:marLeft w:val="0"/>
      <w:marRight w:val="0"/>
      <w:marTop w:val="0"/>
      <w:marBottom w:val="0"/>
      <w:divBdr>
        <w:top w:val="none" w:sz="0" w:space="0" w:color="auto"/>
        <w:left w:val="none" w:sz="0" w:space="0" w:color="auto"/>
        <w:bottom w:val="none" w:sz="0" w:space="0" w:color="auto"/>
        <w:right w:val="none" w:sz="0" w:space="0" w:color="auto"/>
      </w:divBdr>
    </w:div>
    <w:div w:id="1996447139">
      <w:bodyDiv w:val="1"/>
      <w:marLeft w:val="0"/>
      <w:marRight w:val="0"/>
      <w:marTop w:val="60"/>
      <w:marBottom w:val="0"/>
      <w:divBdr>
        <w:top w:val="none" w:sz="0" w:space="0" w:color="auto"/>
        <w:left w:val="none" w:sz="0" w:space="0" w:color="auto"/>
        <w:bottom w:val="none" w:sz="0" w:space="0" w:color="auto"/>
        <w:right w:val="none" w:sz="0" w:space="0" w:color="auto"/>
      </w:divBdr>
    </w:div>
    <w:div w:id="2101025412">
      <w:bodyDiv w:val="1"/>
      <w:marLeft w:val="0"/>
      <w:marRight w:val="0"/>
      <w:marTop w:val="0"/>
      <w:marBottom w:val="0"/>
      <w:divBdr>
        <w:top w:val="none" w:sz="0" w:space="0" w:color="auto"/>
        <w:left w:val="none" w:sz="0" w:space="0" w:color="auto"/>
        <w:bottom w:val="none" w:sz="0" w:space="0" w:color="auto"/>
        <w:right w:val="none" w:sz="0" w:space="0" w:color="auto"/>
      </w:divBdr>
    </w:div>
    <w:div w:id="21368668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ami.com/megarac/" TargetMode="External"/><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learn.adafruit.com/adafruits-raspberry-pi-lesson-5-using-a-console-cable/software-installation-window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mithas\Documents\User%20Guides\XMS%20User%20Guides\Template%20Design%20for%20MegaRAC%20X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7CB5B240DBFD4AB845493772781E5D" ma:contentTypeVersion="19" ma:contentTypeDescription="Create a new document." ma:contentTypeScope="" ma:versionID="260c20fa2af0753a6d2c2ce5b00c2793">
  <xsd:schema xmlns:xsd="http://www.w3.org/2001/XMLSchema" xmlns:xs="http://www.w3.org/2001/XMLSchema" xmlns:p="http://schemas.microsoft.com/office/2006/metadata/properties" xmlns:ns2="e7cd08d7-2168-4d9e-8161-de142c4934c2" xmlns:ns3="6b63e2c7-ed83-4490-8c3a-e537c4ff4f9b" targetNamespace="http://schemas.microsoft.com/office/2006/metadata/properties" ma:root="true" ma:fieldsID="32aad7f44a4517ab3edd2dbd7f5e8af3" ns2:_="" ns3:_="">
    <xsd:import namespace="e7cd08d7-2168-4d9e-8161-de142c4934c2"/>
    <xsd:import namespace="6b63e2c7-ed83-4490-8c3a-e537c4ff4f9b"/>
    <xsd:element name="properties">
      <xsd:complexType>
        <xsd:sequence>
          <xsd:element name="documentManagement">
            <xsd:complexType>
              <xsd:all>
                <xsd:element ref="ns2:_x8a3b__x89e3_" minOccurs="0"/>
                <xsd:element ref="ns2:_x9a57__x8b49_"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DateTaken" minOccurs="0"/>
                <xsd:element ref="ns2:MediaLengthInSeconds" minOccurs="0"/>
                <xsd:element ref="ns2:MediaServiceSearchProperties" minOccurs="0"/>
                <xsd:element ref="ns2:_x53ef__x4f7f__x7528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cd08d7-2168-4d9e-8161-de142c4934c2" elementFormDefault="qualified">
    <xsd:import namespace="http://schemas.microsoft.com/office/2006/documentManagement/types"/>
    <xsd:import namespace="http://schemas.microsoft.com/office/infopath/2007/PartnerControls"/>
    <xsd:element name="_x8a3b__x89e3_" ma:index="3" nillable="true" ma:displayName="註解" ma:format="Dropdown" ma:internalName="_x8a3b__x89e3_" ma:readOnly="false">
      <xsd:simpleType>
        <xsd:restriction base="dms:Text">
          <xsd:maxLength value="255"/>
        </xsd:restriction>
      </xsd:simpleType>
    </xsd:element>
    <xsd:element name="_x9a57__x8b49_" ma:index="4" nillable="true" ma:displayName="驗證" ma:default="未測" ma:format="Dropdown" ma:internalName="_x9a57__x8b49_" ma:readOnly="false">
      <xsd:simpleType>
        <xsd:union memberTypes="dms:Text">
          <xsd:simpleType>
            <xsd:restriction base="dms:Choice">
              <xsd:enumeration value="未測"/>
              <xsd:enumeration value="正常"/>
              <xsd:enumeration value="異常"/>
            </xsd:restriction>
          </xsd:simpleType>
        </xsd:un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0ec47014-30cd-4b45-bf07-1647eb0bcb34"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hidden="true" ma:internalName="MediaServiceOCR"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x53ef__x4f7f__x7528_" ma:index="23" nillable="true" ma:displayName="可使用" ma:default="0" ma:format="Dropdown" ma:hidden="true" ma:internalName="_x53ef__x4f7f__x7528_" ma:readOnly="fals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6b63e2c7-ed83-4490-8c3a-e537c4ff4f9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0434b8e-e9b3-4b9a-9c01-af09754b3de6}" ma:internalName="TaxCatchAll" ma:readOnly="false" ma:showField="CatchAllData" ma:web="6b63e2c7-ed83-4490-8c3a-e537c4ff4f9b">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hidden="true" ma:internalName="SharedWithDetail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TaxCatchAll xmlns="6b63e2c7-ed83-4490-8c3a-e537c4ff4f9b" xsi:nil="true"/>
    <lcf76f155ced4ddcb4097134ff3c332f xmlns="e7cd08d7-2168-4d9e-8161-de142c4934c2">
      <Terms xmlns="http://schemas.microsoft.com/office/infopath/2007/PartnerControls"/>
    </lcf76f155ced4ddcb4097134ff3c332f>
    <SharedWithUsers xmlns="6b63e2c7-ed83-4490-8c3a-e537c4ff4f9b">
      <UserInfo>
        <DisplayName>Tony Shen (沈怡)</DisplayName>
        <AccountId>812</AccountId>
        <AccountType/>
      </UserInfo>
      <UserInfo>
        <DisplayName>Dillibabu Gopalakrishnan</DisplayName>
        <AccountId>1048</AccountId>
        <AccountType/>
      </UserInfo>
    </SharedWithUsers>
    <_x8a3b__x89e3_ xmlns="e7cd08d7-2168-4d9e-8161-de142c4934c2" xsi:nil="true"/>
    <_x9a57__x8b49_ xmlns="e7cd08d7-2168-4d9e-8161-de142c4934c2">未測</_x9a57__x8b49_>
    <_x53ef__x4f7f__x7528_ xmlns="e7cd08d7-2168-4d9e-8161-de142c4934c2">false</_x53ef__x4f7f__x7528_>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1D0E6B3-1FB1-4878-BC12-DF82E20085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cd08d7-2168-4d9e-8161-de142c4934c2"/>
    <ds:schemaRef ds:uri="6b63e2c7-ed83-4490-8c3a-e537c4ff4f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D3C1E79-6480-4FD6-B723-FBA8F7FB3479}">
  <ds:schemaRefs>
    <ds:schemaRef ds:uri="http://schemas.microsoft.com/office/2006/metadata/properties"/>
    <ds:schemaRef ds:uri="6b63e2c7-ed83-4490-8c3a-e537c4ff4f9b"/>
    <ds:schemaRef ds:uri="e7cd08d7-2168-4d9e-8161-de142c4934c2"/>
    <ds:schemaRef ds:uri="http://schemas.microsoft.com/office/infopath/2007/PartnerControls"/>
  </ds:schemaRefs>
</ds:datastoreItem>
</file>

<file path=customXml/itemProps3.xml><?xml version="1.0" encoding="utf-8"?>
<ds:datastoreItem xmlns:ds="http://schemas.openxmlformats.org/officeDocument/2006/customXml" ds:itemID="{0D3736F7-24B4-42B1-8E02-2C915E119745}">
  <ds:schemaRefs>
    <ds:schemaRef ds:uri="http://schemas.openxmlformats.org/officeDocument/2006/bibliography"/>
  </ds:schemaRefs>
</ds:datastoreItem>
</file>

<file path=customXml/itemProps4.xml><?xml version="1.0" encoding="utf-8"?>
<ds:datastoreItem xmlns:ds="http://schemas.openxmlformats.org/officeDocument/2006/customXml" ds:itemID="{0F5930AB-DAC1-48F5-AAD1-B21EA9A04AE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Template Design for MegaRAC XMS.dotx</Template>
  <TotalTime>14</TotalTime>
  <Pages>16</Pages>
  <Words>2680</Words>
  <Characters>14799</Characters>
  <Application>Microsoft Office Word</Application>
  <DocSecurity>0</DocSecurity>
  <Lines>462</Lines>
  <Paragraphs>397</Paragraphs>
  <ScaleCrop>false</ScaleCrop>
  <Company>IINDIA</Company>
  <LinksUpToDate>false</LinksUpToDate>
  <CharactersWithSpaces>17082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Pravinash  J</dc:creator>
  <cp:keywords/>
  <dc:description/>
  <cp:lastModifiedBy>Hariharan R</cp:lastModifiedBy>
  <cp:revision>150</cp:revision>
  <cp:lastPrinted>2024-05-02T08:00:00Z</cp:lastPrinted>
  <dcterms:created xsi:type="dcterms:W3CDTF">2024-05-02T08:03:00Z</dcterms:created>
  <dcterms:modified xsi:type="dcterms:W3CDTF">2025-10-21T12:45:00Z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0x010100507CB5B240DBFD4AB845493772781E5D</vt:lpwstr>
  </property>
  <property fmtid="{D5CDD505-2E9C-101B-9397-08002B2CF9AE}" pid="3" name="MediaServiceImageTags">
    <vt:lpwstr/>
  </property>
  <property fmtid="{D5CDD505-2E9C-101B-9397-08002B2CF9AE}" pid="4" name="TaxCatchAll">
    <vt:lpwstr/>
  </property>
  <property fmtid="{D5CDD505-2E9C-101B-9397-08002B2CF9AE}" pid="5" name="lcf76f155ced4ddcb4097134ff3c332f">
    <vt:lpwstr/>
  </property>
  <property fmtid="{D5CDD505-2E9C-101B-9397-08002B2CF9AE}" pid="6" name="SharedWithUsers">
    <vt:lpwstr>812;#Tony Shen (沈怡);#1048;#Dillibabu Gopalakrishnan</vt:lpwstr>
  </property>
</Properties>
</file>